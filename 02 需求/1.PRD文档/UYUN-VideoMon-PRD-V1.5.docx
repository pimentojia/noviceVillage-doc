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28622" w14:textId="454A6CF7" w:rsidR="007D2D33" w:rsidRDefault="00375A04" w:rsidP="00375A04">
      <w:pPr>
        <w:spacing w:before="240"/>
      </w:pPr>
      <w:r>
        <w:softHyphen/>
      </w:r>
      <w:r>
        <w:softHyphen/>
      </w:r>
    </w:p>
    <w:p w14:paraId="7360A3EF" w14:textId="77777777" w:rsidR="007D2D33" w:rsidRDefault="007D2D33" w:rsidP="00435AAC"/>
    <w:p w14:paraId="5D7E0301" w14:textId="77777777" w:rsidR="007D2D33" w:rsidRDefault="00E06A12" w:rsidP="00435AAC">
      <w:r>
        <w:rPr>
          <w:noProof/>
        </w:rPr>
        <w:drawing>
          <wp:anchor distT="0" distB="0" distL="114300" distR="114300" simplePos="0" relativeHeight="251657216" behindDoc="0" locked="0" layoutInCell="1" allowOverlap="1" wp14:anchorId="05649FF3" wp14:editId="0058D72B">
            <wp:simplePos x="0" y="0"/>
            <wp:positionH relativeFrom="column">
              <wp:posOffset>1219200</wp:posOffset>
            </wp:positionH>
            <wp:positionV relativeFrom="paragraph">
              <wp:posOffset>262890</wp:posOffset>
            </wp:positionV>
            <wp:extent cx="2781300" cy="906145"/>
            <wp:effectExtent l="0" t="0" r="0" b="0"/>
            <wp:wrapThrough wrapText="bothSides">
              <wp:wrapPolygon edited="0">
                <wp:start x="13463" y="454"/>
                <wp:lineTo x="2515" y="1816"/>
                <wp:lineTo x="1332" y="2270"/>
                <wp:lineTo x="1332" y="8628"/>
                <wp:lineTo x="10652" y="15893"/>
                <wp:lineTo x="2367" y="16348"/>
                <wp:lineTo x="1479" y="16802"/>
                <wp:lineTo x="1627" y="20434"/>
                <wp:lineTo x="20121" y="20434"/>
                <wp:lineTo x="20564" y="16802"/>
                <wp:lineTo x="19381" y="16348"/>
                <wp:lineTo x="10948" y="15893"/>
                <wp:lineTo x="19973" y="8628"/>
                <wp:lineTo x="20268" y="4087"/>
                <wp:lineTo x="19381" y="2725"/>
                <wp:lineTo x="14499" y="454"/>
                <wp:lineTo x="13463" y="454"/>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906145"/>
                    </a:xfrm>
                    <a:prstGeom prst="rect">
                      <a:avLst/>
                    </a:prstGeom>
                    <a:noFill/>
                  </pic:spPr>
                </pic:pic>
              </a:graphicData>
            </a:graphic>
          </wp:anchor>
        </w:drawing>
      </w:r>
    </w:p>
    <w:p w14:paraId="46462EE1" w14:textId="77777777" w:rsidR="007D2D33" w:rsidRDefault="007D2D33" w:rsidP="00435AAC"/>
    <w:p w14:paraId="0D814EB3" w14:textId="77777777" w:rsidR="007D2D33" w:rsidRDefault="007D2D33" w:rsidP="00435AAC"/>
    <w:p w14:paraId="34B4DE27" w14:textId="77777777" w:rsidR="00940301" w:rsidRDefault="00940301" w:rsidP="00435AAC"/>
    <w:p w14:paraId="19BB4FB1" w14:textId="77777777" w:rsidR="001D00EB" w:rsidRDefault="001D00EB" w:rsidP="00435AAC"/>
    <w:p w14:paraId="41ED04C1" w14:textId="77777777" w:rsidR="001D00EB" w:rsidRDefault="001D00EB" w:rsidP="00435AAC"/>
    <w:p w14:paraId="3CDC3695" w14:textId="77777777" w:rsidR="00436564" w:rsidRDefault="00436564" w:rsidP="00435AAC"/>
    <w:p w14:paraId="6726BD21" w14:textId="77777777" w:rsidR="007D2D33" w:rsidRPr="00E021FB" w:rsidRDefault="00AC4383" w:rsidP="00435AAC">
      <w:pPr>
        <w:jc w:val="center"/>
        <w:rPr>
          <w:rFonts w:ascii="黑体" w:eastAsia="黑体" w:hAnsi="宋体"/>
          <w:b/>
          <w:sz w:val="56"/>
          <w:szCs w:val="52"/>
        </w:rPr>
      </w:pPr>
      <w:r>
        <w:rPr>
          <w:rFonts w:ascii="黑体" w:eastAsia="黑体" w:hAnsi="宋体" w:hint="eastAsia"/>
          <w:b/>
          <w:sz w:val="56"/>
          <w:szCs w:val="52"/>
        </w:rPr>
        <w:t>[</w:t>
      </w:r>
      <w:r w:rsidR="004A64A6">
        <w:rPr>
          <w:rFonts w:ascii="黑体" w:eastAsia="黑体" w:hAnsi="宋体" w:hint="eastAsia"/>
          <w:b/>
          <w:sz w:val="56"/>
          <w:szCs w:val="52"/>
        </w:rPr>
        <w:t>PRD</w:t>
      </w:r>
      <w:r>
        <w:rPr>
          <w:rFonts w:ascii="黑体" w:eastAsia="黑体" w:hAnsi="宋体"/>
          <w:b/>
          <w:sz w:val="56"/>
          <w:szCs w:val="52"/>
        </w:rPr>
        <w:t>]</w:t>
      </w:r>
      <w:r w:rsidR="004A64A6">
        <w:rPr>
          <w:rFonts w:ascii="黑体" w:eastAsia="黑体" w:hAnsi="宋体" w:hint="eastAsia"/>
          <w:b/>
          <w:sz w:val="56"/>
          <w:szCs w:val="52"/>
        </w:rPr>
        <w:t>产品需求文档</w:t>
      </w:r>
    </w:p>
    <w:p w14:paraId="5432945F" w14:textId="2E6EA6C7" w:rsidR="007D2D33" w:rsidRDefault="00DD6038" w:rsidP="00435AAC">
      <w:pPr>
        <w:jc w:val="center"/>
        <w:rPr>
          <w:rFonts w:ascii="黑体" w:eastAsia="黑体" w:hAnsi="宋体"/>
          <w:b/>
          <w:sz w:val="48"/>
          <w:szCs w:val="52"/>
        </w:rPr>
      </w:pPr>
      <w:r w:rsidRPr="00E021FB">
        <w:rPr>
          <w:rFonts w:ascii="黑体" w:eastAsia="黑体" w:hAnsi="宋体" w:hint="eastAsia"/>
          <w:b/>
          <w:sz w:val="48"/>
          <w:szCs w:val="52"/>
        </w:rPr>
        <w:t>[</w:t>
      </w:r>
      <w:r w:rsidR="00B32694">
        <w:rPr>
          <w:rFonts w:ascii="黑体" w:eastAsia="黑体" w:hAnsi="宋体" w:hint="eastAsia"/>
          <w:b/>
          <w:sz w:val="48"/>
          <w:szCs w:val="52"/>
        </w:rPr>
        <w:t>VIDEOMON</w:t>
      </w:r>
      <w:r w:rsidRPr="00E021FB">
        <w:rPr>
          <w:rFonts w:ascii="黑体" w:eastAsia="黑体" w:hAnsi="宋体" w:hint="eastAsia"/>
          <w:b/>
          <w:sz w:val="48"/>
          <w:szCs w:val="52"/>
        </w:rPr>
        <w:t>]</w:t>
      </w:r>
    </w:p>
    <w:p w14:paraId="3372E43E" w14:textId="77777777" w:rsidR="007D2D33" w:rsidRDefault="007D2D33" w:rsidP="00435AAC"/>
    <w:p w14:paraId="59AAEF4B" w14:textId="77777777" w:rsidR="00AC4383" w:rsidRDefault="00AC4383" w:rsidP="00435AAC"/>
    <w:p w14:paraId="0DAB091C" w14:textId="77777777" w:rsidR="007D2D33" w:rsidRDefault="007D2D33" w:rsidP="00435AAC"/>
    <w:p w14:paraId="75892A1F" w14:textId="77777777" w:rsidR="007D2D33" w:rsidRDefault="007D2D33" w:rsidP="00435AAC"/>
    <w:tbl>
      <w:tblPr>
        <w:tblpPr w:leftFromText="180" w:rightFromText="180" w:vertAnchor="text" w:horzAnchor="page" w:tblpX="1972" w:tblpY="16"/>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559"/>
        <w:gridCol w:w="3969"/>
      </w:tblGrid>
      <w:tr w:rsidR="00AC4383" w:rsidRPr="003E0EA9" w14:paraId="7CEB0FDF" w14:textId="77777777" w:rsidTr="00147796">
        <w:trPr>
          <w:cantSplit/>
          <w:trHeight w:val="319"/>
        </w:trPr>
        <w:tc>
          <w:tcPr>
            <w:tcW w:w="2802" w:type="dxa"/>
            <w:vMerge w:val="restart"/>
            <w:shd w:val="clear" w:color="auto" w:fill="auto"/>
          </w:tcPr>
          <w:p w14:paraId="2A21D4E2" w14:textId="77777777" w:rsidR="00AC4383" w:rsidRPr="003E0EA9" w:rsidRDefault="00AC4383" w:rsidP="00147796">
            <w:pPr>
              <w:rPr>
                <w:rFonts w:ascii="微软雅黑" w:hAnsi="微软雅黑"/>
              </w:rPr>
            </w:pPr>
            <w:r w:rsidRPr="003E0EA9">
              <w:rPr>
                <w:rFonts w:ascii="微软雅黑" w:hAnsi="微软雅黑" w:hint="eastAsia"/>
              </w:rPr>
              <w:t>文件状态：</w:t>
            </w:r>
          </w:p>
          <w:p w14:paraId="6EF0B20C" w14:textId="77777777" w:rsidR="00AC4383" w:rsidRPr="003E0EA9" w:rsidRDefault="00AC4383" w:rsidP="00147796">
            <w:pPr>
              <w:rPr>
                <w:rFonts w:ascii="微软雅黑" w:hAnsi="微软雅黑"/>
              </w:rPr>
            </w:pPr>
            <w:r w:rsidRPr="003E0EA9">
              <w:rPr>
                <w:rFonts w:ascii="微软雅黑" w:hAnsi="微软雅黑" w:hint="eastAsia"/>
              </w:rPr>
              <w:t xml:space="preserve">[√] </w:t>
            </w:r>
            <w:r>
              <w:rPr>
                <w:rFonts w:ascii="微软雅黑" w:hAnsi="微软雅黑" w:hint="eastAsia"/>
              </w:rPr>
              <w:t>初</w:t>
            </w:r>
            <w:r w:rsidRPr="003E0EA9">
              <w:rPr>
                <w:rFonts w:ascii="微软雅黑" w:hAnsi="微软雅黑" w:hint="eastAsia"/>
              </w:rPr>
              <w:t>稿 alpha</w:t>
            </w:r>
          </w:p>
          <w:p w14:paraId="22EB6F4C" w14:textId="77777777" w:rsidR="00AC4383" w:rsidRPr="003E0EA9" w:rsidRDefault="00AC4383" w:rsidP="00147796">
            <w:pPr>
              <w:rPr>
                <w:rFonts w:ascii="微软雅黑" w:hAnsi="微软雅黑"/>
              </w:rPr>
            </w:pPr>
            <w:r w:rsidRPr="003E0EA9">
              <w:rPr>
                <w:rFonts w:ascii="微软雅黑" w:hAnsi="微软雅黑"/>
              </w:rPr>
              <w:t>[</w:t>
            </w:r>
            <w:r>
              <w:rPr>
                <w:rFonts w:ascii="微软雅黑" w:hAnsi="微软雅黑"/>
              </w:rPr>
              <w:t xml:space="preserve">  </w:t>
            </w:r>
            <w:r w:rsidRPr="003E0EA9">
              <w:rPr>
                <w:rFonts w:ascii="微软雅黑" w:hAnsi="微软雅黑"/>
              </w:rPr>
              <w:t>] 征求</w:t>
            </w:r>
            <w:r w:rsidRPr="003E0EA9">
              <w:rPr>
                <w:rFonts w:ascii="微软雅黑" w:hAnsi="微软雅黑" w:hint="eastAsia"/>
              </w:rPr>
              <w:t>意见稿 beta</w:t>
            </w:r>
          </w:p>
          <w:p w14:paraId="3D1970AE" w14:textId="77777777" w:rsidR="00AC4383" w:rsidRPr="003E0EA9" w:rsidRDefault="00AC4383" w:rsidP="00147796">
            <w:pPr>
              <w:rPr>
                <w:rFonts w:ascii="微软雅黑" w:hAnsi="微软雅黑"/>
              </w:rPr>
            </w:pPr>
            <w:r w:rsidRPr="003E0EA9">
              <w:rPr>
                <w:rFonts w:ascii="微软雅黑" w:hAnsi="微软雅黑" w:hint="eastAsia"/>
              </w:rPr>
              <w:t>[</w:t>
            </w:r>
            <w:r>
              <w:rPr>
                <w:rFonts w:ascii="微软雅黑" w:hAnsi="微软雅黑"/>
              </w:rPr>
              <w:t xml:space="preserve">  </w:t>
            </w:r>
            <w:r w:rsidRPr="003E0EA9">
              <w:rPr>
                <w:rFonts w:ascii="微软雅黑" w:hAnsi="微软雅黑" w:hint="eastAsia"/>
              </w:rPr>
              <w:t>] 正式发布 release</w:t>
            </w:r>
          </w:p>
        </w:tc>
        <w:tc>
          <w:tcPr>
            <w:tcW w:w="1559" w:type="dxa"/>
            <w:shd w:val="clear" w:color="auto" w:fill="D9D9D9"/>
          </w:tcPr>
          <w:p w14:paraId="14049449" w14:textId="77777777" w:rsidR="00AC4383" w:rsidRPr="003E0EA9" w:rsidRDefault="00AC4383" w:rsidP="00147796">
            <w:pPr>
              <w:rPr>
                <w:rFonts w:ascii="微软雅黑" w:hAnsi="微软雅黑"/>
              </w:rPr>
            </w:pPr>
            <w:r w:rsidRPr="003E0EA9">
              <w:rPr>
                <w:rFonts w:ascii="微软雅黑" w:hAnsi="微软雅黑" w:hint="eastAsia"/>
              </w:rPr>
              <w:t>文件标识：</w:t>
            </w:r>
          </w:p>
        </w:tc>
        <w:tc>
          <w:tcPr>
            <w:tcW w:w="3969" w:type="dxa"/>
          </w:tcPr>
          <w:p w14:paraId="0EB97C87" w14:textId="309E8128" w:rsidR="00AC4383" w:rsidRPr="003E0EA9" w:rsidRDefault="00AC4383" w:rsidP="00147796">
            <w:pPr>
              <w:rPr>
                <w:rFonts w:ascii="微软雅黑" w:hAnsi="微软雅黑"/>
              </w:rPr>
            </w:pPr>
            <w:r w:rsidRPr="003E0EA9">
              <w:rPr>
                <w:rFonts w:ascii="微软雅黑" w:hAnsi="微软雅黑"/>
              </w:rPr>
              <w:t>UYUN</w:t>
            </w:r>
            <w:r w:rsidRPr="003E0EA9">
              <w:rPr>
                <w:rFonts w:ascii="微软雅黑" w:hAnsi="微软雅黑" w:hint="eastAsia"/>
              </w:rPr>
              <w:t>-</w:t>
            </w:r>
            <w:r w:rsidR="00B32694">
              <w:rPr>
                <w:rFonts w:ascii="微软雅黑" w:hAnsi="微软雅黑" w:hint="eastAsia"/>
              </w:rPr>
              <w:t>VIDEOMON</w:t>
            </w:r>
            <w:r w:rsidRPr="003E0EA9">
              <w:rPr>
                <w:rFonts w:ascii="微软雅黑" w:hAnsi="微软雅黑" w:hint="eastAsia"/>
              </w:rPr>
              <w:t>-RD-PRD</w:t>
            </w:r>
          </w:p>
        </w:tc>
      </w:tr>
      <w:tr w:rsidR="00AC4383" w:rsidRPr="003E0EA9" w14:paraId="016C8657" w14:textId="77777777" w:rsidTr="00147796">
        <w:trPr>
          <w:cantSplit/>
          <w:trHeight w:val="319"/>
        </w:trPr>
        <w:tc>
          <w:tcPr>
            <w:tcW w:w="2802" w:type="dxa"/>
            <w:vMerge/>
            <w:shd w:val="clear" w:color="auto" w:fill="auto"/>
          </w:tcPr>
          <w:p w14:paraId="60CCCD21"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2BE65337" w14:textId="77777777" w:rsidR="00AC4383" w:rsidRPr="003E0EA9" w:rsidRDefault="00AC4383" w:rsidP="00147796">
            <w:pPr>
              <w:rPr>
                <w:rFonts w:ascii="微软雅黑" w:hAnsi="微软雅黑"/>
              </w:rPr>
            </w:pPr>
            <w:r w:rsidRPr="003E0EA9">
              <w:rPr>
                <w:rFonts w:ascii="微软雅黑" w:hAnsi="微软雅黑" w:hint="eastAsia"/>
              </w:rPr>
              <w:t>当前版本：</w:t>
            </w:r>
          </w:p>
        </w:tc>
        <w:tc>
          <w:tcPr>
            <w:tcW w:w="3969" w:type="dxa"/>
          </w:tcPr>
          <w:p w14:paraId="3E1331DB" w14:textId="77777777" w:rsidR="00AC4383" w:rsidRPr="003E0EA9" w:rsidRDefault="00AC4383" w:rsidP="000E3300">
            <w:pPr>
              <w:rPr>
                <w:rFonts w:ascii="微软雅黑" w:hAnsi="微软雅黑"/>
              </w:rPr>
            </w:pPr>
            <w:r w:rsidRPr="003E0EA9">
              <w:rPr>
                <w:rFonts w:ascii="微软雅黑" w:hAnsi="微软雅黑" w:hint="eastAsia"/>
              </w:rPr>
              <w:t>迭代版本号</w:t>
            </w:r>
            <w:r>
              <w:rPr>
                <w:rFonts w:ascii="微软雅黑" w:hAnsi="微软雅黑" w:hint="eastAsia"/>
              </w:rPr>
              <w:t>_</w:t>
            </w:r>
            <w:r w:rsidR="000E3300">
              <w:rPr>
                <w:rFonts w:ascii="微软雅黑" w:hAnsi="微软雅黑" w:hint="eastAsia"/>
              </w:rPr>
              <w:t>V</w:t>
            </w:r>
            <w:r w:rsidR="00B62846">
              <w:rPr>
                <w:rFonts w:ascii="微软雅黑" w:hAnsi="微软雅黑" w:hint="eastAsia"/>
              </w:rPr>
              <w:t>1</w:t>
            </w:r>
          </w:p>
        </w:tc>
      </w:tr>
      <w:tr w:rsidR="00AC4383" w:rsidRPr="003E0EA9" w14:paraId="10A7EAE5" w14:textId="77777777" w:rsidTr="00147796">
        <w:trPr>
          <w:cantSplit/>
        </w:trPr>
        <w:tc>
          <w:tcPr>
            <w:tcW w:w="2802" w:type="dxa"/>
            <w:vMerge/>
            <w:shd w:val="clear" w:color="auto" w:fill="auto"/>
          </w:tcPr>
          <w:p w14:paraId="3B6A5AAC"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7A25529F" w14:textId="77777777" w:rsidR="00AC4383" w:rsidRPr="003E0EA9" w:rsidRDefault="00AC4383" w:rsidP="00147796">
            <w:pPr>
              <w:rPr>
                <w:rFonts w:ascii="微软雅黑" w:hAnsi="微软雅黑"/>
              </w:rPr>
            </w:pPr>
            <w:r w:rsidRPr="003E0EA9">
              <w:rPr>
                <w:rFonts w:ascii="微软雅黑" w:hAnsi="微软雅黑" w:hint="eastAsia"/>
              </w:rPr>
              <w:t>作    者：</w:t>
            </w:r>
          </w:p>
        </w:tc>
        <w:tc>
          <w:tcPr>
            <w:tcW w:w="3969" w:type="dxa"/>
          </w:tcPr>
          <w:p w14:paraId="04DF96C6" w14:textId="77777777" w:rsidR="00AC4383" w:rsidRPr="003E0EA9" w:rsidRDefault="00AC4383" w:rsidP="00147796">
            <w:pPr>
              <w:rPr>
                <w:rFonts w:ascii="微软雅黑" w:hAnsi="微软雅黑"/>
              </w:rPr>
            </w:pPr>
          </w:p>
        </w:tc>
      </w:tr>
      <w:tr w:rsidR="00AC4383" w:rsidRPr="003E0EA9" w14:paraId="0D8C5707" w14:textId="77777777" w:rsidTr="00147796">
        <w:trPr>
          <w:cantSplit/>
        </w:trPr>
        <w:tc>
          <w:tcPr>
            <w:tcW w:w="2802" w:type="dxa"/>
            <w:vMerge/>
            <w:shd w:val="clear" w:color="auto" w:fill="auto"/>
          </w:tcPr>
          <w:p w14:paraId="14EB192D"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1A319FDA" w14:textId="77777777" w:rsidR="00AC4383" w:rsidRPr="003E0EA9" w:rsidRDefault="00AC4383" w:rsidP="00147796">
            <w:pPr>
              <w:rPr>
                <w:rFonts w:ascii="微软雅黑" w:hAnsi="微软雅黑"/>
              </w:rPr>
            </w:pPr>
            <w:r w:rsidRPr="003E0EA9">
              <w:rPr>
                <w:rFonts w:ascii="微软雅黑" w:hAnsi="微软雅黑" w:hint="eastAsia"/>
              </w:rPr>
              <w:t>完成日期：</w:t>
            </w:r>
          </w:p>
        </w:tc>
        <w:tc>
          <w:tcPr>
            <w:tcW w:w="3969" w:type="dxa"/>
          </w:tcPr>
          <w:p w14:paraId="7CCE3320" w14:textId="77777777" w:rsidR="00AC4383" w:rsidRPr="003E0EA9" w:rsidRDefault="00AC4383" w:rsidP="000E3300">
            <w:pPr>
              <w:rPr>
                <w:rFonts w:ascii="微软雅黑" w:hAnsi="微软雅黑"/>
              </w:rPr>
            </w:pPr>
          </w:p>
        </w:tc>
      </w:tr>
    </w:tbl>
    <w:p w14:paraId="5BF35985" w14:textId="77777777" w:rsidR="00DD6038" w:rsidRDefault="00DD6038" w:rsidP="00435AAC"/>
    <w:p w14:paraId="21BE2314" w14:textId="77777777" w:rsidR="007C0B2C" w:rsidRDefault="007C0B2C" w:rsidP="00435AAC"/>
    <w:p w14:paraId="16546EFD" w14:textId="77777777" w:rsidR="007D2D33" w:rsidRDefault="007D2D33" w:rsidP="00435AAC"/>
    <w:p w14:paraId="4032A6A5" w14:textId="7C0C4536" w:rsidR="00CF344F" w:rsidRPr="00436564" w:rsidRDefault="00E06A12" w:rsidP="00E06A12">
      <w:pPr>
        <w:jc w:val="center"/>
      </w:pPr>
      <w:r>
        <w:rPr>
          <w:rFonts w:hint="eastAsia"/>
        </w:rPr>
        <w:t>201</w:t>
      </w:r>
      <w:r w:rsidR="00B32694">
        <w:t>7</w:t>
      </w:r>
      <w:r>
        <w:rPr>
          <w:rFonts w:hint="eastAsia"/>
        </w:rPr>
        <w:t>年</w:t>
      </w:r>
      <w:r w:rsidR="00B62846">
        <w:rPr>
          <w:rFonts w:hint="eastAsia"/>
        </w:rPr>
        <w:t xml:space="preserve"> </w:t>
      </w:r>
      <w:r w:rsidR="00B32694">
        <w:rPr>
          <w:rFonts w:hint="eastAsia"/>
        </w:rPr>
        <w:t>2</w:t>
      </w:r>
      <w:r>
        <w:rPr>
          <w:rFonts w:hint="eastAsia"/>
        </w:rPr>
        <w:t>月</w:t>
      </w:r>
      <w:r w:rsidR="001878AE">
        <w:t>24</w:t>
      </w:r>
      <w:r>
        <w:rPr>
          <w:rFonts w:hint="eastAsia"/>
        </w:rPr>
        <w:t>日</w:t>
      </w:r>
    </w:p>
    <w:p w14:paraId="12BFB0CF" w14:textId="180D5A50" w:rsidR="001878AE" w:rsidRPr="00BD0D10" w:rsidRDefault="00436564" w:rsidP="00BD0D10">
      <w:pPr>
        <w:widowControl/>
        <w:spacing w:line="240" w:lineRule="auto"/>
        <w:jc w:val="center"/>
        <w:rPr>
          <w:sz w:val="36"/>
          <w:szCs w:val="32"/>
        </w:rPr>
      </w:pPr>
      <w:r>
        <w:rPr>
          <w:sz w:val="36"/>
          <w:szCs w:val="32"/>
        </w:rPr>
        <w:br w:type="page"/>
      </w:r>
      <w:r w:rsidR="000327FF" w:rsidRPr="00A76BAC">
        <w:rPr>
          <w:rFonts w:hint="eastAsia"/>
          <w:sz w:val="36"/>
          <w:szCs w:val="32"/>
        </w:rPr>
        <w:lastRenderedPageBreak/>
        <w:t>目</w:t>
      </w:r>
      <w:r w:rsidR="000327FF" w:rsidRPr="00A76BAC">
        <w:rPr>
          <w:rFonts w:hint="eastAsia"/>
          <w:sz w:val="36"/>
          <w:szCs w:val="32"/>
        </w:rPr>
        <w:t xml:space="preserve">   </w:t>
      </w:r>
      <w:r w:rsidR="000327FF" w:rsidRPr="00A76BAC">
        <w:rPr>
          <w:rFonts w:hint="eastAsia"/>
          <w:sz w:val="36"/>
          <w:szCs w:val="32"/>
        </w:rPr>
        <w:t>录</w:t>
      </w:r>
    </w:p>
    <w:p w14:paraId="667D2D7D" w14:textId="1824C90F" w:rsidR="00D82A90" w:rsidRDefault="00D82A90">
      <w:pPr>
        <w:pStyle w:val="10"/>
        <w:tabs>
          <w:tab w:val="left" w:pos="930"/>
          <w:tab w:val="right" w:leader="dot" w:pos="8297"/>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75726675" w:history="1">
        <w:r w:rsidRPr="008E362C">
          <w:rPr>
            <w:rStyle w:val="ad"/>
            <w:noProof/>
          </w:rPr>
          <w:t>第一章</w:t>
        </w:r>
        <w:r>
          <w:rPr>
            <w:rFonts w:asciiTheme="minorHAnsi" w:eastAsiaTheme="minorEastAsia" w:hAnsiTheme="minorHAnsi" w:cstheme="minorBidi"/>
            <w:b w:val="0"/>
            <w:bCs w:val="0"/>
            <w:caps w:val="0"/>
            <w:noProof/>
            <w:sz w:val="21"/>
            <w:szCs w:val="22"/>
          </w:rPr>
          <w:tab/>
        </w:r>
        <w:r w:rsidRPr="008E362C">
          <w:rPr>
            <w:rStyle w:val="ad"/>
            <w:noProof/>
          </w:rPr>
          <w:t>文档说明</w:t>
        </w:r>
        <w:r>
          <w:rPr>
            <w:noProof/>
            <w:webHidden/>
          </w:rPr>
          <w:tab/>
        </w:r>
        <w:r>
          <w:rPr>
            <w:noProof/>
            <w:webHidden/>
          </w:rPr>
          <w:fldChar w:fldCharType="begin"/>
        </w:r>
        <w:r>
          <w:rPr>
            <w:noProof/>
            <w:webHidden/>
          </w:rPr>
          <w:instrText xml:space="preserve"> PAGEREF _Toc475726675 \h </w:instrText>
        </w:r>
        <w:r>
          <w:rPr>
            <w:noProof/>
            <w:webHidden/>
          </w:rPr>
        </w:r>
        <w:r>
          <w:rPr>
            <w:noProof/>
            <w:webHidden/>
          </w:rPr>
          <w:fldChar w:fldCharType="separate"/>
        </w:r>
        <w:r>
          <w:rPr>
            <w:noProof/>
            <w:webHidden/>
          </w:rPr>
          <w:t>4</w:t>
        </w:r>
        <w:r>
          <w:rPr>
            <w:noProof/>
            <w:webHidden/>
          </w:rPr>
          <w:fldChar w:fldCharType="end"/>
        </w:r>
      </w:hyperlink>
    </w:p>
    <w:p w14:paraId="6B470001" w14:textId="47C4DA96"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76" w:history="1">
        <w:r w:rsidR="00D82A90" w:rsidRPr="008E362C">
          <w:rPr>
            <w:rStyle w:val="ad"/>
            <w:noProof/>
          </w:rPr>
          <w:t>1.1</w:t>
        </w:r>
        <w:r w:rsidR="00D82A90">
          <w:rPr>
            <w:rFonts w:asciiTheme="minorHAnsi" w:eastAsiaTheme="minorEastAsia" w:hAnsiTheme="minorHAnsi" w:cstheme="minorBidi"/>
            <w:b w:val="0"/>
            <w:smallCaps w:val="0"/>
            <w:noProof/>
            <w:sz w:val="21"/>
            <w:szCs w:val="22"/>
          </w:rPr>
          <w:tab/>
        </w:r>
        <w:r w:rsidR="00D82A90" w:rsidRPr="008E362C">
          <w:rPr>
            <w:rStyle w:val="ad"/>
            <w:noProof/>
          </w:rPr>
          <w:t>修订历史</w:t>
        </w:r>
        <w:r w:rsidR="00D82A90">
          <w:rPr>
            <w:noProof/>
            <w:webHidden/>
          </w:rPr>
          <w:tab/>
        </w:r>
        <w:r w:rsidR="00D82A90">
          <w:rPr>
            <w:noProof/>
            <w:webHidden/>
          </w:rPr>
          <w:fldChar w:fldCharType="begin"/>
        </w:r>
        <w:r w:rsidR="00D82A90">
          <w:rPr>
            <w:noProof/>
            <w:webHidden/>
          </w:rPr>
          <w:instrText xml:space="preserve"> PAGEREF _Toc475726676 \h </w:instrText>
        </w:r>
        <w:r w:rsidR="00D82A90">
          <w:rPr>
            <w:noProof/>
            <w:webHidden/>
          </w:rPr>
        </w:r>
        <w:r w:rsidR="00D82A90">
          <w:rPr>
            <w:noProof/>
            <w:webHidden/>
          </w:rPr>
          <w:fldChar w:fldCharType="separate"/>
        </w:r>
        <w:r w:rsidR="00D82A90">
          <w:rPr>
            <w:noProof/>
            <w:webHidden/>
          </w:rPr>
          <w:t>4</w:t>
        </w:r>
        <w:r w:rsidR="00D82A90">
          <w:rPr>
            <w:noProof/>
            <w:webHidden/>
          </w:rPr>
          <w:fldChar w:fldCharType="end"/>
        </w:r>
      </w:hyperlink>
    </w:p>
    <w:p w14:paraId="1DD82046" w14:textId="6AF1E3CE"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77" w:history="1">
        <w:r w:rsidR="00D82A90" w:rsidRPr="008E362C">
          <w:rPr>
            <w:rStyle w:val="ad"/>
            <w:noProof/>
          </w:rPr>
          <w:t>1.2</w:t>
        </w:r>
        <w:r w:rsidR="00D82A90">
          <w:rPr>
            <w:rFonts w:asciiTheme="minorHAnsi" w:eastAsiaTheme="minorEastAsia" w:hAnsiTheme="minorHAnsi" w:cstheme="minorBidi"/>
            <w:b w:val="0"/>
            <w:smallCaps w:val="0"/>
            <w:noProof/>
            <w:sz w:val="21"/>
            <w:szCs w:val="22"/>
          </w:rPr>
          <w:tab/>
        </w:r>
        <w:r w:rsidR="00D82A90" w:rsidRPr="008E362C">
          <w:rPr>
            <w:rStyle w:val="ad"/>
            <w:noProof/>
          </w:rPr>
          <w:t>文档对象（</w:t>
        </w:r>
        <w:r w:rsidR="00D82A90" w:rsidRPr="008E362C">
          <w:rPr>
            <w:rStyle w:val="ad"/>
            <w:noProof/>
          </w:rPr>
          <w:t>Reader</w:t>
        </w:r>
        <w:r w:rsidR="00D82A90" w:rsidRPr="008E362C">
          <w:rPr>
            <w:rStyle w:val="ad"/>
            <w:noProof/>
          </w:rPr>
          <w:t>）</w:t>
        </w:r>
        <w:r w:rsidR="00D82A90" w:rsidRPr="008E362C">
          <w:rPr>
            <w:rStyle w:val="ad"/>
            <w:noProof/>
          </w:rPr>
          <w:t>Optional</w:t>
        </w:r>
        <w:r w:rsidR="00D82A90">
          <w:rPr>
            <w:noProof/>
            <w:webHidden/>
          </w:rPr>
          <w:tab/>
        </w:r>
        <w:r w:rsidR="00D82A90">
          <w:rPr>
            <w:noProof/>
            <w:webHidden/>
          </w:rPr>
          <w:fldChar w:fldCharType="begin"/>
        </w:r>
        <w:r w:rsidR="00D82A90">
          <w:rPr>
            <w:noProof/>
            <w:webHidden/>
          </w:rPr>
          <w:instrText xml:space="preserve"> PAGEREF _Toc475726677 \h </w:instrText>
        </w:r>
        <w:r w:rsidR="00D82A90">
          <w:rPr>
            <w:noProof/>
            <w:webHidden/>
          </w:rPr>
        </w:r>
        <w:r w:rsidR="00D82A90">
          <w:rPr>
            <w:noProof/>
            <w:webHidden/>
          </w:rPr>
          <w:fldChar w:fldCharType="separate"/>
        </w:r>
        <w:r w:rsidR="00D82A90">
          <w:rPr>
            <w:noProof/>
            <w:webHidden/>
          </w:rPr>
          <w:t>4</w:t>
        </w:r>
        <w:r w:rsidR="00D82A90">
          <w:rPr>
            <w:noProof/>
            <w:webHidden/>
          </w:rPr>
          <w:fldChar w:fldCharType="end"/>
        </w:r>
      </w:hyperlink>
    </w:p>
    <w:p w14:paraId="075AE54A" w14:textId="6B334378"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78" w:history="1">
        <w:r w:rsidR="00D82A90" w:rsidRPr="008E362C">
          <w:rPr>
            <w:rStyle w:val="ad"/>
            <w:noProof/>
          </w:rPr>
          <w:t>1.3</w:t>
        </w:r>
        <w:r w:rsidR="00D82A90">
          <w:rPr>
            <w:rFonts w:asciiTheme="minorHAnsi" w:eastAsiaTheme="minorEastAsia" w:hAnsiTheme="minorHAnsi" w:cstheme="minorBidi"/>
            <w:b w:val="0"/>
            <w:smallCaps w:val="0"/>
            <w:noProof/>
            <w:sz w:val="21"/>
            <w:szCs w:val="22"/>
          </w:rPr>
          <w:tab/>
        </w:r>
        <w:r w:rsidR="00D82A90" w:rsidRPr="008E362C">
          <w:rPr>
            <w:rStyle w:val="ad"/>
            <w:noProof/>
          </w:rPr>
          <w:t>参考文献（</w:t>
        </w:r>
        <w:r w:rsidR="00D82A90" w:rsidRPr="008E362C">
          <w:rPr>
            <w:rStyle w:val="ad"/>
            <w:noProof/>
          </w:rPr>
          <w:t>Reference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_Toc475726678 \h </w:instrText>
        </w:r>
        <w:r w:rsidR="00D82A90">
          <w:rPr>
            <w:noProof/>
            <w:webHidden/>
          </w:rPr>
        </w:r>
        <w:r w:rsidR="00D82A90">
          <w:rPr>
            <w:noProof/>
            <w:webHidden/>
          </w:rPr>
          <w:fldChar w:fldCharType="separate"/>
        </w:r>
        <w:r w:rsidR="00D82A90">
          <w:rPr>
            <w:noProof/>
            <w:webHidden/>
          </w:rPr>
          <w:t>4</w:t>
        </w:r>
        <w:r w:rsidR="00D82A90">
          <w:rPr>
            <w:noProof/>
            <w:webHidden/>
          </w:rPr>
          <w:fldChar w:fldCharType="end"/>
        </w:r>
      </w:hyperlink>
    </w:p>
    <w:p w14:paraId="451B02C7" w14:textId="3772012D"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79" w:history="1">
        <w:r w:rsidR="00D82A90" w:rsidRPr="008E362C">
          <w:rPr>
            <w:rStyle w:val="ad"/>
            <w:noProof/>
          </w:rPr>
          <w:t>1.4</w:t>
        </w:r>
        <w:r w:rsidR="00D82A90">
          <w:rPr>
            <w:rFonts w:asciiTheme="minorHAnsi" w:eastAsiaTheme="minorEastAsia" w:hAnsiTheme="minorHAnsi" w:cstheme="minorBidi"/>
            <w:b w:val="0"/>
            <w:smallCaps w:val="0"/>
            <w:noProof/>
            <w:sz w:val="21"/>
            <w:szCs w:val="22"/>
          </w:rPr>
          <w:tab/>
        </w:r>
        <w:r w:rsidR="00D82A90" w:rsidRPr="008E362C">
          <w:rPr>
            <w:rStyle w:val="ad"/>
            <w:noProof/>
          </w:rPr>
          <w:t>文档约定（</w:t>
        </w:r>
        <w:r w:rsidR="00D82A90" w:rsidRPr="008E362C">
          <w:rPr>
            <w:rStyle w:val="ad"/>
            <w:noProof/>
          </w:rPr>
          <w:t>Convention</w:t>
        </w:r>
        <w:r w:rsidR="00D82A90" w:rsidRPr="008E362C">
          <w:rPr>
            <w:rStyle w:val="ad"/>
            <w:noProof/>
          </w:rPr>
          <w:t>）</w:t>
        </w:r>
        <w:r w:rsidR="00D82A90" w:rsidRPr="008E362C">
          <w:rPr>
            <w:rStyle w:val="ad"/>
            <w:noProof/>
          </w:rPr>
          <w:t>Optional</w:t>
        </w:r>
        <w:r w:rsidR="00D82A90">
          <w:rPr>
            <w:noProof/>
            <w:webHidden/>
          </w:rPr>
          <w:tab/>
        </w:r>
        <w:r w:rsidR="00D82A90">
          <w:rPr>
            <w:noProof/>
            <w:webHidden/>
          </w:rPr>
          <w:fldChar w:fldCharType="begin"/>
        </w:r>
        <w:r w:rsidR="00D82A90">
          <w:rPr>
            <w:noProof/>
            <w:webHidden/>
          </w:rPr>
          <w:instrText xml:space="preserve"> PAGEREF _Toc475726679 \h </w:instrText>
        </w:r>
        <w:r w:rsidR="00D82A90">
          <w:rPr>
            <w:noProof/>
            <w:webHidden/>
          </w:rPr>
        </w:r>
        <w:r w:rsidR="00D82A90">
          <w:rPr>
            <w:noProof/>
            <w:webHidden/>
          </w:rPr>
          <w:fldChar w:fldCharType="separate"/>
        </w:r>
        <w:r w:rsidR="00D82A90">
          <w:rPr>
            <w:noProof/>
            <w:webHidden/>
          </w:rPr>
          <w:t>4</w:t>
        </w:r>
        <w:r w:rsidR="00D82A90">
          <w:rPr>
            <w:noProof/>
            <w:webHidden/>
          </w:rPr>
          <w:fldChar w:fldCharType="end"/>
        </w:r>
      </w:hyperlink>
    </w:p>
    <w:p w14:paraId="38465D4B" w14:textId="123ABF2B"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80" w:history="1">
        <w:r w:rsidR="00D82A90" w:rsidRPr="008E362C">
          <w:rPr>
            <w:rStyle w:val="ad"/>
            <w:noProof/>
          </w:rPr>
          <w:t>第二章</w:t>
        </w:r>
        <w:r w:rsidR="00D82A90">
          <w:rPr>
            <w:rFonts w:asciiTheme="minorHAnsi" w:eastAsiaTheme="minorEastAsia" w:hAnsiTheme="minorHAnsi" w:cstheme="minorBidi"/>
            <w:b w:val="0"/>
            <w:bCs w:val="0"/>
            <w:caps w:val="0"/>
            <w:noProof/>
            <w:sz w:val="21"/>
            <w:szCs w:val="22"/>
          </w:rPr>
          <w:tab/>
        </w:r>
        <w:r w:rsidR="00D82A90" w:rsidRPr="008E362C">
          <w:rPr>
            <w:rStyle w:val="ad"/>
            <w:noProof/>
          </w:rPr>
          <w:t>产品概述</w:t>
        </w:r>
        <w:r w:rsidR="00D82A90">
          <w:rPr>
            <w:noProof/>
            <w:webHidden/>
          </w:rPr>
          <w:tab/>
        </w:r>
        <w:r w:rsidR="00D82A90">
          <w:rPr>
            <w:noProof/>
            <w:webHidden/>
          </w:rPr>
          <w:fldChar w:fldCharType="begin"/>
        </w:r>
        <w:r w:rsidR="00D82A90">
          <w:rPr>
            <w:noProof/>
            <w:webHidden/>
          </w:rPr>
          <w:instrText xml:space="preserve"> PAGEREF _Toc475726680 \h </w:instrText>
        </w:r>
        <w:r w:rsidR="00D82A90">
          <w:rPr>
            <w:noProof/>
            <w:webHidden/>
          </w:rPr>
        </w:r>
        <w:r w:rsidR="00D82A90">
          <w:rPr>
            <w:noProof/>
            <w:webHidden/>
          </w:rPr>
          <w:fldChar w:fldCharType="separate"/>
        </w:r>
        <w:r w:rsidR="00D82A90">
          <w:rPr>
            <w:noProof/>
            <w:webHidden/>
          </w:rPr>
          <w:t>4</w:t>
        </w:r>
        <w:r w:rsidR="00D82A90">
          <w:rPr>
            <w:noProof/>
            <w:webHidden/>
          </w:rPr>
          <w:fldChar w:fldCharType="end"/>
        </w:r>
      </w:hyperlink>
    </w:p>
    <w:p w14:paraId="7E75C748" w14:textId="3122B000"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81" w:history="1">
        <w:r w:rsidR="00D82A90" w:rsidRPr="008E362C">
          <w:rPr>
            <w:rStyle w:val="ad"/>
            <w:noProof/>
          </w:rPr>
          <w:t>2.1</w:t>
        </w:r>
        <w:r w:rsidR="00D82A90">
          <w:rPr>
            <w:rFonts w:asciiTheme="minorHAnsi" w:eastAsiaTheme="minorEastAsia" w:hAnsiTheme="minorHAnsi" w:cstheme="minorBidi"/>
            <w:b w:val="0"/>
            <w:smallCaps w:val="0"/>
            <w:noProof/>
            <w:sz w:val="21"/>
            <w:szCs w:val="22"/>
          </w:rPr>
          <w:tab/>
        </w:r>
        <w:r w:rsidR="00D82A90" w:rsidRPr="008E362C">
          <w:rPr>
            <w:rStyle w:val="ad"/>
            <w:noProof/>
          </w:rPr>
          <w:t>背景介绍（</w:t>
        </w:r>
        <w:r w:rsidR="00D82A90" w:rsidRPr="008E362C">
          <w:rPr>
            <w:rStyle w:val="ad"/>
            <w:noProof/>
          </w:rPr>
          <w:t>Purpose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_Toc475726681 \h </w:instrText>
        </w:r>
        <w:r w:rsidR="00D82A90">
          <w:rPr>
            <w:noProof/>
            <w:webHidden/>
          </w:rPr>
        </w:r>
        <w:r w:rsidR="00D82A90">
          <w:rPr>
            <w:noProof/>
            <w:webHidden/>
          </w:rPr>
          <w:fldChar w:fldCharType="separate"/>
        </w:r>
        <w:r w:rsidR="00D82A90">
          <w:rPr>
            <w:noProof/>
            <w:webHidden/>
          </w:rPr>
          <w:t>5</w:t>
        </w:r>
        <w:r w:rsidR="00D82A90">
          <w:rPr>
            <w:noProof/>
            <w:webHidden/>
          </w:rPr>
          <w:fldChar w:fldCharType="end"/>
        </w:r>
      </w:hyperlink>
    </w:p>
    <w:p w14:paraId="076B087A" w14:textId="42D23208"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82" w:history="1">
        <w:r w:rsidR="00D82A90" w:rsidRPr="008E362C">
          <w:rPr>
            <w:rStyle w:val="ad"/>
            <w:noProof/>
          </w:rPr>
          <w:t>2.2</w:t>
        </w:r>
        <w:r w:rsidR="00D82A90">
          <w:rPr>
            <w:rFonts w:asciiTheme="minorHAnsi" w:eastAsiaTheme="minorEastAsia" w:hAnsiTheme="minorHAnsi" w:cstheme="minorBidi"/>
            <w:b w:val="0"/>
            <w:smallCaps w:val="0"/>
            <w:noProof/>
            <w:sz w:val="21"/>
            <w:szCs w:val="22"/>
          </w:rPr>
          <w:tab/>
        </w:r>
        <w:r w:rsidR="00D82A90" w:rsidRPr="008E362C">
          <w:rPr>
            <w:rStyle w:val="ad"/>
            <w:noProof/>
          </w:rPr>
          <w:t>定位目标（</w:t>
        </w:r>
        <w:r w:rsidR="00D82A90" w:rsidRPr="008E362C">
          <w:rPr>
            <w:rStyle w:val="ad"/>
            <w:noProof/>
          </w:rPr>
          <w:t>Target</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_Toc475726682 \h </w:instrText>
        </w:r>
        <w:r w:rsidR="00D82A90">
          <w:rPr>
            <w:noProof/>
            <w:webHidden/>
          </w:rPr>
        </w:r>
        <w:r w:rsidR="00D82A90">
          <w:rPr>
            <w:noProof/>
            <w:webHidden/>
          </w:rPr>
          <w:fldChar w:fldCharType="separate"/>
        </w:r>
        <w:r w:rsidR="00D82A90">
          <w:rPr>
            <w:noProof/>
            <w:webHidden/>
          </w:rPr>
          <w:t>5</w:t>
        </w:r>
        <w:r w:rsidR="00D82A90">
          <w:rPr>
            <w:noProof/>
            <w:webHidden/>
          </w:rPr>
          <w:fldChar w:fldCharType="end"/>
        </w:r>
      </w:hyperlink>
    </w:p>
    <w:p w14:paraId="3030D26A" w14:textId="7F719CD6"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83" w:history="1">
        <w:r w:rsidR="00D82A90" w:rsidRPr="008E362C">
          <w:rPr>
            <w:rStyle w:val="ad"/>
            <w:noProof/>
          </w:rPr>
          <w:t>第三章</w:t>
        </w:r>
        <w:r w:rsidR="00D82A90">
          <w:rPr>
            <w:rFonts w:asciiTheme="minorHAnsi" w:eastAsiaTheme="minorEastAsia" w:hAnsiTheme="minorHAnsi" w:cstheme="minorBidi"/>
            <w:b w:val="0"/>
            <w:bCs w:val="0"/>
            <w:caps w:val="0"/>
            <w:noProof/>
            <w:sz w:val="21"/>
            <w:szCs w:val="22"/>
          </w:rPr>
          <w:tab/>
        </w:r>
        <w:r w:rsidR="00D82A90" w:rsidRPr="008E362C">
          <w:rPr>
            <w:rStyle w:val="ad"/>
            <w:noProof/>
          </w:rPr>
          <w:t>术语定义（</w:t>
        </w:r>
        <w:r w:rsidR="00D82A90" w:rsidRPr="008E362C">
          <w:rPr>
            <w:rStyle w:val="ad"/>
            <w:noProof/>
          </w:rPr>
          <w:t>Glossary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_Toc475726683 \h </w:instrText>
        </w:r>
        <w:r w:rsidR="00D82A90">
          <w:rPr>
            <w:noProof/>
            <w:webHidden/>
          </w:rPr>
        </w:r>
        <w:r w:rsidR="00D82A90">
          <w:rPr>
            <w:noProof/>
            <w:webHidden/>
          </w:rPr>
          <w:fldChar w:fldCharType="separate"/>
        </w:r>
        <w:r w:rsidR="00D82A90">
          <w:rPr>
            <w:noProof/>
            <w:webHidden/>
          </w:rPr>
          <w:t>6</w:t>
        </w:r>
        <w:r w:rsidR="00D82A90">
          <w:rPr>
            <w:noProof/>
            <w:webHidden/>
          </w:rPr>
          <w:fldChar w:fldCharType="end"/>
        </w:r>
      </w:hyperlink>
    </w:p>
    <w:p w14:paraId="5C04F8C9" w14:textId="21FF8D6A"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84" w:history="1">
        <w:r w:rsidR="00D82A90" w:rsidRPr="008E362C">
          <w:rPr>
            <w:rStyle w:val="ad"/>
            <w:noProof/>
          </w:rPr>
          <w:t>第四章</w:t>
        </w:r>
        <w:r w:rsidR="00D82A90">
          <w:rPr>
            <w:rFonts w:asciiTheme="minorHAnsi" w:eastAsiaTheme="minorEastAsia" w:hAnsiTheme="minorHAnsi" w:cstheme="minorBidi"/>
            <w:b w:val="0"/>
            <w:bCs w:val="0"/>
            <w:caps w:val="0"/>
            <w:noProof/>
            <w:sz w:val="21"/>
            <w:szCs w:val="22"/>
          </w:rPr>
          <w:tab/>
        </w:r>
        <w:r w:rsidR="00D82A90" w:rsidRPr="008E362C">
          <w:rPr>
            <w:rStyle w:val="ad"/>
            <w:noProof/>
          </w:rPr>
          <w:t>用户角色（</w:t>
        </w:r>
        <w:r w:rsidR="00D82A90" w:rsidRPr="008E362C">
          <w:rPr>
            <w:rStyle w:val="ad"/>
            <w:noProof/>
          </w:rPr>
          <w:t>Role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_Toc475726684 \h </w:instrText>
        </w:r>
        <w:r w:rsidR="00D82A90">
          <w:rPr>
            <w:noProof/>
            <w:webHidden/>
          </w:rPr>
        </w:r>
        <w:r w:rsidR="00D82A90">
          <w:rPr>
            <w:noProof/>
            <w:webHidden/>
          </w:rPr>
          <w:fldChar w:fldCharType="separate"/>
        </w:r>
        <w:r w:rsidR="00D82A90">
          <w:rPr>
            <w:noProof/>
            <w:webHidden/>
          </w:rPr>
          <w:t>8</w:t>
        </w:r>
        <w:r w:rsidR="00D82A90">
          <w:rPr>
            <w:noProof/>
            <w:webHidden/>
          </w:rPr>
          <w:fldChar w:fldCharType="end"/>
        </w:r>
      </w:hyperlink>
    </w:p>
    <w:p w14:paraId="45C90D69" w14:textId="1A296ADE"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85" w:history="1">
        <w:r w:rsidR="00D82A90" w:rsidRPr="008E362C">
          <w:rPr>
            <w:rStyle w:val="ad"/>
            <w:noProof/>
          </w:rPr>
          <w:t>第五章</w:t>
        </w:r>
        <w:r w:rsidR="00D82A90">
          <w:rPr>
            <w:rFonts w:asciiTheme="minorHAnsi" w:eastAsiaTheme="minorEastAsia" w:hAnsiTheme="minorHAnsi" w:cstheme="minorBidi"/>
            <w:b w:val="0"/>
            <w:bCs w:val="0"/>
            <w:caps w:val="0"/>
            <w:noProof/>
            <w:sz w:val="21"/>
            <w:szCs w:val="22"/>
          </w:rPr>
          <w:tab/>
        </w:r>
        <w:r w:rsidR="00D82A90" w:rsidRPr="008E362C">
          <w:rPr>
            <w:rStyle w:val="ad"/>
            <w:noProof/>
          </w:rPr>
          <w:t>业务场景（</w:t>
        </w:r>
        <w:r w:rsidR="00D82A90" w:rsidRPr="008E362C">
          <w:rPr>
            <w:rStyle w:val="ad"/>
            <w:noProof/>
          </w:rPr>
          <w:t>Scene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_Toc475726685 \h </w:instrText>
        </w:r>
        <w:r w:rsidR="00D82A90">
          <w:rPr>
            <w:noProof/>
            <w:webHidden/>
          </w:rPr>
        </w:r>
        <w:r w:rsidR="00D82A90">
          <w:rPr>
            <w:noProof/>
            <w:webHidden/>
          </w:rPr>
          <w:fldChar w:fldCharType="separate"/>
        </w:r>
        <w:r w:rsidR="00D82A90">
          <w:rPr>
            <w:noProof/>
            <w:webHidden/>
          </w:rPr>
          <w:t>10</w:t>
        </w:r>
        <w:r w:rsidR="00D82A90">
          <w:rPr>
            <w:noProof/>
            <w:webHidden/>
          </w:rPr>
          <w:fldChar w:fldCharType="end"/>
        </w:r>
      </w:hyperlink>
    </w:p>
    <w:p w14:paraId="4D145F8B" w14:textId="3D076C3C"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86" w:history="1">
        <w:r w:rsidR="00D82A90" w:rsidRPr="008E362C">
          <w:rPr>
            <w:rStyle w:val="ad"/>
            <w:noProof/>
          </w:rPr>
          <w:t>5.1</w:t>
        </w:r>
        <w:r w:rsidR="00D82A90">
          <w:rPr>
            <w:rFonts w:asciiTheme="minorHAnsi" w:eastAsiaTheme="minorEastAsia" w:hAnsiTheme="minorHAnsi" w:cstheme="minorBidi"/>
            <w:b w:val="0"/>
            <w:smallCaps w:val="0"/>
            <w:noProof/>
            <w:sz w:val="21"/>
            <w:szCs w:val="22"/>
          </w:rPr>
          <w:tab/>
        </w:r>
        <w:r w:rsidR="00D82A90" w:rsidRPr="008E362C">
          <w:rPr>
            <w:rStyle w:val="ad"/>
            <w:noProof/>
          </w:rPr>
          <w:t>总体业务流程（</w:t>
        </w:r>
        <w:r w:rsidR="00D82A90" w:rsidRPr="008E362C">
          <w:rPr>
            <w:rStyle w:val="ad"/>
            <w:noProof/>
          </w:rPr>
          <w:t>Biz Flow</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_Toc475726686 \h </w:instrText>
        </w:r>
        <w:r w:rsidR="00D82A90">
          <w:rPr>
            <w:noProof/>
            <w:webHidden/>
          </w:rPr>
        </w:r>
        <w:r w:rsidR="00D82A90">
          <w:rPr>
            <w:noProof/>
            <w:webHidden/>
          </w:rPr>
          <w:fldChar w:fldCharType="separate"/>
        </w:r>
        <w:r w:rsidR="00D82A90">
          <w:rPr>
            <w:noProof/>
            <w:webHidden/>
          </w:rPr>
          <w:t>10</w:t>
        </w:r>
        <w:r w:rsidR="00D82A90">
          <w:rPr>
            <w:noProof/>
            <w:webHidden/>
          </w:rPr>
          <w:fldChar w:fldCharType="end"/>
        </w:r>
      </w:hyperlink>
    </w:p>
    <w:p w14:paraId="21A22EA4" w14:textId="7ABBCB1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87" w:history="1">
        <w:r w:rsidR="00D82A90" w:rsidRPr="008E362C">
          <w:rPr>
            <w:rStyle w:val="ad"/>
            <w:noProof/>
          </w:rPr>
          <w:t>5.1.1</w:t>
        </w:r>
        <w:r w:rsidR="00D82A90">
          <w:rPr>
            <w:rFonts w:asciiTheme="minorHAnsi" w:eastAsiaTheme="minorEastAsia" w:hAnsiTheme="minorHAnsi" w:cstheme="minorBidi"/>
            <w:iCs w:val="0"/>
            <w:noProof/>
            <w:sz w:val="21"/>
            <w:szCs w:val="22"/>
          </w:rPr>
          <w:tab/>
        </w:r>
        <w:r w:rsidR="00D82A90" w:rsidRPr="008E362C">
          <w:rPr>
            <w:rStyle w:val="ad"/>
            <w:noProof/>
          </w:rPr>
          <w:t>用例图</w:t>
        </w:r>
        <w:r w:rsidR="00D82A90">
          <w:rPr>
            <w:noProof/>
            <w:webHidden/>
          </w:rPr>
          <w:tab/>
        </w:r>
        <w:r w:rsidR="00D82A90">
          <w:rPr>
            <w:noProof/>
            <w:webHidden/>
          </w:rPr>
          <w:fldChar w:fldCharType="begin"/>
        </w:r>
        <w:r w:rsidR="00D82A90">
          <w:rPr>
            <w:noProof/>
            <w:webHidden/>
          </w:rPr>
          <w:instrText xml:space="preserve"> PAGEREF _Toc475726687 \h </w:instrText>
        </w:r>
        <w:r w:rsidR="00D82A90">
          <w:rPr>
            <w:noProof/>
            <w:webHidden/>
          </w:rPr>
        </w:r>
        <w:r w:rsidR="00D82A90">
          <w:rPr>
            <w:noProof/>
            <w:webHidden/>
          </w:rPr>
          <w:fldChar w:fldCharType="separate"/>
        </w:r>
        <w:r w:rsidR="00D82A90">
          <w:rPr>
            <w:noProof/>
            <w:webHidden/>
          </w:rPr>
          <w:t>11</w:t>
        </w:r>
        <w:r w:rsidR="00D82A90">
          <w:rPr>
            <w:noProof/>
            <w:webHidden/>
          </w:rPr>
          <w:fldChar w:fldCharType="end"/>
        </w:r>
      </w:hyperlink>
    </w:p>
    <w:p w14:paraId="65E40691" w14:textId="312975E1"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88" w:history="1">
        <w:r w:rsidR="00D82A90" w:rsidRPr="008E362C">
          <w:rPr>
            <w:rStyle w:val="ad"/>
            <w:noProof/>
          </w:rPr>
          <w:t>5.2</w:t>
        </w:r>
        <w:r w:rsidR="00D82A90">
          <w:rPr>
            <w:rFonts w:asciiTheme="minorHAnsi" w:eastAsiaTheme="minorEastAsia" w:hAnsiTheme="minorHAnsi" w:cstheme="minorBidi"/>
            <w:b w:val="0"/>
            <w:smallCaps w:val="0"/>
            <w:noProof/>
            <w:sz w:val="21"/>
            <w:szCs w:val="22"/>
          </w:rPr>
          <w:tab/>
        </w:r>
        <w:r w:rsidR="00D82A90" w:rsidRPr="008E362C">
          <w:rPr>
            <w:rStyle w:val="ad"/>
            <w:noProof/>
          </w:rPr>
          <w:t>关键场景说明（</w:t>
        </w:r>
        <w:r w:rsidR="00D82A90" w:rsidRPr="008E362C">
          <w:rPr>
            <w:rStyle w:val="ad"/>
            <w:noProof/>
          </w:rPr>
          <w:t>Key Scene</w:t>
        </w:r>
        <w:r w:rsidR="00D82A90" w:rsidRPr="008E362C">
          <w:rPr>
            <w:rStyle w:val="ad"/>
            <w:noProof/>
          </w:rPr>
          <w:t>）</w:t>
        </w:r>
        <w:r w:rsidR="00D82A90" w:rsidRPr="008E362C">
          <w:rPr>
            <w:rStyle w:val="ad"/>
            <w:noProof/>
          </w:rPr>
          <w:t>Optional</w:t>
        </w:r>
        <w:r w:rsidR="00D82A90">
          <w:rPr>
            <w:noProof/>
            <w:webHidden/>
          </w:rPr>
          <w:tab/>
        </w:r>
        <w:r w:rsidR="00D82A90">
          <w:rPr>
            <w:noProof/>
            <w:webHidden/>
          </w:rPr>
          <w:fldChar w:fldCharType="begin"/>
        </w:r>
        <w:r w:rsidR="00D82A90">
          <w:rPr>
            <w:noProof/>
            <w:webHidden/>
          </w:rPr>
          <w:instrText xml:space="preserve"> PAGEREF _Toc475726688 \h </w:instrText>
        </w:r>
        <w:r w:rsidR="00D82A90">
          <w:rPr>
            <w:noProof/>
            <w:webHidden/>
          </w:rPr>
        </w:r>
        <w:r w:rsidR="00D82A90">
          <w:rPr>
            <w:noProof/>
            <w:webHidden/>
          </w:rPr>
          <w:fldChar w:fldCharType="separate"/>
        </w:r>
        <w:r w:rsidR="00D82A90">
          <w:rPr>
            <w:noProof/>
            <w:webHidden/>
          </w:rPr>
          <w:t>14</w:t>
        </w:r>
        <w:r w:rsidR="00D82A90">
          <w:rPr>
            <w:noProof/>
            <w:webHidden/>
          </w:rPr>
          <w:fldChar w:fldCharType="end"/>
        </w:r>
      </w:hyperlink>
    </w:p>
    <w:p w14:paraId="77DCE355" w14:textId="112D4E52"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89" w:history="1">
        <w:r w:rsidR="00D82A90" w:rsidRPr="008E362C">
          <w:rPr>
            <w:rStyle w:val="ad"/>
            <w:noProof/>
          </w:rPr>
          <w:t>5.2.1</w:t>
        </w:r>
        <w:r w:rsidR="00D82A90">
          <w:rPr>
            <w:rFonts w:asciiTheme="minorHAnsi" w:eastAsiaTheme="minorEastAsia" w:hAnsiTheme="minorHAnsi" w:cstheme="minorBidi"/>
            <w:iCs w:val="0"/>
            <w:noProof/>
            <w:sz w:val="21"/>
            <w:szCs w:val="22"/>
          </w:rPr>
          <w:tab/>
        </w:r>
        <w:r w:rsidR="00D82A90" w:rsidRPr="008E362C">
          <w:rPr>
            <w:rStyle w:val="ad"/>
            <w:noProof/>
          </w:rPr>
          <w:t>自动发现场景</w:t>
        </w:r>
        <w:r w:rsidR="00D82A90">
          <w:rPr>
            <w:noProof/>
            <w:webHidden/>
          </w:rPr>
          <w:tab/>
        </w:r>
        <w:r w:rsidR="00D82A90">
          <w:rPr>
            <w:noProof/>
            <w:webHidden/>
          </w:rPr>
          <w:fldChar w:fldCharType="begin"/>
        </w:r>
        <w:r w:rsidR="00D82A90">
          <w:rPr>
            <w:noProof/>
            <w:webHidden/>
          </w:rPr>
          <w:instrText xml:space="preserve"> PAGEREF _Toc475726689 \h </w:instrText>
        </w:r>
        <w:r w:rsidR="00D82A90">
          <w:rPr>
            <w:noProof/>
            <w:webHidden/>
          </w:rPr>
        </w:r>
        <w:r w:rsidR="00D82A90">
          <w:rPr>
            <w:noProof/>
            <w:webHidden/>
          </w:rPr>
          <w:fldChar w:fldCharType="separate"/>
        </w:r>
        <w:r w:rsidR="00D82A90">
          <w:rPr>
            <w:noProof/>
            <w:webHidden/>
          </w:rPr>
          <w:t>14</w:t>
        </w:r>
        <w:r w:rsidR="00D82A90">
          <w:rPr>
            <w:noProof/>
            <w:webHidden/>
          </w:rPr>
          <w:fldChar w:fldCharType="end"/>
        </w:r>
      </w:hyperlink>
    </w:p>
    <w:p w14:paraId="700A1AFA" w14:textId="66123B86"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90" w:history="1">
        <w:r w:rsidR="00D82A90" w:rsidRPr="008E362C">
          <w:rPr>
            <w:rStyle w:val="ad"/>
            <w:noProof/>
          </w:rPr>
          <w:t>5.2.2</w:t>
        </w:r>
        <w:r w:rsidR="00D82A90">
          <w:rPr>
            <w:rFonts w:asciiTheme="minorHAnsi" w:eastAsiaTheme="minorEastAsia" w:hAnsiTheme="minorHAnsi" w:cstheme="minorBidi"/>
            <w:iCs w:val="0"/>
            <w:noProof/>
            <w:sz w:val="21"/>
            <w:szCs w:val="22"/>
          </w:rPr>
          <w:tab/>
        </w:r>
        <w:r w:rsidR="00D82A90" w:rsidRPr="008E362C">
          <w:rPr>
            <w:rStyle w:val="ad"/>
            <w:noProof/>
          </w:rPr>
          <w:t>诊断配置场景</w:t>
        </w:r>
        <w:r w:rsidR="00D82A90">
          <w:rPr>
            <w:noProof/>
            <w:webHidden/>
          </w:rPr>
          <w:tab/>
        </w:r>
        <w:r w:rsidR="00D82A90">
          <w:rPr>
            <w:noProof/>
            <w:webHidden/>
          </w:rPr>
          <w:fldChar w:fldCharType="begin"/>
        </w:r>
        <w:r w:rsidR="00D82A90">
          <w:rPr>
            <w:noProof/>
            <w:webHidden/>
          </w:rPr>
          <w:instrText xml:space="preserve"> PAGEREF _Toc475726690 \h </w:instrText>
        </w:r>
        <w:r w:rsidR="00D82A90">
          <w:rPr>
            <w:noProof/>
            <w:webHidden/>
          </w:rPr>
        </w:r>
        <w:r w:rsidR="00D82A90">
          <w:rPr>
            <w:noProof/>
            <w:webHidden/>
          </w:rPr>
          <w:fldChar w:fldCharType="separate"/>
        </w:r>
        <w:r w:rsidR="00D82A90">
          <w:rPr>
            <w:noProof/>
            <w:webHidden/>
          </w:rPr>
          <w:t>14</w:t>
        </w:r>
        <w:r w:rsidR="00D82A90">
          <w:rPr>
            <w:noProof/>
            <w:webHidden/>
          </w:rPr>
          <w:fldChar w:fldCharType="end"/>
        </w:r>
      </w:hyperlink>
    </w:p>
    <w:p w14:paraId="4EB9E6A0" w14:textId="2EAD1FD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91" w:history="1">
        <w:r w:rsidR="00D82A90" w:rsidRPr="008E362C">
          <w:rPr>
            <w:rStyle w:val="ad"/>
            <w:noProof/>
          </w:rPr>
          <w:t>5.2.3</w:t>
        </w:r>
        <w:r w:rsidR="00D82A90">
          <w:rPr>
            <w:rFonts w:asciiTheme="minorHAnsi" w:eastAsiaTheme="minorEastAsia" w:hAnsiTheme="minorHAnsi" w:cstheme="minorBidi"/>
            <w:iCs w:val="0"/>
            <w:noProof/>
            <w:sz w:val="21"/>
            <w:szCs w:val="22"/>
          </w:rPr>
          <w:tab/>
        </w:r>
        <w:r w:rsidR="00D82A90" w:rsidRPr="008E362C">
          <w:rPr>
            <w:rStyle w:val="ad"/>
            <w:noProof/>
          </w:rPr>
          <w:t>诊断分组场景</w:t>
        </w:r>
        <w:r w:rsidR="00D82A90">
          <w:rPr>
            <w:noProof/>
            <w:webHidden/>
          </w:rPr>
          <w:tab/>
        </w:r>
        <w:r w:rsidR="00D82A90">
          <w:rPr>
            <w:noProof/>
            <w:webHidden/>
          </w:rPr>
          <w:fldChar w:fldCharType="begin"/>
        </w:r>
        <w:r w:rsidR="00D82A90">
          <w:rPr>
            <w:noProof/>
            <w:webHidden/>
          </w:rPr>
          <w:instrText xml:space="preserve"> PAGEREF _Toc475726691 \h </w:instrText>
        </w:r>
        <w:r w:rsidR="00D82A90">
          <w:rPr>
            <w:noProof/>
            <w:webHidden/>
          </w:rPr>
        </w:r>
        <w:r w:rsidR="00D82A90">
          <w:rPr>
            <w:noProof/>
            <w:webHidden/>
          </w:rPr>
          <w:fldChar w:fldCharType="separate"/>
        </w:r>
        <w:r w:rsidR="00D82A90">
          <w:rPr>
            <w:noProof/>
            <w:webHidden/>
          </w:rPr>
          <w:t>15</w:t>
        </w:r>
        <w:r w:rsidR="00D82A90">
          <w:rPr>
            <w:noProof/>
            <w:webHidden/>
          </w:rPr>
          <w:fldChar w:fldCharType="end"/>
        </w:r>
      </w:hyperlink>
    </w:p>
    <w:p w14:paraId="4CD16110" w14:textId="1838754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92" w:history="1">
        <w:r w:rsidR="00D82A90" w:rsidRPr="008E362C">
          <w:rPr>
            <w:rStyle w:val="ad"/>
            <w:noProof/>
          </w:rPr>
          <w:t>5.2.4</w:t>
        </w:r>
        <w:r w:rsidR="00D82A90">
          <w:rPr>
            <w:rFonts w:asciiTheme="minorHAnsi" w:eastAsiaTheme="minorEastAsia" w:hAnsiTheme="minorHAnsi" w:cstheme="minorBidi"/>
            <w:iCs w:val="0"/>
            <w:noProof/>
            <w:sz w:val="21"/>
            <w:szCs w:val="22"/>
          </w:rPr>
          <w:tab/>
        </w:r>
        <w:r w:rsidR="00D82A90" w:rsidRPr="008E362C">
          <w:rPr>
            <w:rStyle w:val="ad"/>
            <w:noProof/>
          </w:rPr>
          <w:t>结果查询使用场景</w:t>
        </w:r>
        <w:r w:rsidR="00D82A90">
          <w:rPr>
            <w:noProof/>
            <w:webHidden/>
          </w:rPr>
          <w:tab/>
        </w:r>
        <w:r w:rsidR="00D82A90">
          <w:rPr>
            <w:noProof/>
            <w:webHidden/>
          </w:rPr>
          <w:fldChar w:fldCharType="begin"/>
        </w:r>
        <w:r w:rsidR="00D82A90">
          <w:rPr>
            <w:noProof/>
            <w:webHidden/>
          </w:rPr>
          <w:instrText xml:space="preserve"> PAGEREF _Toc475726692 \h </w:instrText>
        </w:r>
        <w:r w:rsidR="00D82A90">
          <w:rPr>
            <w:noProof/>
            <w:webHidden/>
          </w:rPr>
        </w:r>
        <w:r w:rsidR="00D82A90">
          <w:rPr>
            <w:noProof/>
            <w:webHidden/>
          </w:rPr>
          <w:fldChar w:fldCharType="separate"/>
        </w:r>
        <w:r w:rsidR="00D82A90">
          <w:rPr>
            <w:noProof/>
            <w:webHidden/>
          </w:rPr>
          <w:t>16</w:t>
        </w:r>
        <w:r w:rsidR="00D82A90">
          <w:rPr>
            <w:noProof/>
            <w:webHidden/>
          </w:rPr>
          <w:fldChar w:fldCharType="end"/>
        </w:r>
      </w:hyperlink>
    </w:p>
    <w:p w14:paraId="178593F5" w14:textId="743E1F14"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93" w:history="1">
        <w:r w:rsidR="00D82A90" w:rsidRPr="008E362C">
          <w:rPr>
            <w:rStyle w:val="ad"/>
            <w:noProof/>
          </w:rPr>
          <w:t>第六章</w:t>
        </w:r>
        <w:r w:rsidR="00D82A90">
          <w:rPr>
            <w:rFonts w:asciiTheme="minorHAnsi" w:eastAsiaTheme="minorEastAsia" w:hAnsiTheme="minorHAnsi" w:cstheme="minorBidi"/>
            <w:b w:val="0"/>
            <w:bCs w:val="0"/>
            <w:caps w:val="0"/>
            <w:noProof/>
            <w:sz w:val="21"/>
            <w:szCs w:val="22"/>
          </w:rPr>
          <w:tab/>
        </w:r>
        <w:r w:rsidR="00D82A90" w:rsidRPr="008E362C">
          <w:rPr>
            <w:rStyle w:val="ad"/>
            <w:noProof/>
          </w:rPr>
          <w:t>需求特性（</w:t>
        </w:r>
        <w:r w:rsidR="00D82A90" w:rsidRPr="008E362C">
          <w:rPr>
            <w:rStyle w:val="ad"/>
            <w:noProof/>
          </w:rPr>
          <w:t>Feature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_Toc475726693 \h </w:instrText>
        </w:r>
        <w:r w:rsidR="00D82A90">
          <w:rPr>
            <w:noProof/>
            <w:webHidden/>
          </w:rPr>
        </w:r>
        <w:r w:rsidR="00D82A90">
          <w:rPr>
            <w:noProof/>
            <w:webHidden/>
          </w:rPr>
          <w:fldChar w:fldCharType="separate"/>
        </w:r>
        <w:r w:rsidR="00D82A90">
          <w:rPr>
            <w:noProof/>
            <w:webHidden/>
          </w:rPr>
          <w:t>16</w:t>
        </w:r>
        <w:r w:rsidR="00D82A90">
          <w:rPr>
            <w:noProof/>
            <w:webHidden/>
          </w:rPr>
          <w:fldChar w:fldCharType="end"/>
        </w:r>
      </w:hyperlink>
    </w:p>
    <w:p w14:paraId="7A89DC1E" w14:textId="7894D1F2"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94" w:history="1">
        <w:r w:rsidR="00D82A90" w:rsidRPr="008E362C">
          <w:rPr>
            <w:rStyle w:val="ad"/>
            <w:noProof/>
          </w:rPr>
          <w:t>6.1</w:t>
        </w:r>
        <w:r w:rsidR="00D82A90">
          <w:rPr>
            <w:rFonts w:asciiTheme="minorHAnsi" w:eastAsiaTheme="minorEastAsia" w:hAnsiTheme="minorHAnsi" w:cstheme="minorBidi"/>
            <w:b w:val="0"/>
            <w:smallCaps w:val="0"/>
            <w:noProof/>
            <w:sz w:val="21"/>
            <w:szCs w:val="22"/>
          </w:rPr>
          <w:tab/>
        </w:r>
        <w:r w:rsidR="00D82A90" w:rsidRPr="008E362C">
          <w:rPr>
            <w:rStyle w:val="ad"/>
            <w:noProof/>
          </w:rPr>
          <w:t>产品需求框架（</w:t>
        </w:r>
        <w:r w:rsidR="00D82A90" w:rsidRPr="008E362C">
          <w:rPr>
            <w:rStyle w:val="ad"/>
            <w:noProof/>
          </w:rPr>
          <w:t>Structure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_Toc475726694 \h </w:instrText>
        </w:r>
        <w:r w:rsidR="00D82A90">
          <w:rPr>
            <w:noProof/>
            <w:webHidden/>
          </w:rPr>
        </w:r>
        <w:r w:rsidR="00D82A90">
          <w:rPr>
            <w:noProof/>
            <w:webHidden/>
          </w:rPr>
          <w:fldChar w:fldCharType="separate"/>
        </w:r>
        <w:r w:rsidR="00D82A90">
          <w:rPr>
            <w:noProof/>
            <w:webHidden/>
          </w:rPr>
          <w:t>17</w:t>
        </w:r>
        <w:r w:rsidR="00D82A90">
          <w:rPr>
            <w:noProof/>
            <w:webHidden/>
          </w:rPr>
          <w:fldChar w:fldCharType="end"/>
        </w:r>
      </w:hyperlink>
    </w:p>
    <w:p w14:paraId="15CE5AFE" w14:textId="1C7BA4EF"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95" w:history="1">
        <w:r w:rsidR="00D82A90" w:rsidRPr="008E362C">
          <w:rPr>
            <w:rStyle w:val="ad"/>
            <w:noProof/>
          </w:rPr>
          <w:t>6.2</w:t>
        </w:r>
        <w:r w:rsidR="00D82A90">
          <w:rPr>
            <w:rFonts w:asciiTheme="minorHAnsi" w:eastAsiaTheme="minorEastAsia" w:hAnsiTheme="minorHAnsi" w:cstheme="minorBidi"/>
            <w:b w:val="0"/>
            <w:smallCaps w:val="0"/>
            <w:noProof/>
            <w:sz w:val="21"/>
            <w:szCs w:val="22"/>
          </w:rPr>
          <w:tab/>
        </w:r>
        <w:r w:rsidR="00D82A90" w:rsidRPr="008E362C">
          <w:rPr>
            <w:rStyle w:val="ad"/>
            <w:noProof/>
          </w:rPr>
          <w:t>产品特性列表（</w:t>
        </w:r>
        <w:r w:rsidR="00D82A90" w:rsidRPr="008E362C">
          <w:rPr>
            <w:rStyle w:val="ad"/>
            <w:noProof/>
          </w:rPr>
          <w:t>Feature List</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_Toc475726695 \h </w:instrText>
        </w:r>
        <w:r w:rsidR="00D82A90">
          <w:rPr>
            <w:noProof/>
            <w:webHidden/>
          </w:rPr>
        </w:r>
        <w:r w:rsidR="00D82A90">
          <w:rPr>
            <w:noProof/>
            <w:webHidden/>
          </w:rPr>
          <w:fldChar w:fldCharType="separate"/>
        </w:r>
        <w:r w:rsidR="00D82A90">
          <w:rPr>
            <w:noProof/>
            <w:webHidden/>
          </w:rPr>
          <w:t>17</w:t>
        </w:r>
        <w:r w:rsidR="00D82A90">
          <w:rPr>
            <w:noProof/>
            <w:webHidden/>
          </w:rPr>
          <w:fldChar w:fldCharType="end"/>
        </w:r>
      </w:hyperlink>
    </w:p>
    <w:p w14:paraId="288591ED" w14:textId="69D2F801"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696" w:history="1">
        <w:r w:rsidR="00D82A90" w:rsidRPr="008E362C">
          <w:rPr>
            <w:rStyle w:val="ad"/>
            <w:noProof/>
          </w:rPr>
          <w:t>第七章</w:t>
        </w:r>
        <w:r w:rsidR="00D82A90">
          <w:rPr>
            <w:rFonts w:asciiTheme="minorHAnsi" w:eastAsiaTheme="minorEastAsia" w:hAnsiTheme="minorHAnsi" w:cstheme="minorBidi"/>
            <w:b w:val="0"/>
            <w:bCs w:val="0"/>
            <w:caps w:val="0"/>
            <w:noProof/>
            <w:sz w:val="21"/>
            <w:szCs w:val="22"/>
          </w:rPr>
          <w:tab/>
        </w:r>
        <w:r w:rsidR="00D82A90" w:rsidRPr="008E362C">
          <w:rPr>
            <w:rStyle w:val="ad"/>
            <w:noProof/>
          </w:rPr>
          <w:t>功能性需求（</w:t>
        </w:r>
        <w:r w:rsidR="00D82A90" w:rsidRPr="008E362C">
          <w:rPr>
            <w:rStyle w:val="ad"/>
            <w:noProof/>
          </w:rPr>
          <w:t>Functional req</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_Toc475726696 \h </w:instrText>
        </w:r>
        <w:r w:rsidR="00D82A90">
          <w:rPr>
            <w:noProof/>
            <w:webHidden/>
          </w:rPr>
        </w:r>
        <w:r w:rsidR="00D82A90">
          <w:rPr>
            <w:noProof/>
            <w:webHidden/>
          </w:rPr>
          <w:fldChar w:fldCharType="separate"/>
        </w:r>
        <w:r w:rsidR="00D82A90">
          <w:rPr>
            <w:noProof/>
            <w:webHidden/>
          </w:rPr>
          <w:t>17</w:t>
        </w:r>
        <w:r w:rsidR="00D82A90">
          <w:rPr>
            <w:noProof/>
            <w:webHidden/>
          </w:rPr>
          <w:fldChar w:fldCharType="end"/>
        </w:r>
      </w:hyperlink>
    </w:p>
    <w:p w14:paraId="273BE7CC" w14:textId="2FB0D107"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697" w:history="1">
        <w:r w:rsidR="00D82A90" w:rsidRPr="008E362C">
          <w:rPr>
            <w:rStyle w:val="ad"/>
            <w:noProof/>
          </w:rPr>
          <w:t>7.1</w:t>
        </w:r>
        <w:r w:rsidR="00D82A90">
          <w:rPr>
            <w:rFonts w:asciiTheme="minorHAnsi" w:eastAsiaTheme="minorEastAsia" w:hAnsiTheme="minorHAnsi" w:cstheme="minorBidi"/>
            <w:b w:val="0"/>
            <w:smallCaps w:val="0"/>
            <w:noProof/>
            <w:sz w:val="21"/>
            <w:szCs w:val="22"/>
          </w:rPr>
          <w:tab/>
        </w:r>
        <w:r w:rsidR="00D82A90" w:rsidRPr="008E362C">
          <w:rPr>
            <w:rStyle w:val="ad"/>
            <w:noProof/>
          </w:rPr>
          <w:t>摄像头发现</w:t>
        </w:r>
        <w:r w:rsidR="00D82A90">
          <w:rPr>
            <w:noProof/>
            <w:webHidden/>
          </w:rPr>
          <w:tab/>
        </w:r>
        <w:r w:rsidR="00D82A90">
          <w:rPr>
            <w:noProof/>
            <w:webHidden/>
          </w:rPr>
          <w:fldChar w:fldCharType="begin"/>
        </w:r>
        <w:r w:rsidR="00D82A90">
          <w:rPr>
            <w:noProof/>
            <w:webHidden/>
          </w:rPr>
          <w:instrText xml:space="preserve"> PAGEREF _Toc475726697 \h </w:instrText>
        </w:r>
        <w:r w:rsidR="00D82A90">
          <w:rPr>
            <w:noProof/>
            <w:webHidden/>
          </w:rPr>
        </w:r>
        <w:r w:rsidR="00D82A90">
          <w:rPr>
            <w:noProof/>
            <w:webHidden/>
          </w:rPr>
          <w:fldChar w:fldCharType="separate"/>
        </w:r>
        <w:r w:rsidR="00D82A90">
          <w:rPr>
            <w:noProof/>
            <w:webHidden/>
          </w:rPr>
          <w:t>17</w:t>
        </w:r>
        <w:r w:rsidR="00D82A90">
          <w:rPr>
            <w:noProof/>
            <w:webHidden/>
          </w:rPr>
          <w:fldChar w:fldCharType="end"/>
        </w:r>
      </w:hyperlink>
    </w:p>
    <w:p w14:paraId="40384783" w14:textId="351CA37A"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98" w:history="1">
        <w:r w:rsidR="00D82A90" w:rsidRPr="008E362C">
          <w:rPr>
            <w:rStyle w:val="ad"/>
            <w:noProof/>
          </w:rPr>
          <w:t>7.1.1</w:t>
        </w:r>
        <w:r w:rsidR="00D82A90">
          <w:rPr>
            <w:rFonts w:asciiTheme="minorHAnsi" w:eastAsiaTheme="minorEastAsia" w:hAnsiTheme="minorHAnsi" w:cstheme="minorBidi"/>
            <w:iCs w:val="0"/>
            <w:noProof/>
            <w:sz w:val="21"/>
            <w:szCs w:val="22"/>
          </w:rPr>
          <w:tab/>
        </w:r>
        <w:r w:rsidR="00D82A90" w:rsidRPr="008E362C">
          <w:rPr>
            <w:rStyle w:val="ad"/>
            <w:noProof/>
          </w:rPr>
          <w:t>国标中间件服务列表</w:t>
        </w:r>
        <w:r w:rsidR="00D82A90">
          <w:rPr>
            <w:noProof/>
            <w:webHidden/>
          </w:rPr>
          <w:tab/>
        </w:r>
        <w:r w:rsidR="00D82A90">
          <w:rPr>
            <w:noProof/>
            <w:webHidden/>
          </w:rPr>
          <w:fldChar w:fldCharType="begin"/>
        </w:r>
        <w:r w:rsidR="00D82A90">
          <w:rPr>
            <w:noProof/>
            <w:webHidden/>
          </w:rPr>
          <w:instrText xml:space="preserve"> PAGEREF _Toc475726698 \h </w:instrText>
        </w:r>
        <w:r w:rsidR="00D82A90">
          <w:rPr>
            <w:noProof/>
            <w:webHidden/>
          </w:rPr>
        </w:r>
        <w:r w:rsidR="00D82A90">
          <w:rPr>
            <w:noProof/>
            <w:webHidden/>
          </w:rPr>
          <w:fldChar w:fldCharType="separate"/>
        </w:r>
        <w:r w:rsidR="00D82A90">
          <w:rPr>
            <w:noProof/>
            <w:webHidden/>
          </w:rPr>
          <w:t>17</w:t>
        </w:r>
        <w:r w:rsidR="00D82A90">
          <w:rPr>
            <w:noProof/>
            <w:webHidden/>
          </w:rPr>
          <w:fldChar w:fldCharType="end"/>
        </w:r>
      </w:hyperlink>
    </w:p>
    <w:p w14:paraId="4A1C5497" w14:textId="40BD09D7"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699" w:history="1">
        <w:r w:rsidR="00D82A90" w:rsidRPr="008E362C">
          <w:rPr>
            <w:rStyle w:val="ad"/>
            <w:noProof/>
          </w:rPr>
          <w:t>7.1.2</w:t>
        </w:r>
        <w:r w:rsidR="00D82A90">
          <w:rPr>
            <w:rFonts w:asciiTheme="minorHAnsi" w:eastAsiaTheme="minorEastAsia" w:hAnsiTheme="minorHAnsi" w:cstheme="minorBidi"/>
            <w:iCs w:val="0"/>
            <w:noProof/>
            <w:sz w:val="21"/>
            <w:szCs w:val="22"/>
          </w:rPr>
          <w:tab/>
        </w:r>
        <w:r w:rsidR="00D82A90" w:rsidRPr="008E362C">
          <w:rPr>
            <w:rStyle w:val="ad"/>
            <w:noProof/>
          </w:rPr>
          <w:t>自动发现</w:t>
        </w:r>
        <w:r w:rsidR="00D82A90">
          <w:rPr>
            <w:noProof/>
            <w:webHidden/>
          </w:rPr>
          <w:tab/>
        </w:r>
        <w:r w:rsidR="00D82A90">
          <w:rPr>
            <w:noProof/>
            <w:webHidden/>
          </w:rPr>
          <w:fldChar w:fldCharType="begin"/>
        </w:r>
        <w:r w:rsidR="00D82A90">
          <w:rPr>
            <w:noProof/>
            <w:webHidden/>
          </w:rPr>
          <w:instrText xml:space="preserve"> PAGEREF _Toc475726699 \h </w:instrText>
        </w:r>
        <w:r w:rsidR="00D82A90">
          <w:rPr>
            <w:noProof/>
            <w:webHidden/>
          </w:rPr>
        </w:r>
        <w:r w:rsidR="00D82A90">
          <w:rPr>
            <w:noProof/>
            <w:webHidden/>
          </w:rPr>
          <w:fldChar w:fldCharType="separate"/>
        </w:r>
        <w:r w:rsidR="00D82A90">
          <w:rPr>
            <w:noProof/>
            <w:webHidden/>
          </w:rPr>
          <w:t>19</w:t>
        </w:r>
        <w:r w:rsidR="00D82A90">
          <w:rPr>
            <w:noProof/>
            <w:webHidden/>
          </w:rPr>
          <w:fldChar w:fldCharType="end"/>
        </w:r>
      </w:hyperlink>
    </w:p>
    <w:p w14:paraId="3BE60331" w14:textId="738AD862"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0" w:history="1">
        <w:r w:rsidR="00D82A90" w:rsidRPr="008E362C">
          <w:rPr>
            <w:rStyle w:val="ad"/>
            <w:noProof/>
          </w:rPr>
          <w:t>7.1.3</w:t>
        </w:r>
        <w:r w:rsidR="00D82A90">
          <w:rPr>
            <w:rFonts w:asciiTheme="minorHAnsi" w:eastAsiaTheme="minorEastAsia" w:hAnsiTheme="minorHAnsi" w:cstheme="minorBidi"/>
            <w:iCs w:val="0"/>
            <w:noProof/>
            <w:sz w:val="21"/>
            <w:szCs w:val="22"/>
          </w:rPr>
          <w:tab/>
        </w:r>
        <w:r w:rsidR="00D82A90" w:rsidRPr="008E362C">
          <w:rPr>
            <w:rStyle w:val="ad"/>
            <w:noProof/>
          </w:rPr>
          <w:t>摄像机同步</w:t>
        </w:r>
        <w:r w:rsidR="00D82A90">
          <w:rPr>
            <w:noProof/>
            <w:webHidden/>
          </w:rPr>
          <w:tab/>
        </w:r>
        <w:r w:rsidR="00D82A90">
          <w:rPr>
            <w:noProof/>
            <w:webHidden/>
          </w:rPr>
          <w:fldChar w:fldCharType="begin"/>
        </w:r>
        <w:r w:rsidR="00D82A90">
          <w:rPr>
            <w:noProof/>
            <w:webHidden/>
          </w:rPr>
          <w:instrText xml:space="preserve"> PAGEREF _Toc475726700 \h </w:instrText>
        </w:r>
        <w:r w:rsidR="00D82A90">
          <w:rPr>
            <w:noProof/>
            <w:webHidden/>
          </w:rPr>
        </w:r>
        <w:r w:rsidR="00D82A90">
          <w:rPr>
            <w:noProof/>
            <w:webHidden/>
          </w:rPr>
          <w:fldChar w:fldCharType="separate"/>
        </w:r>
        <w:r w:rsidR="00D82A90">
          <w:rPr>
            <w:noProof/>
            <w:webHidden/>
          </w:rPr>
          <w:t>21</w:t>
        </w:r>
        <w:r w:rsidR="00D82A90">
          <w:rPr>
            <w:noProof/>
            <w:webHidden/>
          </w:rPr>
          <w:fldChar w:fldCharType="end"/>
        </w:r>
      </w:hyperlink>
    </w:p>
    <w:p w14:paraId="02153C95" w14:textId="0E62FE9A"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01" w:history="1">
        <w:r w:rsidR="00D82A90" w:rsidRPr="008E362C">
          <w:rPr>
            <w:rStyle w:val="ad"/>
            <w:noProof/>
          </w:rPr>
          <w:t>7.2</w:t>
        </w:r>
        <w:r w:rsidR="00D82A90">
          <w:rPr>
            <w:rFonts w:asciiTheme="minorHAnsi" w:eastAsiaTheme="minorEastAsia" w:hAnsiTheme="minorHAnsi" w:cstheme="minorBidi"/>
            <w:b w:val="0"/>
            <w:smallCaps w:val="0"/>
            <w:noProof/>
            <w:sz w:val="21"/>
            <w:szCs w:val="22"/>
          </w:rPr>
          <w:tab/>
        </w:r>
        <w:r w:rsidR="00D82A90" w:rsidRPr="008E362C">
          <w:rPr>
            <w:rStyle w:val="ad"/>
            <w:noProof/>
          </w:rPr>
          <w:t>诊断配置</w:t>
        </w:r>
        <w:r w:rsidR="00D82A90">
          <w:rPr>
            <w:noProof/>
            <w:webHidden/>
          </w:rPr>
          <w:tab/>
        </w:r>
        <w:r w:rsidR="00D82A90">
          <w:rPr>
            <w:noProof/>
            <w:webHidden/>
          </w:rPr>
          <w:fldChar w:fldCharType="begin"/>
        </w:r>
        <w:r w:rsidR="00D82A90">
          <w:rPr>
            <w:noProof/>
            <w:webHidden/>
          </w:rPr>
          <w:instrText xml:space="preserve"> PAGEREF _Toc475726701 \h </w:instrText>
        </w:r>
        <w:r w:rsidR="00D82A90">
          <w:rPr>
            <w:noProof/>
            <w:webHidden/>
          </w:rPr>
        </w:r>
        <w:r w:rsidR="00D82A90">
          <w:rPr>
            <w:noProof/>
            <w:webHidden/>
          </w:rPr>
          <w:fldChar w:fldCharType="separate"/>
        </w:r>
        <w:r w:rsidR="00D82A90">
          <w:rPr>
            <w:noProof/>
            <w:webHidden/>
          </w:rPr>
          <w:t>22</w:t>
        </w:r>
        <w:r w:rsidR="00D82A90">
          <w:rPr>
            <w:noProof/>
            <w:webHidden/>
          </w:rPr>
          <w:fldChar w:fldCharType="end"/>
        </w:r>
      </w:hyperlink>
    </w:p>
    <w:p w14:paraId="03C1C213" w14:textId="362B0E5B"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2" w:history="1">
        <w:r w:rsidR="00D82A90" w:rsidRPr="008E362C">
          <w:rPr>
            <w:rStyle w:val="ad"/>
            <w:noProof/>
          </w:rPr>
          <w:t>7.2.1</w:t>
        </w:r>
        <w:r w:rsidR="00D82A90">
          <w:rPr>
            <w:rFonts w:asciiTheme="minorHAnsi" w:eastAsiaTheme="minorEastAsia" w:hAnsiTheme="minorHAnsi" w:cstheme="minorBidi"/>
            <w:iCs w:val="0"/>
            <w:noProof/>
            <w:sz w:val="21"/>
            <w:szCs w:val="22"/>
          </w:rPr>
          <w:tab/>
        </w:r>
        <w:r w:rsidR="00D82A90" w:rsidRPr="008E362C">
          <w:rPr>
            <w:rStyle w:val="ad"/>
            <w:noProof/>
          </w:rPr>
          <w:t>国标中间件配置</w:t>
        </w:r>
        <w:r w:rsidR="00D82A90">
          <w:rPr>
            <w:noProof/>
            <w:webHidden/>
          </w:rPr>
          <w:tab/>
        </w:r>
        <w:r w:rsidR="00D82A90">
          <w:rPr>
            <w:noProof/>
            <w:webHidden/>
          </w:rPr>
          <w:fldChar w:fldCharType="begin"/>
        </w:r>
        <w:r w:rsidR="00D82A90">
          <w:rPr>
            <w:noProof/>
            <w:webHidden/>
          </w:rPr>
          <w:instrText xml:space="preserve"> PAGEREF _Toc475726702 \h </w:instrText>
        </w:r>
        <w:r w:rsidR="00D82A90">
          <w:rPr>
            <w:noProof/>
            <w:webHidden/>
          </w:rPr>
        </w:r>
        <w:r w:rsidR="00D82A90">
          <w:rPr>
            <w:noProof/>
            <w:webHidden/>
          </w:rPr>
          <w:fldChar w:fldCharType="separate"/>
        </w:r>
        <w:r w:rsidR="00D82A90">
          <w:rPr>
            <w:noProof/>
            <w:webHidden/>
          </w:rPr>
          <w:t>22</w:t>
        </w:r>
        <w:r w:rsidR="00D82A90">
          <w:rPr>
            <w:noProof/>
            <w:webHidden/>
          </w:rPr>
          <w:fldChar w:fldCharType="end"/>
        </w:r>
      </w:hyperlink>
    </w:p>
    <w:p w14:paraId="3B3F113F" w14:textId="37C3D62F"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03" w:history="1">
        <w:r w:rsidR="00D82A90" w:rsidRPr="008E362C">
          <w:rPr>
            <w:rStyle w:val="ad"/>
            <w:noProof/>
          </w:rPr>
          <w:t>7.3</w:t>
        </w:r>
        <w:r w:rsidR="00D82A90">
          <w:rPr>
            <w:rFonts w:asciiTheme="minorHAnsi" w:eastAsiaTheme="minorEastAsia" w:hAnsiTheme="minorHAnsi" w:cstheme="minorBidi"/>
            <w:b w:val="0"/>
            <w:smallCaps w:val="0"/>
            <w:noProof/>
            <w:sz w:val="21"/>
            <w:szCs w:val="22"/>
          </w:rPr>
          <w:tab/>
        </w:r>
        <w:r w:rsidR="00D82A90" w:rsidRPr="008E362C">
          <w:rPr>
            <w:rStyle w:val="ad"/>
            <w:noProof/>
          </w:rPr>
          <w:t>诊断分组</w:t>
        </w:r>
        <w:r w:rsidR="00D82A90">
          <w:rPr>
            <w:noProof/>
            <w:webHidden/>
          </w:rPr>
          <w:tab/>
        </w:r>
        <w:r w:rsidR="00D82A90">
          <w:rPr>
            <w:noProof/>
            <w:webHidden/>
          </w:rPr>
          <w:fldChar w:fldCharType="begin"/>
        </w:r>
        <w:r w:rsidR="00D82A90">
          <w:rPr>
            <w:noProof/>
            <w:webHidden/>
          </w:rPr>
          <w:instrText xml:space="preserve"> PAGEREF _Toc475726703 \h </w:instrText>
        </w:r>
        <w:r w:rsidR="00D82A90">
          <w:rPr>
            <w:noProof/>
            <w:webHidden/>
          </w:rPr>
        </w:r>
        <w:r w:rsidR="00D82A90">
          <w:rPr>
            <w:noProof/>
            <w:webHidden/>
          </w:rPr>
          <w:fldChar w:fldCharType="separate"/>
        </w:r>
        <w:r w:rsidR="00D82A90">
          <w:rPr>
            <w:noProof/>
            <w:webHidden/>
          </w:rPr>
          <w:t>25</w:t>
        </w:r>
        <w:r w:rsidR="00D82A90">
          <w:rPr>
            <w:noProof/>
            <w:webHidden/>
          </w:rPr>
          <w:fldChar w:fldCharType="end"/>
        </w:r>
      </w:hyperlink>
    </w:p>
    <w:p w14:paraId="7D856D26" w14:textId="2EBF6CA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4" w:history="1">
        <w:r w:rsidR="00D82A90" w:rsidRPr="008E362C">
          <w:rPr>
            <w:rStyle w:val="ad"/>
            <w:noProof/>
          </w:rPr>
          <w:t>7.3.1</w:t>
        </w:r>
        <w:r w:rsidR="00D82A90">
          <w:rPr>
            <w:rFonts w:asciiTheme="minorHAnsi" w:eastAsiaTheme="minorEastAsia" w:hAnsiTheme="minorHAnsi" w:cstheme="minorBidi"/>
            <w:iCs w:val="0"/>
            <w:noProof/>
            <w:sz w:val="21"/>
            <w:szCs w:val="22"/>
          </w:rPr>
          <w:tab/>
        </w:r>
        <w:r w:rsidR="00D82A90" w:rsidRPr="008E362C">
          <w:rPr>
            <w:rStyle w:val="ad"/>
            <w:noProof/>
          </w:rPr>
          <w:t>同步摄像机</w:t>
        </w:r>
        <w:r w:rsidR="00D82A90">
          <w:rPr>
            <w:noProof/>
            <w:webHidden/>
          </w:rPr>
          <w:tab/>
        </w:r>
        <w:r w:rsidR="00D82A90">
          <w:rPr>
            <w:noProof/>
            <w:webHidden/>
          </w:rPr>
          <w:fldChar w:fldCharType="begin"/>
        </w:r>
        <w:r w:rsidR="00D82A90">
          <w:rPr>
            <w:noProof/>
            <w:webHidden/>
          </w:rPr>
          <w:instrText xml:space="preserve"> PAGEREF _Toc475726704 \h </w:instrText>
        </w:r>
        <w:r w:rsidR="00D82A90">
          <w:rPr>
            <w:noProof/>
            <w:webHidden/>
          </w:rPr>
        </w:r>
        <w:r w:rsidR="00D82A90">
          <w:rPr>
            <w:noProof/>
            <w:webHidden/>
          </w:rPr>
          <w:fldChar w:fldCharType="separate"/>
        </w:r>
        <w:r w:rsidR="00D82A90">
          <w:rPr>
            <w:noProof/>
            <w:webHidden/>
          </w:rPr>
          <w:t>25</w:t>
        </w:r>
        <w:r w:rsidR="00D82A90">
          <w:rPr>
            <w:noProof/>
            <w:webHidden/>
          </w:rPr>
          <w:fldChar w:fldCharType="end"/>
        </w:r>
      </w:hyperlink>
    </w:p>
    <w:p w14:paraId="02B94278" w14:textId="5B234336"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5" w:history="1">
        <w:r w:rsidR="00D82A90" w:rsidRPr="008E362C">
          <w:rPr>
            <w:rStyle w:val="ad"/>
            <w:noProof/>
          </w:rPr>
          <w:t>7.3.2</w:t>
        </w:r>
        <w:r w:rsidR="00D82A90">
          <w:rPr>
            <w:rFonts w:asciiTheme="minorHAnsi" w:eastAsiaTheme="minorEastAsia" w:hAnsiTheme="minorHAnsi" w:cstheme="minorBidi"/>
            <w:iCs w:val="0"/>
            <w:noProof/>
            <w:sz w:val="21"/>
            <w:szCs w:val="22"/>
          </w:rPr>
          <w:tab/>
        </w:r>
        <w:r w:rsidR="00D82A90" w:rsidRPr="008E362C">
          <w:rPr>
            <w:rStyle w:val="ad"/>
            <w:noProof/>
          </w:rPr>
          <w:t>诊断分组创建</w:t>
        </w:r>
        <w:r w:rsidR="00D82A90">
          <w:rPr>
            <w:noProof/>
            <w:webHidden/>
          </w:rPr>
          <w:tab/>
        </w:r>
        <w:r w:rsidR="00D82A90">
          <w:rPr>
            <w:noProof/>
            <w:webHidden/>
          </w:rPr>
          <w:fldChar w:fldCharType="begin"/>
        </w:r>
        <w:r w:rsidR="00D82A90">
          <w:rPr>
            <w:noProof/>
            <w:webHidden/>
          </w:rPr>
          <w:instrText xml:space="preserve"> PAGEREF _Toc475726705 \h </w:instrText>
        </w:r>
        <w:r w:rsidR="00D82A90">
          <w:rPr>
            <w:noProof/>
            <w:webHidden/>
          </w:rPr>
        </w:r>
        <w:r w:rsidR="00D82A90">
          <w:rPr>
            <w:noProof/>
            <w:webHidden/>
          </w:rPr>
          <w:fldChar w:fldCharType="separate"/>
        </w:r>
        <w:r w:rsidR="00D82A90">
          <w:rPr>
            <w:noProof/>
            <w:webHidden/>
          </w:rPr>
          <w:t>27</w:t>
        </w:r>
        <w:r w:rsidR="00D82A90">
          <w:rPr>
            <w:noProof/>
            <w:webHidden/>
          </w:rPr>
          <w:fldChar w:fldCharType="end"/>
        </w:r>
      </w:hyperlink>
    </w:p>
    <w:p w14:paraId="1837AC38" w14:textId="6132EC68"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6" w:history="1">
        <w:r w:rsidR="00D82A90" w:rsidRPr="008E362C">
          <w:rPr>
            <w:rStyle w:val="ad"/>
            <w:noProof/>
          </w:rPr>
          <w:t>7.3.3</w:t>
        </w:r>
        <w:r w:rsidR="00D82A90">
          <w:rPr>
            <w:rFonts w:asciiTheme="minorHAnsi" w:eastAsiaTheme="minorEastAsia" w:hAnsiTheme="minorHAnsi" w:cstheme="minorBidi"/>
            <w:iCs w:val="0"/>
            <w:noProof/>
            <w:sz w:val="21"/>
            <w:szCs w:val="22"/>
          </w:rPr>
          <w:tab/>
        </w:r>
        <w:r w:rsidR="00D82A90" w:rsidRPr="008E362C">
          <w:rPr>
            <w:rStyle w:val="ad"/>
            <w:noProof/>
          </w:rPr>
          <w:t>诊断分组编辑删除</w:t>
        </w:r>
        <w:r w:rsidR="00D82A90">
          <w:rPr>
            <w:noProof/>
            <w:webHidden/>
          </w:rPr>
          <w:tab/>
        </w:r>
        <w:r w:rsidR="00D82A90">
          <w:rPr>
            <w:noProof/>
            <w:webHidden/>
          </w:rPr>
          <w:fldChar w:fldCharType="begin"/>
        </w:r>
        <w:r w:rsidR="00D82A90">
          <w:rPr>
            <w:noProof/>
            <w:webHidden/>
          </w:rPr>
          <w:instrText xml:space="preserve"> PAGEREF _Toc475726706 \h </w:instrText>
        </w:r>
        <w:r w:rsidR="00D82A90">
          <w:rPr>
            <w:noProof/>
            <w:webHidden/>
          </w:rPr>
        </w:r>
        <w:r w:rsidR="00D82A90">
          <w:rPr>
            <w:noProof/>
            <w:webHidden/>
          </w:rPr>
          <w:fldChar w:fldCharType="separate"/>
        </w:r>
        <w:r w:rsidR="00D82A90">
          <w:rPr>
            <w:noProof/>
            <w:webHidden/>
          </w:rPr>
          <w:t>29</w:t>
        </w:r>
        <w:r w:rsidR="00D82A90">
          <w:rPr>
            <w:noProof/>
            <w:webHidden/>
          </w:rPr>
          <w:fldChar w:fldCharType="end"/>
        </w:r>
      </w:hyperlink>
    </w:p>
    <w:p w14:paraId="2AD6A3C8" w14:textId="1794DA39"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7" w:history="1">
        <w:r w:rsidR="00D82A90" w:rsidRPr="008E362C">
          <w:rPr>
            <w:rStyle w:val="ad"/>
            <w:noProof/>
          </w:rPr>
          <w:t>7.3.4</w:t>
        </w:r>
        <w:r w:rsidR="00D82A90">
          <w:rPr>
            <w:rFonts w:asciiTheme="minorHAnsi" w:eastAsiaTheme="minorEastAsia" w:hAnsiTheme="minorHAnsi" w:cstheme="minorBidi"/>
            <w:iCs w:val="0"/>
            <w:noProof/>
            <w:sz w:val="21"/>
            <w:szCs w:val="22"/>
          </w:rPr>
          <w:tab/>
        </w:r>
        <w:r w:rsidR="00D82A90" w:rsidRPr="008E362C">
          <w:rPr>
            <w:rStyle w:val="ad"/>
            <w:noProof/>
          </w:rPr>
          <w:t>诊断分组关联摄像机</w:t>
        </w:r>
        <w:r w:rsidR="00D82A90">
          <w:rPr>
            <w:noProof/>
            <w:webHidden/>
          </w:rPr>
          <w:tab/>
        </w:r>
        <w:r w:rsidR="00D82A90">
          <w:rPr>
            <w:noProof/>
            <w:webHidden/>
          </w:rPr>
          <w:fldChar w:fldCharType="begin"/>
        </w:r>
        <w:r w:rsidR="00D82A90">
          <w:rPr>
            <w:noProof/>
            <w:webHidden/>
          </w:rPr>
          <w:instrText xml:space="preserve"> PAGEREF _Toc475726707 \h </w:instrText>
        </w:r>
        <w:r w:rsidR="00D82A90">
          <w:rPr>
            <w:noProof/>
            <w:webHidden/>
          </w:rPr>
        </w:r>
        <w:r w:rsidR="00D82A90">
          <w:rPr>
            <w:noProof/>
            <w:webHidden/>
          </w:rPr>
          <w:fldChar w:fldCharType="separate"/>
        </w:r>
        <w:r w:rsidR="00D82A90">
          <w:rPr>
            <w:noProof/>
            <w:webHidden/>
          </w:rPr>
          <w:t>30</w:t>
        </w:r>
        <w:r w:rsidR="00D82A90">
          <w:rPr>
            <w:noProof/>
            <w:webHidden/>
          </w:rPr>
          <w:fldChar w:fldCharType="end"/>
        </w:r>
      </w:hyperlink>
    </w:p>
    <w:p w14:paraId="07560C6C" w14:textId="5E392C49"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08" w:history="1">
        <w:r w:rsidR="00D82A90" w:rsidRPr="008E362C">
          <w:rPr>
            <w:rStyle w:val="ad"/>
            <w:noProof/>
          </w:rPr>
          <w:t>7.3.5</w:t>
        </w:r>
        <w:r w:rsidR="00D82A90">
          <w:rPr>
            <w:rFonts w:asciiTheme="minorHAnsi" w:eastAsiaTheme="minorEastAsia" w:hAnsiTheme="minorHAnsi" w:cstheme="minorBidi"/>
            <w:iCs w:val="0"/>
            <w:noProof/>
            <w:sz w:val="21"/>
            <w:szCs w:val="22"/>
          </w:rPr>
          <w:tab/>
        </w:r>
        <w:r w:rsidR="00D82A90" w:rsidRPr="008E362C">
          <w:rPr>
            <w:rStyle w:val="ad"/>
            <w:noProof/>
          </w:rPr>
          <w:t>查看分组诊断详情</w:t>
        </w:r>
        <w:r w:rsidR="00D82A90">
          <w:rPr>
            <w:noProof/>
            <w:webHidden/>
          </w:rPr>
          <w:tab/>
        </w:r>
        <w:r w:rsidR="00D82A90">
          <w:rPr>
            <w:noProof/>
            <w:webHidden/>
          </w:rPr>
          <w:fldChar w:fldCharType="begin"/>
        </w:r>
        <w:r w:rsidR="00D82A90">
          <w:rPr>
            <w:noProof/>
            <w:webHidden/>
          </w:rPr>
          <w:instrText xml:space="preserve"> PAGEREF _Toc475726708 \h </w:instrText>
        </w:r>
        <w:r w:rsidR="00D82A90">
          <w:rPr>
            <w:noProof/>
            <w:webHidden/>
          </w:rPr>
        </w:r>
        <w:r w:rsidR="00D82A90">
          <w:rPr>
            <w:noProof/>
            <w:webHidden/>
          </w:rPr>
          <w:fldChar w:fldCharType="separate"/>
        </w:r>
        <w:r w:rsidR="00D82A90">
          <w:rPr>
            <w:noProof/>
            <w:webHidden/>
          </w:rPr>
          <w:t>32</w:t>
        </w:r>
        <w:r w:rsidR="00D82A90">
          <w:rPr>
            <w:noProof/>
            <w:webHidden/>
          </w:rPr>
          <w:fldChar w:fldCharType="end"/>
        </w:r>
      </w:hyperlink>
    </w:p>
    <w:p w14:paraId="0B2739C5" w14:textId="3A620B40"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09" w:history="1">
        <w:r w:rsidR="00D82A90" w:rsidRPr="008E362C">
          <w:rPr>
            <w:rStyle w:val="ad"/>
            <w:noProof/>
          </w:rPr>
          <w:t>7.4</w:t>
        </w:r>
        <w:r w:rsidR="00D82A90">
          <w:rPr>
            <w:rFonts w:asciiTheme="minorHAnsi" w:eastAsiaTheme="minorEastAsia" w:hAnsiTheme="minorHAnsi" w:cstheme="minorBidi"/>
            <w:b w:val="0"/>
            <w:smallCaps w:val="0"/>
            <w:noProof/>
            <w:sz w:val="21"/>
            <w:szCs w:val="22"/>
          </w:rPr>
          <w:tab/>
        </w:r>
        <w:r w:rsidR="00D82A90" w:rsidRPr="008E362C">
          <w:rPr>
            <w:rStyle w:val="ad"/>
            <w:noProof/>
          </w:rPr>
          <w:t>监控展现</w:t>
        </w:r>
        <w:r w:rsidR="00D82A90">
          <w:rPr>
            <w:noProof/>
            <w:webHidden/>
          </w:rPr>
          <w:tab/>
        </w:r>
        <w:r w:rsidR="00D82A90">
          <w:rPr>
            <w:noProof/>
            <w:webHidden/>
          </w:rPr>
          <w:fldChar w:fldCharType="begin"/>
        </w:r>
        <w:r w:rsidR="00D82A90">
          <w:rPr>
            <w:noProof/>
            <w:webHidden/>
          </w:rPr>
          <w:instrText xml:space="preserve"> PAGEREF _Toc475726709 \h </w:instrText>
        </w:r>
        <w:r w:rsidR="00D82A90">
          <w:rPr>
            <w:noProof/>
            <w:webHidden/>
          </w:rPr>
        </w:r>
        <w:r w:rsidR="00D82A90">
          <w:rPr>
            <w:noProof/>
            <w:webHidden/>
          </w:rPr>
          <w:fldChar w:fldCharType="separate"/>
        </w:r>
        <w:r w:rsidR="00D82A90">
          <w:rPr>
            <w:noProof/>
            <w:webHidden/>
          </w:rPr>
          <w:t>33</w:t>
        </w:r>
        <w:r w:rsidR="00D82A90">
          <w:rPr>
            <w:noProof/>
            <w:webHidden/>
          </w:rPr>
          <w:fldChar w:fldCharType="end"/>
        </w:r>
      </w:hyperlink>
    </w:p>
    <w:p w14:paraId="7ADFE652" w14:textId="52D4FA0C"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0" w:history="1">
        <w:r w:rsidR="00D82A90" w:rsidRPr="008E362C">
          <w:rPr>
            <w:rStyle w:val="ad"/>
            <w:noProof/>
          </w:rPr>
          <w:t>7.4.1</w:t>
        </w:r>
        <w:r w:rsidR="00D82A90">
          <w:rPr>
            <w:rFonts w:asciiTheme="minorHAnsi" w:eastAsiaTheme="minorEastAsia" w:hAnsiTheme="minorHAnsi" w:cstheme="minorBidi"/>
            <w:iCs w:val="0"/>
            <w:noProof/>
            <w:sz w:val="21"/>
            <w:szCs w:val="22"/>
          </w:rPr>
          <w:tab/>
        </w:r>
        <w:r w:rsidR="00D82A90" w:rsidRPr="008E362C">
          <w:rPr>
            <w:rStyle w:val="ad"/>
            <w:noProof/>
          </w:rPr>
          <w:t>在线监测</w:t>
        </w:r>
        <w:r w:rsidR="00D82A90">
          <w:rPr>
            <w:noProof/>
            <w:webHidden/>
          </w:rPr>
          <w:tab/>
        </w:r>
        <w:r w:rsidR="00D82A90">
          <w:rPr>
            <w:noProof/>
            <w:webHidden/>
          </w:rPr>
          <w:fldChar w:fldCharType="begin"/>
        </w:r>
        <w:r w:rsidR="00D82A90">
          <w:rPr>
            <w:noProof/>
            <w:webHidden/>
          </w:rPr>
          <w:instrText xml:space="preserve"> PAGEREF _Toc475726710 \h </w:instrText>
        </w:r>
        <w:r w:rsidR="00D82A90">
          <w:rPr>
            <w:noProof/>
            <w:webHidden/>
          </w:rPr>
        </w:r>
        <w:r w:rsidR="00D82A90">
          <w:rPr>
            <w:noProof/>
            <w:webHidden/>
          </w:rPr>
          <w:fldChar w:fldCharType="separate"/>
        </w:r>
        <w:r w:rsidR="00D82A90">
          <w:rPr>
            <w:noProof/>
            <w:webHidden/>
          </w:rPr>
          <w:t>34</w:t>
        </w:r>
        <w:r w:rsidR="00D82A90">
          <w:rPr>
            <w:noProof/>
            <w:webHidden/>
          </w:rPr>
          <w:fldChar w:fldCharType="end"/>
        </w:r>
      </w:hyperlink>
    </w:p>
    <w:p w14:paraId="7A93DAFC" w14:textId="63D02246"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1" w:history="1">
        <w:r w:rsidR="00D82A90" w:rsidRPr="008E362C">
          <w:rPr>
            <w:rStyle w:val="ad"/>
            <w:noProof/>
          </w:rPr>
          <w:t>7.4.2</w:t>
        </w:r>
        <w:r w:rsidR="00D82A90">
          <w:rPr>
            <w:rFonts w:asciiTheme="minorHAnsi" w:eastAsiaTheme="minorEastAsia" w:hAnsiTheme="minorHAnsi" w:cstheme="minorBidi"/>
            <w:iCs w:val="0"/>
            <w:noProof/>
            <w:sz w:val="21"/>
            <w:szCs w:val="22"/>
          </w:rPr>
          <w:tab/>
        </w:r>
        <w:r w:rsidR="00D82A90" w:rsidRPr="008E362C">
          <w:rPr>
            <w:rStyle w:val="ad"/>
            <w:noProof/>
          </w:rPr>
          <w:t>图像质量监测</w:t>
        </w:r>
        <w:r w:rsidR="00D82A90">
          <w:rPr>
            <w:noProof/>
            <w:webHidden/>
          </w:rPr>
          <w:tab/>
        </w:r>
        <w:r w:rsidR="00D82A90">
          <w:rPr>
            <w:noProof/>
            <w:webHidden/>
          </w:rPr>
          <w:fldChar w:fldCharType="begin"/>
        </w:r>
        <w:r w:rsidR="00D82A90">
          <w:rPr>
            <w:noProof/>
            <w:webHidden/>
          </w:rPr>
          <w:instrText xml:space="preserve"> PAGEREF _Toc475726711 \h </w:instrText>
        </w:r>
        <w:r w:rsidR="00D82A90">
          <w:rPr>
            <w:noProof/>
            <w:webHidden/>
          </w:rPr>
        </w:r>
        <w:r w:rsidR="00D82A90">
          <w:rPr>
            <w:noProof/>
            <w:webHidden/>
          </w:rPr>
          <w:fldChar w:fldCharType="separate"/>
        </w:r>
        <w:r w:rsidR="00D82A90">
          <w:rPr>
            <w:noProof/>
            <w:webHidden/>
          </w:rPr>
          <w:t>36</w:t>
        </w:r>
        <w:r w:rsidR="00D82A90">
          <w:rPr>
            <w:noProof/>
            <w:webHidden/>
          </w:rPr>
          <w:fldChar w:fldCharType="end"/>
        </w:r>
      </w:hyperlink>
    </w:p>
    <w:p w14:paraId="1544F7DA" w14:textId="1D5EE8E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2" w:history="1">
        <w:r w:rsidR="00D82A90" w:rsidRPr="008E362C">
          <w:rPr>
            <w:rStyle w:val="ad"/>
            <w:noProof/>
          </w:rPr>
          <w:t>7.4.3</w:t>
        </w:r>
        <w:r w:rsidR="00D82A90">
          <w:rPr>
            <w:rFonts w:asciiTheme="minorHAnsi" w:eastAsiaTheme="minorEastAsia" w:hAnsiTheme="minorHAnsi" w:cstheme="minorBidi"/>
            <w:iCs w:val="0"/>
            <w:noProof/>
            <w:sz w:val="21"/>
            <w:szCs w:val="22"/>
          </w:rPr>
          <w:tab/>
        </w:r>
        <w:r w:rsidR="00D82A90" w:rsidRPr="008E362C">
          <w:rPr>
            <w:rStyle w:val="ad"/>
            <w:noProof/>
          </w:rPr>
          <w:t>录像完整性监测</w:t>
        </w:r>
        <w:r w:rsidR="00D82A90">
          <w:rPr>
            <w:noProof/>
            <w:webHidden/>
          </w:rPr>
          <w:tab/>
        </w:r>
        <w:r w:rsidR="00D82A90">
          <w:rPr>
            <w:noProof/>
            <w:webHidden/>
          </w:rPr>
          <w:fldChar w:fldCharType="begin"/>
        </w:r>
        <w:r w:rsidR="00D82A90">
          <w:rPr>
            <w:noProof/>
            <w:webHidden/>
          </w:rPr>
          <w:instrText xml:space="preserve"> PAGEREF _Toc475726712 \h </w:instrText>
        </w:r>
        <w:r w:rsidR="00D82A90">
          <w:rPr>
            <w:noProof/>
            <w:webHidden/>
          </w:rPr>
        </w:r>
        <w:r w:rsidR="00D82A90">
          <w:rPr>
            <w:noProof/>
            <w:webHidden/>
          </w:rPr>
          <w:fldChar w:fldCharType="separate"/>
        </w:r>
        <w:r w:rsidR="00D82A90">
          <w:rPr>
            <w:noProof/>
            <w:webHidden/>
          </w:rPr>
          <w:t>40</w:t>
        </w:r>
        <w:r w:rsidR="00D82A90">
          <w:rPr>
            <w:noProof/>
            <w:webHidden/>
          </w:rPr>
          <w:fldChar w:fldCharType="end"/>
        </w:r>
      </w:hyperlink>
    </w:p>
    <w:p w14:paraId="11E514E1" w14:textId="7D392FE4"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13" w:history="1">
        <w:r w:rsidR="00D82A90" w:rsidRPr="008E362C">
          <w:rPr>
            <w:rStyle w:val="ad"/>
            <w:noProof/>
          </w:rPr>
          <w:t>7.5</w:t>
        </w:r>
        <w:r w:rsidR="00D82A90">
          <w:rPr>
            <w:rFonts w:asciiTheme="minorHAnsi" w:eastAsiaTheme="minorEastAsia" w:hAnsiTheme="minorHAnsi" w:cstheme="minorBidi"/>
            <w:b w:val="0"/>
            <w:smallCaps w:val="0"/>
            <w:noProof/>
            <w:sz w:val="21"/>
            <w:szCs w:val="22"/>
          </w:rPr>
          <w:tab/>
        </w:r>
        <w:r w:rsidR="00D82A90" w:rsidRPr="008E362C">
          <w:rPr>
            <w:rStyle w:val="ad"/>
            <w:noProof/>
          </w:rPr>
          <w:t>统计报表</w:t>
        </w:r>
        <w:r w:rsidR="00D82A90">
          <w:rPr>
            <w:noProof/>
            <w:webHidden/>
          </w:rPr>
          <w:tab/>
        </w:r>
        <w:r w:rsidR="00D82A90">
          <w:rPr>
            <w:noProof/>
            <w:webHidden/>
          </w:rPr>
          <w:fldChar w:fldCharType="begin"/>
        </w:r>
        <w:r w:rsidR="00D82A90">
          <w:rPr>
            <w:noProof/>
            <w:webHidden/>
          </w:rPr>
          <w:instrText xml:space="preserve"> PAGEREF _Toc475726713 \h </w:instrText>
        </w:r>
        <w:r w:rsidR="00D82A90">
          <w:rPr>
            <w:noProof/>
            <w:webHidden/>
          </w:rPr>
        </w:r>
        <w:r w:rsidR="00D82A90">
          <w:rPr>
            <w:noProof/>
            <w:webHidden/>
          </w:rPr>
          <w:fldChar w:fldCharType="separate"/>
        </w:r>
        <w:r w:rsidR="00D82A90">
          <w:rPr>
            <w:noProof/>
            <w:webHidden/>
          </w:rPr>
          <w:t>43</w:t>
        </w:r>
        <w:r w:rsidR="00D82A90">
          <w:rPr>
            <w:noProof/>
            <w:webHidden/>
          </w:rPr>
          <w:fldChar w:fldCharType="end"/>
        </w:r>
      </w:hyperlink>
    </w:p>
    <w:p w14:paraId="1C5EB570" w14:textId="33D34A94"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4" w:history="1">
        <w:r w:rsidR="00D82A90" w:rsidRPr="008E362C">
          <w:rPr>
            <w:rStyle w:val="ad"/>
            <w:noProof/>
          </w:rPr>
          <w:t>7.5.1</w:t>
        </w:r>
        <w:r w:rsidR="00D82A90">
          <w:rPr>
            <w:rFonts w:asciiTheme="minorHAnsi" w:eastAsiaTheme="minorEastAsia" w:hAnsiTheme="minorHAnsi" w:cstheme="minorBidi"/>
            <w:iCs w:val="0"/>
            <w:noProof/>
            <w:sz w:val="21"/>
            <w:szCs w:val="22"/>
          </w:rPr>
          <w:tab/>
        </w:r>
        <w:r w:rsidR="00D82A90" w:rsidRPr="008E362C">
          <w:rPr>
            <w:rStyle w:val="ad"/>
            <w:noProof/>
          </w:rPr>
          <w:t>在线率报表</w:t>
        </w:r>
        <w:r w:rsidR="00D82A90">
          <w:rPr>
            <w:noProof/>
            <w:webHidden/>
          </w:rPr>
          <w:tab/>
        </w:r>
        <w:r w:rsidR="00D82A90">
          <w:rPr>
            <w:noProof/>
            <w:webHidden/>
          </w:rPr>
          <w:fldChar w:fldCharType="begin"/>
        </w:r>
        <w:r w:rsidR="00D82A90">
          <w:rPr>
            <w:noProof/>
            <w:webHidden/>
          </w:rPr>
          <w:instrText xml:space="preserve"> PAGEREF _Toc475726714 \h </w:instrText>
        </w:r>
        <w:r w:rsidR="00D82A90">
          <w:rPr>
            <w:noProof/>
            <w:webHidden/>
          </w:rPr>
        </w:r>
        <w:r w:rsidR="00D82A90">
          <w:rPr>
            <w:noProof/>
            <w:webHidden/>
          </w:rPr>
          <w:fldChar w:fldCharType="separate"/>
        </w:r>
        <w:r w:rsidR="00D82A90">
          <w:rPr>
            <w:noProof/>
            <w:webHidden/>
          </w:rPr>
          <w:t>43</w:t>
        </w:r>
        <w:r w:rsidR="00D82A90">
          <w:rPr>
            <w:noProof/>
            <w:webHidden/>
          </w:rPr>
          <w:fldChar w:fldCharType="end"/>
        </w:r>
      </w:hyperlink>
    </w:p>
    <w:p w14:paraId="786337EA" w14:textId="24DE18F9"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5" w:history="1">
        <w:r w:rsidR="00D82A90" w:rsidRPr="008E362C">
          <w:rPr>
            <w:rStyle w:val="ad"/>
            <w:noProof/>
          </w:rPr>
          <w:t>7.5.2</w:t>
        </w:r>
        <w:r w:rsidR="00D82A90">
          <w:rPr>
            <w:rFonts w:asciiTheme="minorHAnsi" w:eastAsiaTheme="minorEastAsia" w:hAnsiTheme="minorHAnsi" w:cstheme="minorBidi"/>
            <w:iCs w:val="0"/>
            <w:noProof/>
            <w:sz w:val="21"/>
            <w:szCs w:val="22"/>
          </w:rPr>
          <w:tab/>
        </w:r>
        <w:r w:rsidR="00D82A90" w:rsidRPr="008E362C">
          <w:rPr>
            <w:rStyle w:val="ad"/>
            <w:noProof/>
          </w:rPr>
          <w:t>完好率报表</w:t>
        </w:r>
        <w:r w:rsidR="00D82A90">
          <w:rPr>
            <w:noProof/>
            <w:webHidden/>
          </w:rPr>
          <w:tab/>
        </w:r>
        <w:r w:rsidR="00D82A90">
          <w:rPr>
            <w:noProof/>
            <w:webHidden/>
          </w:rPr>
          <w:fldChar w:fldCharType="begin"/>
        </w:r>
        <w:r w:rsidR="00D82A90">
          <w:rPr>
            <w:noProof/>
            <w:webHidden/>
          </w:rPr>
          <w:instrText xml:space="preserve"> PAGEREF _Toc475726715 \h </w:instrText>
        </w:r>
        <w:r w:rsidR="00D82A90">
          <w:rPr>
            <w:noProof/>
            <w:webHidden/>
          </w:rPr>
        </w:r>
        <w:r w:rsidR="00D82A90">
          <w:rPr>
            <w:noProof/>
            <w:webHidden/>
          </w:rPr>
          <w:fldChar w:fldCharType="separate"/>
        </w:r>
        <w:r w:rsidR="00D82A90">
          <w:rPr>
            <w:noProof/>
            <w:webHidden/>
          </w:rPr>
          <w:t>45</w:t>
        </w:r>
        <w:r w:rsidR="00D82A90">
          <w:rPr>
            <w:noProof/>
            <w:webHidden/>
          </w:rPr>
          <w:fldChar w:fldCharType="end"/>
        </w:r>
      </w:hyperlink>
    </w:p>
    <w:p w14:paraId="11650EFC" w14:textId="1D8DCE56" w:rsidR="00D82A90" w:rsidRDefault="00C066EE">
      <w:pPr>
        <w:pStyle w:val="31"/>
        <w:tabs>
          <w:tab w:val="left" w:pos="655"/>
          <w:tab w:val="right" w:leader="dot" w:pos="8297"/>
        </w:tabs>
        <w:rPr>
          <w:rFonts w:asciiTheme="minorHAnsi" w:eastAsiaTheme="minorEastAsia" w:hAnsiTheme="minorHAnsi" w:cstheme="minorBidi"/>
          <w:iCs w:val="0"/>
          <w:noProof/>
          <w:sz w:val="21"/>
          <w:szCs w:val="22"/>
        </w:rPr>
      </w:pPr>
      <w:hyperlink w:anchor="_Toc475726716" w:history="1">
        <w:r w:rsidR="00D82A90" w:rsidRPr="008E362C">
          <w:rPr>
            <w:rStyle w:val="ad"/>
            <w:noProof/>
          </w:rPr>
          <w:t>7.5.3</w:t>
        </w:r>
        <w:r w:rsidR="00D82A90">
          <w:rPr>
            <w:rFonts w:asciiTheme="minorHAnsi" w:eastAsiaTheme="minorEastAsia" w:hAnsiTheme="minorHAnsi" w:cstheme="minorBidi"/>
            <w:iCs w:val="0"/>
            <w:noProof/>
            <w:sz w:val="21"/>
            <w:szCs w:val="22"/>
          </w:rPr>
          <w:tab/>
        </w:r>
        <w:r w:rsidR="00D82A90" w:rsidRPr="008E362C">
          <w:rPr>
            <w:rStyle w:val="ad"/>
            <w:noProof/>
          </w:rPr>
          <w:t>GIS</w:t>
        </w:r>
        <w:r w:rsidR="00D82A90" w:rsidRPr="008E362C">
          <w:rPr>
            <w:rStyle w:val="ad"/>
            <w:noProof/>
          </w:rPr>
          <w:t>完好率报表</w:t>
        </w:r>
        <w:r w:rsidR="00D82A90">
          <w:rPr>
            <w:noProof/>
            <w:webHidden/>
          </w:rPr>
          <w:tab/>
        </w:r>
        <w:r w:rsidR="00D82A90">
          <w:rPr>
            <w:noProof/>
            <w:webHidden/>
          </w:rPr>
          <w:fldChar w:fldCharType="begin"/>
        </w:r>
        <w:r w:rsidR="00D82A90">
          <w:rPr>
            <w:noProof/>
            <w:webHidden/>
          </w:rPr>
          <w:instrText xml:space="preserve"> PAGEREF _Toc475726716 \h </w:instrText>
        </w:r>
        <w:r w:rsidR="00D82A90">
          <w:rPr>
            <w:noProof/>
            <w:webHidden/>
          </w:rPr>
        </w:r>
        <w:r w:rsidR="00D82A90">
          <w:rPr>
            <w:noProof/>
            <w:webHidden/>
          </w:rPr>
          <w:fldChar w:fldCharType="separate"/>
        </w:r>
        <w:r w:rsidR="00D82A90">
          <w:rPr>
            <w:noProof/>
            <w:webHidden/>
          </w:rPr>
          <w:t>47</w:t>
        </w:r>
        <w:r w:rsidR="00D82A90">
          <w:rPr>
            <w:noProof/>
            <w:webHidden/>
          </w:rPr>
          <w:fldChar w:fldCharType="end"/>
        </w:r>
      </w:hyperlink>
    </w:p>
    <w:p w14:paraId="6CFCA080" w14:textId="6357E80F"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7" w:history="1">
        <w:r w:rsidR="00D82A90" w:rsidRPr="008E362C">
          <w:rPr>
            <w:rStyle w:val="ad"/>
            <w:noProof/>
          </w:rPr>
          <w:t>7.5.4</w:t>
        </w:r>
        <w:r w:rsidR="00D82A90">
          <w:rPr>
            <w:rFonts w:asciiTheme="minorHAnsi" w:eastAsiaTheme="minorEastAsia" w:hAnsiTheme="minorHAnsi" w:cstheme="minorBidi"/>
            <w:iCs w:val="0"/>
            <w:noProof/>
            <w:sz w:val="21"/>
            <w:szCs w:val="22"/>
          </w:rPr>
          <w:tab/>
        </w:r>
        <w:r w:rsidR="00D82A90" w:rsidRPr="008E362C">
          <w:rPr>
            <w:rStyle w:val="ad"/>
            <w:noProof/>
          </w:rPr>
          <w:t>考核报表</w:t>
        </w:r>
        <w:r w:rsidR="00D82A90">
          <w:rPr>
            <w:noProof/>
            <w:webHidden/>
          </w:rPr>
          <w:tab/>
        </w:r>
        <w:r w:rsidR="00D82A90">
          <w:rPr>
            <w:noProof/>
            <w:webHidden/>
          </w:rPr>
          <w:fldChar w:fldCharType="begin"/>
        </w:r>
        <w:r w:rsidR="00D82A90">
          <w:rPr>
            <w:noProof/>
            <w:webHidden/>
          </w:rPr>
          <w:instrText xml:space="preserve"> PAGEREF _Toc475726717 \h </w:instrText>
        </w:r>
        <w:r w:rsidR="00D82A90">
          <w:rPr>
            <w:noProof/>
            <w:webHidden/>
          </w:rPr>
        </w:r>
        <w:r w:rsidR="00D82A90">
          <w:rPr>
            <w:noProof/>
            <w:webHidden/>
          </w:rPr>
          <w:fldChar w:fldCharType="separate"/>
        </w:r>
        <w:r w:rsidR="00D82A90">
          <w:rPr>
            <w:noProof/>
            <w:webHidden/>
          </w:rPr>
          <w:t>48</w:t>
        </w:r>
        <w:r w:rsidR="00D82A90">
          <w:rPr>
            <w:noProof/>
            <w:webHidden/>
          </w:rPr>
          <w:fldChar w:fldCharType="end"/>
        </w:r>
      </w:hyperlink>
    </w:p>
    <w:p w14:paraId="32A64F3A" w14:textId="441A7F1C"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18" w:history="1">
        <w:r w:rsidR="00D82A90" w:rsidRPr="008E362C">
          <w:rPr>
            <w:rStyle w:val="ad"/>
            <w:noProof/>
          </w:rPr>
          <w:t>7.5.5</w:t>
        </w:r>
        <w:r w:rsidR="00D82A90">
          <w:rPr>
            <w:rFonts w:asciiTheme="minorHAnsi" w:eastAsiaTheme="minorEastAsia" w:hAnsiTheme="minorHAnsi" w:cstheme="minorBidi"/>
            <w:iCs w:val="0"/>
            <w:noProof/>
            <w:sz w:val="21"/>
            <w:szCs w:val="22"/>
          </w:rPr>
          <w:tab/>
        </w:r>
        <w:r w:rsidR="00D82A90" w:rsidRPr="008E362C">
          <w:rPr>
            <w:rStyle w:val="ad"/>
            <w:noProof/>
          </w:rPr>
          <w:t>录像完整性报表</w:t>
        </w:r>
        <w:r w:rsidR="00D82A90">
          <w:rPr>
            <w:noProof/>
            <w:webHidden/>
          </w:rPr>
          <w:tab/>
        </w:r>
        <w:r w:rsidR="00D82A90">
          <w:rPr>
            <w:noProof/>
            <w:webHidden/>
          </w:rPr>
          <w:fldChar w:fldCharType="begin"/>
        </w:r>
        <w:r w:rsidR="00D82A90">
          <w:rPr>
            <w:noProof/>
            <w:webHidden/>
          </w:rPr>
          <w:instrText xml:space="preserve"> PAGEREF _Toc475726718 \h </w:instrText>
        </w:r>
        <w:r w:rsidR="00D82A90">
          <w:rPr>
            <w:noProof/>
            <w:webHidden/>
          </w:rPr>
        </w:r>
        <w:r w:rsidR="00D82A90">
          <w:rPr>
            <w:noProof/>
            <w:webHidden/>
          </w:rPr>
          <w:fldChar w:fldCharType="separate"/>
        </w:r>
        <w:r w:rsidR="00D82A90">
          <w:rPr>
            <w:noProof/>
            <w:webHidden/>
          </w:rPr>
          <w:t>50</w:t>
        </w:r>
        <w:r w:rsidR="00D82A90">
          <w:rPr>
            <w:noProof/>
            <w:webHidden/>
          </w:rPr>
          <w:fldChar w:fldCharType="end"/>
        </w:r>
      </w:hyperlink>
    </w:p>
    <w:p w14:paraId="313A404F" w14:textId="5664E962"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19" w:history="1">
        <w:r w:rsidR="00D82A90" w:rsidRPr="008E362C">
          <w:rPr>
            <w:rStyle w:val="ad"/>
            <w:noProof/>
          </w:rPr>
          <w:t>7.6</w:t>
        </w:r>
        <w:r w:rsidR="00D82A90">
          <w:rPr>
            <w:rFonts w:asciiTheme="minorHAnsi" w:eastAsiaTheme="minorEastAsia" w:hAnsiTheme="minorHAnsi" w:cstheme="minorBidi"/>
            <w:b w:val="0"/>
            <w:smallCaps w:val="0"/>
            <w:noProof/>
            <w:sz w:val="21"/>
            <w:szCs w:val="22"/>
          </w:rPr>
          <w:tab/>
        </w:r>
        <w:r w:rsidR="00D82A90" w:rsidRPr="008E362C">
          <w:rPr>
            <w:rStyle w:val="ad"/>
            <w:noProof/>
          </w:rPr>
          <w:t>诊断后台</w:t>
        </w:r>
        <w:r w:rsidR="00D82A90">
          <w:rPr>
            <w:noProof/>
            <w:webHidden/>
          </w:rPr>
          <w:tab/>
        </w:r>
        <w:r w:rsidR="00D82A90">
          <w:rPr>
            <w:noProof/>
            <w:webHidden/>
          </w:rPr>
          <w:fldChar w:fldCharType="begin"/>
        </w:r>
        <w:r w:rsidR="00D82A90">
          <w:rPr>
            <w:noProof/>
            <w:webHidden/>
          </w:rPr>
          <w:instrText xml:space="preserve"> PAGEREF _Toc475726719 \h </w:instrText>
        </w:r>
        <w:r w:rsidR="00D82A90">
          <w:rPr>
            <w:noProof/>
            <w:webHidden/>
          </w:rPr>
        </w:r>
        <w:r w:rsidR="00D82A90">
          <w:rPr>
            <w:noProof/>
            <w:webHidden/>
          </w:rPr>
          <w:fldChar w:fldCharType="separate"/>
        </w:r>
        <w:r w:rsidR="00D82A90">
          <w:rPr>
            <w:noProof/>
            <w:webHidden/>
          </w:rPr>
          <w:t>52</w:t>
        </w:r>
        <w:r w:rsidR="00D82A90">
          <w:rPr>
            <w:noProof/>
            <w:webHidden/>
          </w:rPr>
          <w:fldChar w:fldCharType="end"/>
        </w:r>
      </w:hyperlink>
    </w:p>
    <w:p w14:paraId="22C1E12E" w14:textId="4053E15C"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20" w:history="1">
        <w:r w:rsidR="00D82A90" w:rsidRPr="008E362C">
          <w:rPr>
            <w:rStyle w:val="ad"/>
            <w:noProof/>
          </w:rPr>
          <w:t>7.6.1</w:t>
        </w:r>
        <w:r w:rsidR="00D82A90">
          <w:rPr>
            <w:rFonts w:asciiTheme="minorHAnsi" w:eastAsiaTheme="minorEastAsia" w:hAnsiTheme="minorHAnsi" w:cstheme="minorBidi"/>
            <w:iCs w:val="0"/>
            <w:noProof/>
            <w:sz w:val="21"/>
            <w:szCs w:val="22"/>
          </w:rPr>
          <w:tab/>
        </w:r>
        <w:r w:rsidR="00D82A90" w:rsidRPr="008E362C">
          <w:rPr>
            <w:rStyle w:val="ad"/>
            <w:noProof/>
          </w:rPr>
          <w:t>设备列表获取</w:t>
        </w:r>
        <w:r w:rsidR="00D82A90">
          <w:rPr>
            <w:noProof/>
            <w:webHidden/>
          </w:rPr>
          <w:tab/>
        </w:r>
        <w:r w:rsidR="00D82A90">
          <w:rPr>
            <w:noProof/>
            <w:webHidden/>
          </w:rPr>
          <w:fldChar w:fldCharType="begin"/>
        </w:r>
        <w:r w:rsidR="00D82A90">
          <w:rPr>
            <w:noProof/>
            <w:webHidden/>
          </w:rPr>
          <w:instrText xml:space="preserve"> PAGEREF _Toc475726720 \h </w:instrText>
        </w:r>
        <w:r w:rsidR="00D82A90">
          <w:rPr>
            <w:noProof/>
            <w:webHidden/>
          </w:rPr>
        </w:r>
        <w:r w:rsidR="00D82A90">
          <w:rPr>
            <w:noProof/>
            <w:webHidden/>
          </w:rPr>
          <w:fldChar w:fldCharType="separate"/>
        </w:r>
        <w:r w:rsidR="00D82A90">
          <w:rPr>
            <w:noProof/>
            <w:webHidden/>
          </w:rPr>
          <w:t>52</w:t>
        </w:r>
        <w:r w:rsidR="00D82A90">
          <w:rPr>
            <w:noProof/>
            <w:webHidden/>
          </w:rPr>
          <w:fldChar w:fldCharType="end"/>
        </w:r>
      </w:hyperlink>
    </w:p>
    <w:p w14:paraId="02E86A52" w14:textId="1EF6954E"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21" w:history="1">
        <w:r w:rsidR="00D82A90" w:rsidRPr="008E362C">
          <w:rPr>
            <w:rStyle w:val="ad"/>
            <w:noProof/>
          </w:rPr>
          <w:t>7.6.2</w:t>
        </w:r>
        <w:r w:rsidR="00D82A90">
          <w:rPr>
            <w:rFonts w:asciiTheme="minorHAnsi" w:eastAsiaTheme="minorEastAsia" w:hAnsiTheme="minorHAnsi" w:cstheme="minorBidi"/>
            <w:iCs w:val="0"/>
            <w:noProof/>
            <w:sz w:val="21"/>
            <w:szCs w:val="22"/>
          </w:rPr>
          <w:tab/>
        </w:r>
        <w:r w:rsidR="00D82A90" w:rsidRPr="008E362C">
          <w:rPr>
            <w:rStyle w:val="ad"/>
            <w:noProof/>
          </w:rPr>
          <w:t>信令延时诊断</w:t>
        </w:r>
        <w:r w:rsidR="00D82A90">
          <w:rPr>
            <w:noProof/>
            <w:webHidden/>
          </w:rPr>
          <w:tab/>
        </w:r>
        <w:r w:rsidR="00D82A90">
          <w:rPr>
            <w:noProof/>
            <w:webHidden/>
          </w:rPr>
          <w:fldChar w:fldCharType="begin"/>
        </w:r>
        <w:r w:rsidR="00D82A90">
          <w:rPr>
            <w:noProof/>
            <w:webHidden/>
          </w:rPr>
          <w:instrText xml:space="preserve"> PAGEREF _Toc475726721 \h </w:instrText>
        </w:r>
        <w:r w:rsidR="00D82A90">
          <w:rPr>
            <w:noProof/>
            <w:webHidden/>
          </w:rPr>
        </w:r>
        <w:r w:rsidR="00D82A90">
          <w:rPr>
            <w:noProof/>
            <w:webHidden/>
          </w:rPr>
          <w:fldChar w:fldCharType="separate"/>
        </w:r>
        <w:r w:rsidR="00D82A90">
          <w:rPr>
            <w:noProof/>
            <w:webHidden/>
          </w:rPr>
          <w:t>53</w:t>
        </w:r>
        <w:r w:rsidR="00D82A90">
          <w:rPr>
            <w:noProof/>
            <w:webHidden/>
          </w:rPr>
          <w:fldChar w:fldCharType="end"/>
        </w:r>
      </w:hyperlink>
    </w:p>
    <w:p w14:paraId="29437FA4" w14:textId="48998A90"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22" w:history="1">
        <w:r w:rsidR="00D82A90" w:rsidRPr="008E362C">
          <w:rPr>
            <w:rStyle w:val="ad"/>
            <w:noProof/>
          </w:rPr>
          <w:t>7.6.3</w:t>
        </w:r>
        <w:r w:rsidR="00D82A90">
          <w:rPr>
            <w:rFonts w:asciiTheme="minorHAnsi" w:eastAsiaTheme="minorEastAsia" w:hAnsiTheme="minorHAnsi" w:cstheme="minorBidi"/>
            <w:iCs w:val="0"/>
            <w:noProof/>
            <w:sz w:val="21"/>
            <w:szCs w:val="22"/>
          </w:rPr>
          <w:tab/>
        </w:r>
        <w:r w:rsidR="00D82A90" w:rsidRPr="008E362C">
          <w:rPr>
            <w:rStyle w:val="ad"/>
            <w:noProof/>
          </w:rPr>
          <w:t>视频质量检测</w:t>
        </w:r>
        <w:r w:rsidR="00D82A90">
          <w:rPr>
            <w:noProof/>
            <w:webHidden/>
          </w:rPr>
          <w:tab/>
        </w:r>
        <w:r w:rsidR="00D82A90">
          <w:rPr>
            <w:noProof/>
            <w:webHidden/>
          </w:rPr>
          <w:fldChar w:fldCharType="begin"/>
        </w:r>
        <w:r w:rsidR="00D82A90">
          <w:rPr>
            <w:noProof/>
            <w:webHidden/>
          </w:rPr>
          <w:instrText xml:space="preserve"> PAGEREF _Toc475726722 \h </w:instrText>
        </w:r>
        <w:r w:rsidR="00D82A90">
          <w:rPr>
            <w:noProof/>
            <w:webHidden/>
          </w:rPr>
        </w:r>
        <w:r w:rsidR="00D82A90">
          <w:rPr>
            <w:noProof/>
            <w:webHidden/>
          </w:rPr>
          <w:fldChar w:fldCharType="separate"/>
        </w:r>
        <w:r w:rsidR="00D82A90">
          <w:rPr>
            <w:noProof/>
            <w:webHidden/>
          </w:rPr>
          <w:t>54</w:t>
        </w:r>
        <w:r w:rsidR="00D82A90">
          <w:rPr>
            <w:noProof/>
            <w:webHidden/>
          </w:rPr>
          <w:fldChar w:fldCharType="end"/>
        </w:r>
      </w:hyperlink>
    </w:p>
    <w:p w14:paraId="1D8484BC" w14:textId="02321102"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23" w:history="1">
        <w:r w:rsidR="00D82A90" w:rsidRPr="008E362C">
          <w:rPr>
            <w:rStyle w:val="ad"/>
            <w:noProof/>
          </w:rPr>
          <w:t>7.6.4</w:t>
        </w:r>
        <w:r w:rsidR="00D82A90">
          <w:rPr>
            <w:rFonts w:asciiTheme="minorHAnsi" w:eastAsiaTheme="minorEastAsia" w:hAnsiTheme="minorHAnsi" w:cstheme="minorBidi"/>
            <w:iCs w:val="0"/>
            <w:noProof/>
            <w:sz w:val="21"/>
            <w:szCs w:val="22"/>
          </w:rPr>
          <w:tab/>
        </w:r>
        <w:r w:rsidR="00D82A90" w:rsidRPr="008E362C">
          <w:rPr>
            <w:rStyle w:val="ad"/>
            <w:noProof/>
          </w:rPr>
          <w:t>录像文件列表获取</w:t>
        </w:r>
        <w:r w:rsidR="00D82A90">
          <w:rPr>
            <w:noProof/>
            <w:webHidden/>
          </w:rPr>
          <w:tab/>
        </w:r>
        <w:r w:rsidR="00D82A90">
          <w:rPr>
            <w:noProof/>
            <w:webHidden/>
          </w:rPr>
          <w:fldChar w:fldCharType="begin"/>
        </w:r>
        <w:r w:rsidR="00D82A90">
          <w:rPr>
            <w:noProof/>
            <w:webHidden/>
          </w:rPr>
          <w:instrText xml:space="preserve"> PAGEREF _Toc475726723 \h </w:instrText>
        </w:r>
        <w:r w:rsidR="00D82A90">
          <w:rPr>
            <w:noProof/>
            <w:webHidden/>
          </w:rPr>
        </w:r>
        <w:r w:rsidR="00D82A90">
          <w:rPr>
            <w:noProof/>
            <w:webHidden/>
          </w:rPr>
          <w:fldChar w:fldCharType="separate"/>
        </w:r>
        <w:r w:rsidR="00D82A90">
          <w:rPr>
            <w:noProof/>
            <w:webHidden/>
          </w:rPr>
          <w:t>54</w:t>
        </w:r>
        <w:r w:rsidR="00D82A90">
          <w:rPr>
            <w:noProof/>
            <w:webHidden/>
          </w:rPr>
          <w:fldChar w:fldCharType="end"/>
        </w:r>
      </w:hyperlink>
    </w:p>
    <w:p w14:paraId="7FE4D5B8" w14:textId="00C9E106"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24" w:history="1">
        <w:r w:rsidR="00D82A90" w:rsidRPr="008E362C">
          <w:rPr>
            <w:rStyle w:val="ad"/>
            <w:noProof/>
          </w:rPr>
          <w:t>7.7</w:t>
        </w:r>
        <w:r w:rsidR="00D82A90">
          <w:rPr>
            <w:rFonts w:asciiTheme="minorHAnsi" w:eastAsiaTheme="minorEastAsia" w:hAnsiTheme="minorHAnsi" w:cstheme="minorBidi"/>
            <w:b w:val="0"/>
            <w:smallCaps w:val="0"/>
            <w:noProof/>
            <w:sz w:val="21"/>
            <w:szCs w:val="22"/>
          </w:rPr>
          <w:tab/>
        </w:r>
        <w:r w:rsidR="00D82A90" w:rsidRPr="008E362C">
          <w:rPr>
            <w:rStyle w:val="ad"/>
            <w:noProof/>
          </w:rPr>
          <w:t>系统对接</w:t>
        </w:r>
        <w:r w:rsidR="00D82A90">
          <w:rPr>
            <w:noProof/>
            <w:webHidden/>
          </w:rPr>
          <w:tab/>
        </w:r>
        <w:r w:rsidR="00D82A90">
          <w:rPr>
            <w:noProof/>
            <w:webHidden/>
          </w:rPr>
          <w:fldChar w:fldCharType="begin"/>
        </w:r>
        <w:r w:rsidR="00D82A90">
          <w:rPr>
            <w:noProof/>
            <w:webHidden/>
          </w:rPr>
          <w:instrText xml:space="preserve"> PAGEREF _Toc475726724 \h </w:instrText>
        </w:r>
        <w:r w:rsidR="00D82A90">
          <w:rPr>
            <w:noProof/>
            <w:webHidden/>
          </w:rPr>
        </w:r>
        <w:r w:rsidR="00D82A90">
          <w:rPr>
            <w:noProof/>
            <w:webHidden/>
          </w:rPr>
          <w:fldChar w:fldCharType="separate"/>
        </w:r>
        <w:r w:rsidR="00D82A90">
          <w:rPr>
            <w:noProof/>
            <w:webHidden/>
          </w:rPr>
          <w:t>55</w:t>
        </w:r>
        <w:r w:rsidR="00D82A90">
          <w:rPr>
            <w:noProof/>
            <w:webHidden/>
          </w:rPr>
          <w:fldChar w:fldCharType="end"/>
        </w:r>
      </w:hyperlink>
    </w:p>
    <w:p w14:paraId="08E7E13E" w14:textId="6F6F5590" w:rsidR="00D82A90" w:rsidRDefault="00C066EE">
      <w:pPr>
        <w:pStyle w:val="31"/>
        <w:tabs>
          <w:tab w:val="left" w:pos="705"/>
          <w:tab w:val="right" w:leader="dot" w:pos="8297"/>
        </w:tabs>
        <w:rPr>
          <w:rFonts w:asciiTheme="minorHAnsi" w:eastAsiaTheme="minorEastAsia" w:hAnsiTheme="minorHAnsi" w:cstheme="minorBidi"/>
          <w:iCs w:val="0"/>
          <w:noProof/>
          <w:sz w:val="21"/>
          <w:szCs w:val="22"/>
        </w:rPr>
      </w:pPr>
      <w:hyperlink w:anchor="_Toc475726725" w:history="1">
        <w:r w:rsidR="00D82A90" w:rsidRPr="008E362C">
          <w:rPr>
            <w:rStyle w:val="ad"/>
            <w:noProof/>
          </w:rPr>
          <w:t>7.7.1</w:t>
        </w:r>
        <w:r w:rsidR="00D82A90">
          <w:rPr>
            <w:rFonts w:asciiTheme="minorHAnsi" w:eastAsiaTheme="minorEastAsia" w:hAnsiTheme="minorHAnsi" w:cstheme="minorBidi"/>
            <w:iCs w:val="0"/>
            <w:noProof/>
            <w:sz w:val="21"/>
            <w:szCs w:val="22"/>
          </w:rPr>
          <w:tab/>
        </w:r>
        <w:r w:rsidR="00D82A90" w:rsidRPr="008E362C">
          <w:rPr>
            <w:rStyle w:val="ad"/>
            <w:noProof/>
          </w:rPr>
          <w:t>租户对接</w:t>
        </w:r>
        <w:r w:rsidR="00D82A90">
          <w:rPr>
            <w:noProof/>
            <w:webHidden/>
          </w:rPr>
          <w:tab/>
        </w:r>
        <w:r w:rsidR="00D82A90">
          <w:rPr>
            <w:noProof/>
            <w:webHidden/>
          </w:rPr>
          <w:fldChar w:fldCharType="begin"/>
        </w:r>
        <w:r w:rsidR="00D82A90">
          <w:rPr>
            <w:noProof/>
            <w:webHidden/>
          </w:rPr>
          <w:instrText xml:space="preserve"> PAGEREF _Toc475726725 \h </w:instrText>
        </w:r>
        <w:r w:rsidR="00D82A90">
          <w:rPr>
            <w:noProof/>
            <w:webHidden/>
          </w:rPr>
        </w:r>
        <w:r w:rsidR="00D82A90">
          <w:rPr>
            <w:noProof/>
            <w:webHidden/>
          </w:rPr>
          <w:fldChar w:fldCharType="separate"/>
        </w:r>
        <w:r w:rsidR="00D82A90">
          <w:rPr>
            <w:noProof/>
            <w:webHidden/>
          </w:rPr>
          <w:t>55</w:t>
        </w:r>
        <w:r w:rsidR="00D82A90">
          <w:rPr>
            <w:noProof/>
            <w:webHidden/>
          </w:rPr>
          <w:fldChar w:fldCharType="end"/>
        </w:r>
      </w:hyperlink>
    </w:p>
    <w:p w14:paraId="42B8C27E" w14:textId="2B6D2DC9"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726" w:history="1">
        <w:r w:rsidR="00D82A90" w:rsidRPr="008E362C">
          <w:rPr>
            <w:rStyle w:val="ad"/>
            <w:noProof/>
          </w:rPr>
          <w:t>第八章</w:t>
        </w:r>
        <w:r w:rsidR="00D82A90">
          <w:rPr>
            <w:rFonts w:asciiTheme="minorHAnsi" w:eastAsiaTheme="minorEastAsia" w:hAnsiTheme="minorHAnsi" w:cstheme="minorBidi"/>
            <w:b w:val="0"/>
            <w:bCs w:val="0"/>
            <w:caps w:val="0"/>
            <w:noProof/>
            <w:sz w:val="21"/>
            <w:szCs w:val="22"/>
          </w:rPr>
          <w:tab/>
        </w:r>
        <w:r w:rsidR="00D82A90" w:rsidRPr="008E362C">
          <w:rPr>
            <w:rStyle w:val="ad"/>
            <w:noProof/>
          </w:rPr>
          <w:t>非功能性需求（</w:t>
        </w:r>
        <w:r w:rsidR="00D82A90" w:rsidRPr="008E362C">
          <w:rPr>
            <w:rStyle w:val="ad"/>
            <w:noProof/>
          </w:rPr>
          <w:t>Unfunctional req</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_Toc475726726 \h </w:instrText>
        </w:r>
        <w:r w:rsidR="00D82A90">
          <w:rPr>
            <w:noProof/>
            <w:webHidden/>
          </w:rPr>
        </w:r>
        <w:r w:rsidR="00D82A90">
          <w:rPr>
            <w:noProof/>
            <w:webHidden/>
          </w:rPr>
          <w:fldChar w:fldCharType="separate"/>
        </w:r>
        <w:r w:rsidR="00D82A90">
          <w:rPr>
            <w:noProof/>
            <w:webHidden/>
          </w:rPr>
          <w:t>56</w:t>
        </w:r>
        <w:r w:rsidR="00D82A90">
          <w:rPr>
            <w:noProof/>
            <w:webHidden/>
          </w:rPr>
          <w:fldChar w:fldCharType="end"/>
        </w:r>
      </w:hyperlink>
    </w:p>
    <w:p w14:paraId="450A33BD" w14:textId="26748E63"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27" w:history="1">
        <w:r w:rsidR="00D82A90" w:rsidRPr="008E362C">
          <w:rPr>
            <w:rStyle w:val="ad"/>
            <w:noProof/>
          </w:rPr>
          <w:t>8.1</w:t>
        </w:r>
        <w:r w:rsidR="00D82A90">
          <w:rPr>
            <w:rFonts w:asciiTheme="minorHAnsi" w:eastAsiaTheme="minorEastAsia" w:hAnsiTheme="minorHAnsi" w:cstheme="minorBidi"/>
            <w:b w:val="0"/>
            <w:smallCaps w:val="0"/>
            <w:noProof/>
            <w:sz w:val="21"/>
            <w:szCs w:val="22"/>
          </w:rPr>
          <w:tab/>
        </w:r>
        <w:r w:rsidR="00D82A90" w:rsidRPr="008E362C">
          <w:rPr>
            <w:rStyle w:val="ad"/>
            <w:noProof/>
          </w:rPr>
          <w:t>性能需求（</w:t>
        </w:r>
        <w:r w:rsidR="00D82A90" w:rsidRPr="008E362C">
          <w:rPr>
            <w:rStyle w:val="ad"/>
            <w:noProof/>
          </w:rPr>
          <w:t>Performance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_Toc475726727 \h </w:instrText>
        </w:r>
        <w:r w:rsidR="00D82A90">
          <w:rPr>
            <w:noProof/>
            <w:webHidden/>
          </w:rPr>
        </w:r>
        <w:r w:rsidR="00D82A90">
          <w:rPr>
            <w:noProof/>
            <w:webHidden/>
          </w:rPr>
          <w:fldChar w:fldCharType="separate"/>
        </w:r>
        <w:r w:rsidR="00D82A90">
          <w:rPr>
            <w:noProof/>
            <w:webHidden/>
          </w:rPr>
          <w:t>56</w:t>
        </w:r>
        <w:r w:rsidR="00D82A90">
          <w:rPr>
            <w:noProof/>
            <w:webHidden/>
          </w:rPr>
          <w:fldChar w:fldCharType="end"/>
        </w:r>
      </w:hyperlink>
    </w:p>
    <w:p w14:paraId="336FBCF1" w14:textId="1D52B37E"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28" w:history="1">
        <w:r w:rsidR="00D82A90" w:rsidRPr="008E362C">
          <w:rPr>
            <w:rStyle w:val="ad"/>
            <w:noProof/>
          </w:rPr>
          <w:t>8.2</w:t>
        </w:r>
        <w:r w:rsidR="00D82A90">
          <w:rPr>
            <w:rFonts w:asciiTheme="minorHAnsi" w:eastAsiaTheme="minorEastAsia" w:hAnsiTheme="minorHAnsi" w:cstheme="minorBidi"/>
            <w:b w:val="0"/>
            <w:smallCaps w:val="0"/>
            <w:noProof/>
            <w:sz w:val="21"/>
            <w:szCs w:val="22"/>
          </w:rPr>
          <w:tab/>
        </w:r>
        <w:r w:rsidR="00D82A90" w:rsidRPr="008E362C">
          <w:rPr>
            <w:rStyle w:val="ad"/>
            <w:noProof/>
          </w:rPr>
          <w:t>伸缩性需求（</w:t>
        </w:r>
        <w:r w:rsidR="00D82A90" w:rsidRPr="008E362C">
          <w:rPr>
            <w:rStyle w:val="ad"/>
            <w:noProof/>
          </w:rPr>
          <w:t>Scalability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_Toc475726728 \h </w:instrText>
        </w:r>
        <w:r w:rsidR="00D82A90">
          <w:rPr>
            <w:noProof/>
            <w:webHidden/>
          </w:rPr>
        </w:r>
        <w:r w:rsidR="00D82A90">
          <w:rPr>
            <w:noProof/>
            <w:webHidden/>
          </w:rPr>
          <w:fldChar w:fldCharType="separate"/>
        </w:r>
        <w:r w:rsidR="00D82A90">
          <w:rPr>
            <w:noProof/>
            <w:webHidden/>
          </w:rPr>
          <w:t>57</w:t>
        </w:r>
        <w:r w:rsidR="00D82A90">
          <w:rPr>
            <w:noProof/>
            <w:webHidden/>
          </w:rPr>
          <w:fldChar w:fldCharType="end"/>
        </w:r>
      </w:hyperlink>
    </w:p>
    <w:p w14:paraId="60B036E0" w14:textId="13E0AA0A"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29" w:history="1">
        <w:r w:rsidR="00D82A90" w:rsidRPr="008E362C">
          <w:rPr>
            <w:rStyle w:val="ad"/>
            <w:noProof/>
          </w:rPr>
          <w:t>8.3</w:t>
        </w:r>
        <w:r w:rsidR="00D82A90">
          <w:rPr>
            <w:rFonts w:asciiTheme="minorHAnsi" w:eastAsiaTheme="minorEastAsia" w:hAnsiTheme="minorHAnsi" w:cstheme="minorBidi"/>
            <w:b w:val="0"/>
            <w:smallCaps w:val="0"/>
            <w:noProof/>
            <w:sz w:val="21"/>
            <w:szCs w:val="22"/>
          </w:rPr>
          <w:tab/>
        </w:r>
        <w:r w:rsidR="00D82A90" w:rsidRPr="008E362C">
          <w:rPr>
            <w:rStyle w:val="ad"/>
            <w:noProof/>
          </w:rPr>
          <w:t>可靠性需求（</w:t>
        </w:r>
        <w:r w:rsidR="00D82A90" w:rsidRPr="008E362C">
          <w:rPr>
            <w:rStyle w:val="ad"/>
            <w:noProof/>
          </w:rPr>
          <w:t>Reliability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_Toc475726729 \h </w:instrText>
        </w:r>
        <w:r w:rsidR="00D82A90">
          <w:rPr>
            <w:noProof/>
            <w:webHidden/>
          </w:rPr>
        </w:r>
        <w:r w:rsidR="00D82A90">
          <w:rPr>
            <w:noProof/>
            <w:webHidden/>
          </w:rPr>
          <w:fldChar w:fldCharType="separate"/>
        </w:r>
        <w:r w:rsidR="00D82A90">
          <w:rPr>
            <w:noProof/>
            <w:webHidden/>
          </w:rPr>
          <w:t>57</w:t>
        </w:r>
        <w:r w:rsidR="00D82A90">
          <w:rPr>
            <w:noProof/>
            <w:webHidden/>
          </w:rPr>
          <w:fldChar w:fldCharType="end"/>
        </w:r>
      </w:hyperlink>
    </w:p>
    <w:p w14:paraId="63361A98" w14:textId="3A3BBF02"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0" w:history="1">
        <w:r w:rsidR="00D82A90" w:rsidRPr="008E362C">
          <w:rPr>
            <w:rStyle w:val="ad"/>
            <w:noProof/>
          </w:rPr>
          <w:t>8.4</w:t>
        </w:r>
        <w:r w:rsidR="00D82A90">
          <w:rPr>
            <w:rFonts w:asciiTheme="minorHAnsi" w:eastAsiaTheme="minorEastAsia" w:hAnsiTheme="minorHAnsi" w:cstheme="minorBidi"/>
            <w:b w:val="0"/>
            <w:smallCaps w:val="0"/>
            <w:noProof/>
            <w:sz w:val="21"/>
            <w:szCs w:val="22"/>
          </w:rPr>
          <w:tab/>
        </w:r>
        <w:r w:rsidR="00D82A90" w:rsidRPr="008E362C">
          <w:rPr>
            <w:rStyle w:val="ad"/>
            <w:noProof/>
          </w:rPr>
          <w:t>用户体验需求（</w:t>
        </w:r>
        <w:r w:rsidR="00D82A90" w:rsidRPr="008E362C">
          <w:rPr>
            <w:rStyle w:val="ad"/>
            <w:noProof/>
          </w:rPr>
          <w:t>Usability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_Toc475726730 \h </w:instrText>
        </w:r>
        <w:r w:rsidR="00D82A90">
          <w:rPr>
            <w:noProof/>
            <w:webHidden/>
          </w:rPr>
        </w:r>
        <w:r w:rsidR="00D82A90">
          <w:rPr>
            <w:noProof/>
            <w:webHidden/>
          </w:rPr>
          <w:fldChar w:fldCharType="separate"/>
        </w:r>
        <w:r w:rsidR="00D82A90">
          <w:rPr>
            <w:noProof/>
            <w:webHidden/>
          </w:rPr>
          <w:t>57</w:t>
        </w:r>
        <w:r w:rsidR="00D82A90">
          <w:rPr>
            <w:noProof/>
            <w:webHidden/>
          </w:rPr>
          <w:fldChar w:fldCharType="end"/>
        </w:r>
      </w:hyperlink>
    </w:p>
    <w:p w14:paraId="2DA736A6" w14:textId="6F0B931E"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1" w:history="1">
        <w:r w:rsidR="00D82A90" w:rsidRPr="008E362C">
          <w:rPr>
            <w:rStyle w:val="ad"/>
            <w:noProof/>
          </w:rPr>
          <w:t>8.5</w:t>
        </w:r>
        <w:r w:rsidR="00D82A90">
          <w:rPr>
            <w:rFonts w:asciiTheme="minorHAnsi" w:eastAsiaTheme="minorEastAsia" w:hAnsiTheme="minorHAnsi" w:cstheme="minorBidi"/>
            <w:b w:val="0"/>
            <w:smallCaps w:val="0"/>
            <w:noProof/>
            <w:sz w:val="21"/>
            <w:szCs w:val="22"/>
          </w:rPr>
          <w:tab/>
        </w:r>
        <w:r w:rsidR="00D82A90" w:rsidRPr="008E362C">
          <w:rPr>
            <w:rStyle w:val="ad"/>
            <w:noProof/>
          </w:rPr>
          <w:t>支持性需求（</w:t>
        </w:r>
        <w:r w:rsidR="00D82A90" w:rsidRPr="008E362C">
          <w:rPr>
            <w:rStyle w:val="ad"/>
            <w:noProof/>
          </w:rPr>
          <w:t>Supportability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_Toc475726731 \h </w:instrText>
        </w:r>
        <w:r w:rsidR="00D82A90">
          <w:rPr>
            <w:noProof/>
            <w:webHidden/>
          </w:rPr>
        </w:r>
        <w:r w:rsidR="00D82A90">
          <w:rPr>
            <w:noProof/>
            <w:webHidden/>
          </w:rPr>
          <w:fldChar w:fldCharType="separate"/>
        </w:r>
        <w:r w:rsidR="00D82A90">
          <w:rPr>
            <w:noProof/>
            <w:webHidden/>
          </w:rPr>
          <w:t>57</w:t>
        </w:r>
        <w:r w:rsidR="00D82A90">
          <w:rPr>
            <w:noProof/>
            <w:webHidden/>
          </w:rPr>
          <w:fldChar w:fldCharType="end"/>
        </w:r>
      </w:hyperlink>
    </w:p>
    <w:p w14:paraId="02E85AB2" w14:textId="083DFFA7"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2" w:history="1">
        <w:r w:rsidR="00D82A90" w:rsidRPr="008E362C">
          <w:rPr>
            <w:rStyle w:val="ad"/>
            <w:noProof/>
          </w:rPr>
          <w:t>8.6</w:t>
        </w:r>
        <w:r w:rsidR="00D82A90">
          <w:rPr>
            <w:rFonts w:asciiTheme="minorHAnsi" w:eastAsiaTheme="minorEastAsia" w:hAnsiTheme="minorHAnsi" w:cstheme="minorBidi"/>
            <w:b w:val="0"/>
            <w:smallCaps w:val="0"/>
            <w:noProof/>
            <w:sz w:val="21"/>
            <w:szCs w:val="22"/>
          </w:rPr>
          <w:tab/>
        </w:r>
        <w:r w:rsidR="00D82A90" w:rsidRPr="008E362C">
          <w:rPr>
            <w:rStyle w:val="ad"/>
            <w:noProof/>
          </w:rPr>
          <w:t>安全需求（</w:t>
        </w:r>
        <w:r w:rsidR="00D82A90" w:rsidRPr="008E362C">
          <w:rPr>
            <w:rStyle w:val="ad"/>
            <w:noProof/>
          </w:rPr>
          <w:t>Security</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_Toc475726732 \h </w:instrText>
        </w:r>
        <w:r w:rsidR="00D82A90">
          <w:rPr>
            <w:noProof/>
            <w:webHidden/>
          </w:rPr>
        </w:r>
        <w:r w:rsidR="00D82A90">
          <w:rPr>
            <w:noProof/>
            <w:webHidden/>
          </w:rPr>
          <w:fldChar w:fldCharType="separate"/>
        </w:r>
        <w:r w:rsidR="00D82A90">
          <w:rPr>
            <w:noProof/>
            <w:webHidden/>
          </w:rPr>
          <w:t>57</w:t>
        </w:r>
        <w:r w:rsidR="00D82A90">
          <w:rPr>
            <w:noProof/>
            <w:webHidden/>
          </w:rPr>
          <w:fldChar w:fldCharType="end"/>
        </w:r>
      </w:hyperlink>
    </w:p>
    <w:p w14:paraId="26EC10B8" w14:textId="014A00D4"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3" w:history="1">
        <w:r w:rsidR="00D82A90" w:rsidRPr="008E362C">
          <w:rPr>
            <w:rStyle w:val="ad"/>
            <w:noProof/>
          </w:rPr>
          <w:t>8.7</w:t>
        </w:r>
        <w:r w:rsidR="00D82A90">
          <w:rPr>
            <w:rFonts w:asciiTheme="minorHAnsi" w:eastAsiaTheme="minorEastAsia" w:hAnsiTheme="minorHAnsi" w:cstheme="minorBidi"/>
            <w:b w:val="0"/>
            <w:smallCaps w:val="0"/>
            <w:noProof/>
            <w:sz w:val="21"/>
            <w:szCs w:val="22"/>
          </w:rPr>
          <w:tab/>
        </w:r>
        <w:r w:rsidR="00D82A90" w:rsidRPr="008E362C">
          <w:rPr>
            <w:rStyle w:val="ad"/>
            <w:noProof/>
          </w:rPr>
          <w:t>软硬件环境需求（</w:t>
        </w:r>
        <w:r w:rsidR="00D82A90" w:rsidRPr="008E362C">
          <w:rPr>
            <w:rStyle w:val="ad"/>
            <w:noProof/>
          </w:rPr>
          <w:t>Environment</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_Toc475726733 \h </w:instrText>
        </w:r>
        <w:r w:rsidR="00D82A90">
          <w:rPr>
            <w:noProof/>
            <w:webHidden/>
          </w:rPr>
        </w:r>
        <w:r w:rsidR="00D82A90">
          <w:rPr>
            <w:noProof/>
            <w:webHidden/>
          </w:rPr>
          <w:fldChar w:fldCharType="separate"/>
        </w:r>
        <w:r w:rsidR="00D82A90">
          <w:rPr>
            <w:noProof/>
            <w:webHidden/>
          </w:rPr>
          <w:t>58</w:t>
        </w:r>
        <w:r w:rsidR="00D82A90">
          <w:rPr>
            <w:noProof/>
            <w:webHidden/>
          </w:rPr>
          <w:fldChar w:fldCharType="end"/>
        </w:r>
      </w:hyperlink>
    </w:p>
    <w:p w14:paraId="494A2336" w14:textId="7B994DB7"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4" w:history="1">
        <w:r w:rsidR="00D82A90" w:rsidRPr="008E362C">
          <w:rPr>
            <w:rStyle w:val="ad"/>
            <w:noProof/>
          </w:rPr>
          <w:t>8.8</w:t>
        </w:r>
        <w:r w:rsidR="00D82A90">
          <w:rPr>
            <w:rFonts w:asciiTheme="minorHAnsi" w:eastAsiaTheme="minorEastAsia" w:hAnsiTheme="minorHAnsi" w:cstheme="minorBidi"/>
            <w:b w:val="0"/>
            <w:smallCaps w:val="0"/>
            <w:noProof/>
            <w:sz w:val="21"/>
            <w:szCs w:val="22"/>
          </w:rPr>
          <w:tab/>
        </w:r>
        <w:r w:rsidR="00D82A90" w:rsidRPr="008E362C">
          <w:rPr>
            <w:rStyle w:val="ad"/>
            <w:noProof/>
          </w:rPr>
          <w:t>接口需求（</w:t>
        </w:r>
        <w:r w:rsidR="00D82A90" w:rsidRPr="008E362C">
          <w:rPr>
            <w:rStyle w:val="ad"/>
            <w:noProof/>
          </w:rPr>
          <w:t>Interface</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_Toc475726734 \h </w:instrText>
        </w:r>
        <w:r w:rsidR="00D82A90">
          <w:rPr>
            <w:noProof/>
            <w:webHidden/>
          </w:rPr>
        </w:r>
        <w:r w:rsidR="00D82A90">
          <w:rPr>
            <w:noProof/>
            <w:webHidden/>
          </w:rPr>
          <w:fldChar w:fldCharType="separate"/>
        </w:r>
        <w:r w:rsidR="00D82A90">
          <w:rPr>
            <w:noProof/>
            <w:webHidden/>
          </w:rPr>
          <w:t>58</w:t>
        </w:r>
        <w:r w:rsidR="00D82A90">
          <w:rPr>
            <w:noProof/>
            <w:webHidden/>
          </w:rPr>
          <w:fldChar w:fldCharType="end"/>
        </w:r>
      </w:hyperlink>
    </w:p>
    <w:p w14:paraId="3C359A38" w14:textId="3FAD2A61" w:rsidR="00D82A90" w:rsidRDefault="00C066EE">
      <w:pPr>
        <w:pStyle w:val="21"/>
        <w:tabs>
          <w:tab w:val="left" w:pos="538"/>
          <w:tab w:val="right" w:leader="dot" w:pos="8297"/>
        </w:tabs>
        <w:rPr>
          <w:rFonts w:asciiTheme="minorHAnsi" w:eastAsiaTheme="minorEastAsia" w:hAnsiTheme="minorHAnsi" w:cstheme="minorBidi"/>
          <w:b w:val="0"/>
          <w:smallCaps w:val="0"/>
          <w:noProof/>
          <w:sz w:val="21"/>
          <w:szCs w:val="22"/>
        </w:rPr>
      </w:pPr>
      <w:hyperlink w:anchor="_Toc475726735" w:history="1">
        <w:r w:rsidR="00D82A90" w:rsidRPr="008E362C">
          <w:rPr>
            <w:rStyle w:val="ad"/>
            <w:noProof/>
          </w:rPr>
          <w:t>8.9</w:t>
        </w:r>
        <w:r w:rsidR="00D82A90">
          <w:rPr>
            <w:rFonts w:asciiTheme="minorHAnsi" w:eastAsiaTheme="minorEastAsia" w:hAnsiTheme="minorHAnsi" w:cstheme="minorBidi"/>
            <w:b w:val="0"/>
            <w:smallCaps w:val="0"/>
            <w:noProof/>
            <w:sz w:val="21"/>
            <w:szCs w:val="22"/>
          </w:rPr>
          <w:tab/>
        </w:r>
        <w:r w:rsidR="00D82A90" w:rsidRPr="008E362C">
          <w:rPr>
            <w:rStyle w:val="ad"/>
            <w:noProof/>
          </w:rPr>
          <w:t>其他需求（自行命名分类）</w:t>
        </w:r>
        <w:r w:rsidR="00D82A90">
          <w:rPr>
            <w:noProof/>
            <w:webHidden/>
          </w:rPr>
          <w:tab/>
        </w:r>
        <w:r w:rsidR="00D82A90">
          <w:rPr>
            <w:noProof/>
            <w:webHidden/>
          </w:rPr>
          <w:fldChar w:fldCharType="begin"/>
        </w:r>
        <w:r w:rsidR="00D82A90">
          <w:rPr>
            <w:noProof/>
            <w:webHidden/>
          </w:rPr>
          <w:instrText xml:space="preserve"> PAGEREF _Toc475726735 \h </w:instrText>
        </w:r>
        <w:r w:rsidR="00D82A90">
          <w:rPr>
            <w:noProof/>
            <w:webHidden/>
          </w:rPr>
        </w:r>
        <w:r w:rsidR="00D82A90">
          <w:rPr>
            <w:noProof/>
            <w:webHidden/>
          </w:rPr>
          <w:fldChar w:fldCharType="separate"/>
        </w:r>
        <w:r w:rsidR="00D82A90">
          <w:rPr>
            <w:noProof/>
            <w:webHidden/>
          </w:rPr>
          <w:t>58</w:t>
        </w:r>
        <w:r w:rsidR="00D82A90">
          <w:rPr>
            <w:noProof/>
            <w:webHidden/>
          </w:rPr>
          <w:fldChar w:fldCharType="end"/>
        </w:r>
      </w:hyperlink>
    </w:p>
    <w:p w14:paraId="6F6A3ABF" w14:textId="3C85613D"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736" w:history="1">
        <w:r w:rsidR="00D82A90" w:rsidRPr="008E362C">
          <w:rPr>
            <w:rStyle w:val="ad"/>
            <w:noProof/>
          </w:rPr>
          <w:t>第九章</w:t>
        </w:r>
        <w:r w:rsidR="00D82A90">
          <w:rPr>
            <w:rFonts w:asciiTheme="minorHAnsi" w:eastAsiaTheme="minorEastAsia" w:hAnsiTheme="minorHAnsi" w:cstheme="minorBidi"/>
            <w:b w:val="0"/>
            <w:bCs w:val="0"/>
            <w:caps w:val="0"/>
            <w:noProof/>
            <w:sz w:val="21"/>
            <w:szCs w:val="22"/>
          </w:rPr>
          <w:tab/>
        </w:r>
        <w:r w:rsidR="00D82A90" w:rsidRPr="008E362C">
          <w:rPr>
            <w:rStyle w:val="ad"/>
            <w:noProof/>
          </w:rPr>
          <w:t>竞争分析（</w:t>
        </w:r>
        <w:r w:rsidR="00D82A90" w:rsidRPr="008E362C">
          <w:rPr>
            <w:rStyle w:val="ad"/>
            <w:noProof/>
          </w:rPr>
          <w:t>Competitor</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_Toc475726736 \h </w:instrText>
        </w:r>
        <w:r w:rsidR="00D82A90">
          <w:rPr>
            <w:noProof/>
            <w:webHidden/>
          </w:rPr>
        </w:r>
        <w:r w:rsidR="00D82A90">
          <w:rPr>
            <w:noProof/>
            <w:webHidden/>
          </w:rPr>
          <w:fldChar w:fldCharType="separate"/>
        </w:r>
        <w:r w:rsidR="00D82A90">
          <w:rPr>
            <w:noProof/>
            <w:webHidden/>
          </w:rPr>
          <w:t>58</w:t>
        </w:r>
        <w:r w:rsidR="00D82A90">
          <w:rPr>
            <w:noProof/>
            <w:webHidden/>
          </w:rPr>
          <w:fldChar w:fldCharType="end"/>
        </w:r>
      </w:hyperlink>
    </w:p>
    <w:p w14:paraId="595C9A83" w14:textId="1F5FA723" w:rsidR="00D82A90" w:rsidRDefault="00C066EE">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75726737" w:history="1">
        <w:r w:rsidR="00D82A90" w:rsidRPr="008E362C">
          <w:rPr>
            <w:rStyle w:val="ad"/>
            <w:noProof/>
          </w:rPr>
          <w:t>第十章</w:t>
        </w:r>
        <w:r w:rsidR="00D82A90">
          <w:rPr>
            <w:rFonts w:asciiTheme="minorHAnsi" w:eastAsiaTheme="minorEastAsia" w:hAnsiTheme="minorHAnsi" w:cstheme="minorBidi"/>
            <w:b w:val="0"/>
            <w:bCs w:val="0"/>
            <w:caps w:val="0"/>
            <w:noProof/>
            <w:sz w:val="21"/>
            <w:szCs w:val="22"/>
          </w:rPr>
          <w:tab/>
        </w:r>
        <w:r w:rsidR="00D82A90" w:rsidRPr="008E362C">
          <w:rPr>
            <w:rStyle w:val="ad"/>
            <w:noProof/>
          </w:rPr>
          <w:t>风险分析（</w:t>
        </w:r>
        <w:r w:rsidR="00D82A90" w:rsidRPr="008E362C">
          <w:rPr>
            <w:rStyle w:val="ad"/>
            <w:noProof/>
          </w:rPr>
          <w:t>Risk</w:t>
        </w:r>
        <w:r w:rsidR="00D82A90" w:rsidRPr="008E362C">
          <w:rPr>
            <w:rStyle w:val="ad"/>
            <w:noProof/>
          </w:rPr>
          <w:t>）</w:t>
        </w:r>
        <w:r w:rsidR="00D82A90">
          <w:rPr>
            <w:noProof/>
            <w:webHidden/>
          </w:rPr>
          <w:tab/>
        </w:r>
        <w:r w:rsidR="00D82A90">
          <w:rPr>
            <w:noProof/>
            <w:webHidden/>
          </w:rPr>
          <w:fldChar w:fldCharType="begin"/>
        </w:r>
        <w:r w:rsidR="00D82A90">
          <w:rPr>
            <w:noProof/>
            <w:webHidden/>
          </w:rPr>
          <w:instrText xml:space="preserve"> PAGEREF _Toc475726737 \h </w:instrText>
        </w:r>
        <w:r w:rsidR="00D82A90">
          <w:rPr>
            <w:noProof/>
            <w:webHidden/>
          </w:rPr>
        </w:r>
        <w:r w:rsidR="00D82A90">
          <w:rPr>
            <w:noProof/>
            <w:webHidden/>
          </w:rPr>
          <w:fldChar w:fldCharType="separate"/>
        </w:r>
        <w:r w:rsidR="00D82A90">
          <w:rPr>
            <w:noProof/>
            <w:webHidden/>
          </w:rPr>
          <w:t>58</w:t>
        </w:r>
        <w:r w:rsidR="00D82A90">
          <w:rPr>
            <w:noProof/>
            <w:webHidden/>
          </w:rPr>
          <w:fldChar w:fldCharType="end"/>
        </w:r>
      </w:hyperlink>
    </w:p>
    <w:p w14:paraId="048186B3" w14:textId="53004B16" w:rsidR="004A64A6" w:rsidRDefault="00D82A90" w:rsidP="004A64A6">
      <w:r>
        <w:fldChar w:fldCharType="end"/>
      </w:r>
    </w:p>
    <w:p w14:paraId="78193027" w14:textId="4363D800" w:rsidR="0096784D" w:rsidRDefault="0096784D" w:rsidP="00AB17A7">
      <w:pPr>
        <w:pStyle w:val="1"/>
      </w:pPr>
      <w:bookmarkStart w:id="0" w:name="_Toc464069039"/>
      <w:bookmarkStart w:id="1" w:name="_Ref475698391"/>
      <w:bookmarkStart w:id="2" w:name="_Ref475698394"/>
      <w:bookmarkStart w:id="3" w:name="_Toc475698762"/>
      <w:bookmarkStart w:id="4" w:name="_Toc475698873"/>
      <w:bookmarkStart w:id="5" w:name="_Toc475726675"/>
      <w:r>
        <w:rPr>
          <w:rFonts w:hint="eastAsia"/>
        </w:rPr>
        <w:t>文档说明</w:t>
      </w:r>
      <w:bookmarkEnd w:id="0"/>
      <w:bookmarkEnd w:id="1"/>
      <w:bookmarkEnd w:id="2"/>
      <w:bookmarkEnd w:id="3"/>
      <w:bookmarkEnd w:id="4"/>
      <w:bookmarkEnd w:id="5"/>
    </w:p>
    <w:p w14:paraId="79595208" w14:textId="77777777" w:rsidR="004A64A6" w:rsidRDefault="0096784D" w:rsidP="00AE2A3E">
      <w:pPr>
        <w:pStyle w:val="2"/>
      </w:pPr>
      <w:bookmarkStart w:id="6" w:name="_Toc464069040"/>
      <w:bookmarkStart w:id="7" w:name="_Toc475698763"/>
      <w:bookmarkStart w:id="8" w:name="_Toc475698874"/>
      <w:bookmarkStart w:id="9" w:name="_Toc475726676"/>
      <w:r>
        <w:rPr>
          <w:rFonts w:hint="eastAsia"/>
        </w:rPr>
        <w:t>修订历史</w:t>
      </w:r>
      <w:bookmarkEnd w:id="6"/>
      <w:bookmarkEnd w:id="7"/>
      <w:bookmarkEnd w:id="8"/>
      <w:bookmarkEnd w:id="9"/>
    </w:p>
    <w:tbl>
      <w:tblPr>
        <w:tblStyle w:val="aa"/>
        <w:tblW w:w="0" w:type="auto"/>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shd w:val="clear" w:color="auto" w:fill="76923C" w:themeFill="accent3" w:themeFillShade="BF"/>
        <w:tblLook w:val="04A0" w:firstRow="1" w:lastRow="0" w:firstColumn="1" w:lastColumn="0" w:noHBand="0" w:noVBand="1"/>
      </w:tblPr>
      <w:tblGrid>
        <w:gridCol w:w="817"/>
        <w:gridCol w:w="1701"/>
        <w:gridCol w:w="1278"/>
        <w:gridCol w:w="1841"/>
      </w:tblGrid>
      <w:tr w:rsidR="00AC4383" w:rsidRPr="00D47497" w14:paraId="02D909DA" w14:textId="77777777" w:rsidTr="00EE0FEE">
        <w:trPr>
          <w:trHeight w:val="567"/>
        </w:trPr>
        <w:tc>
          <w:tcPr>
            <w:tcW w:w="817" w:type="dxa"/>
            <w:shd w:val="clear" w:color="auto" w:fill="808080" w:themeFill="background1" w:themeFillShade="80"/>
            <w:vAlign w:val="center"/>
          </w:tcPr>
          <w:p w14:paraId="72AD057F" w14:textId="77777777" w:rsidR="00AC4383" w:rsidRPr="00D47497" w:rsidRDefault="00AC4383" w:rsidP="00D47497">
            <w:pPr>
              <w:spacing w:line="240" w:lineRule="auto"/>
              <w:jc w:val="center"/>
              <w:rPr>
                <w:color w:val="FFFFFF" w:themeColor="background1"/>
                <w:sz w:val="20"/>
              </w:rPr>
            </w:pPr>
            <w:r w:rsidRPr="00D47497">
              <w:rPr>
                <w:rFonts w:hint="eastAsia"/>
                <w:color w:val="FFFFFF" w:themeColor="background1"/>
                <w:sz w:val="20"/>
              </w:rPr>
              <w:t>版本</w:t>
            </w:r>
          </w:p>
        </w:tc>
        <w:tc>
          <w:tcPr>
            <w:tcW w:w="1701" w:type="dxa"/>
            <w:shd w:val="clear" w:color="auto" w:fill="FFFFFF" w:themeFill="background1"/>
            <w:vAlign w:val="center"/>
          </w:tcPr>
          <w:p w14:paraId="72B8DE6E" w14:textId="77777777" w:rsidR="00AC4383" w:rsidRPr="00AC4383" w:rsidRDefault="00AC4383" w:rsidP="00AC4383">
            <w:pPr>
              <w:spacing w:line="240" w:lineRule="auto"/>
              <w:jc w:val="left"/>
              <w:rPr>
                <w:sz w:val="20"/>
              </w:rPr>
            </w:pPr>
          </w:p>
        </w:tc>
        <w:tc>
          <w:tcPr>
            <w:tcW w:w="1278" w:type="dxa"/>
            <w:shd w:val="clear" w:color="auto" w:fill="7F7F7F" w:themeFill="text1" w:themeFillTint="80"/>
            <w:vAlign w:val="center"/>
          </w:tcPr>
          <w:p w14:paraId="393A278F" w14:textId="77777777" w:rsidR="00AC4383" w:rsidRPr="00D47497" w:rsidRDefault="00AC4383" w:rsidP="00D47497">
            <w:pPr>
              <w:spacing w:line="240" w:lineRule="auto"/>
              <w:jc w:val="center"/>
              <w:rPr>
                <w:color w:val="FFFFFF" w:themeColor="background1"/>
                <w:sz w:val="20"/>
              </w:rPr>
            </w:pPr>
            <w:r w:rsidRPr="00D47497">
              <w:rPr>
                <w:rFonts w:hint="eastAsia"/>
                <w:color w:val="FFFFFF" w:themeColor="background1"/>
                <w:sz w:val="20"/>
              </w:rPr>
              <w:t>修订人</w:t>
            </w:r>
          </w:p>
        </w:tc>
        <w:tc>
          <w:tcPr>
            <w:tcW w:w="1841" w:type="dxa"/>
            <w:shd w:val="clear" w:color="auto" w:fill="FFFFFF" w:themeFill="background1"/>
            <w:vAlign w:val="center"/>
          </w:tcPr>
          <w:p w14:paraId="070C6DB2" w14:textId="77777777" w:rsidR="00AC4383" w:rsidRPr="00D47497" w:rsidRDefault="00AC4383" w:rsidP="00AC4383">
            <w:pPr>
              <w:spacing w:line="240" w:lineRule="auto"/>
              <w:rPr>
                <w:color w:val="FFFFFF" w:themeColor="background1"/>
                <w:sz w:val="20"/>
              </w:rPr>
            </w:pPr>
          </w:p>
        </w:tc>
      </w:tr>
    </w:tbl>
    <w:p w14:paraId="5B5BAEE9" w14:textId="77777777" w:rsidR="00EE0FEE" w:rsidRDefault="00EE0FEE" w:rsidP="00EE0FEE">
      <w:pPr>
        <w:pStyle w:val="af5"/>
        <w:numPr>
          <w:ilvl w:val="0"/>
          <w:numId w:val="4"/>
        </w:numPr>
        <w:ind w:firstLineChars="0"/>
        <w:jc w:val="left"/>
      </w:pPr>
      <w:r>
        <w:rPr>
          <w:rFonts w:hint="eastAsia"/>
        </w:rPr>
        <w:t>起草全文</w:t>
      </w:r>
    </w:p>
    <w:p w14:paraId="6751FBC2" w14:textId="77777777" w:rsidR="00EE0FEE" w:rsidRDefault="00EE0FEE" w:rsidP="00EE0FEE">
      <w:pPr>
        <w:pStyle w:val="af5"/>
        <w:ind w:left="420" w:firstLineChars="0" w:firstLine="0"/>
        <w:jc w:val="left"/>
      </w:pPr>
    </w:p>
    <w:p w14:paraId="4F342D86" w14:textId="77777777" w:rsidR="00137CFB" w:rsidRPr="00B62846" w:rsidRDefault="00137CFB" w:rsidP="00B62846">
      <w:pPr>
        <w:pStyle w:val="2"/>
      </w:pPr>
      <w:bookmarkStart w:id="10" w:name="_Toc464069041"/>
      <w:bookmarkStart w:id="11" w:name="_Toc475698764"/>
      <w:bookmarkStart w:id="12" w:name="_Toc475698875"/>
      <w:bookmarkStart w:id="13" w:name="_Toc475726677"/>
      <w:r>
        <w:rPr>
          <w:rFonts w:hint="eastAsia"/>
        </w:rPr>
        <w:t>文档对象（</w:t>
      </w:r>
      <w:r>
        <w:rPr>
          <w:rFonts w:hint="eastAsia"/>
        </w:rPr>
        <w:t>Reader</w:t>
      </w:r>
      <w:r>
        <w:rPr>
          <w:rFonts w:hint="eastAsia"/>
        </w:rPr>
        <w:t>）</w:t>
      </w:r>
      <w:bookmarkStart w:id="14" w:name="OLE_LINK9"/>
      <w:bookmarkStart w:id="15" w:name="OLE_LINK10"/>
      <w:r w:rsidR="00F8492D" w:rsidRPr="00F8492D">
        <w:rPr>
          <w:rFonts w:hint="eastAsia"/>
          <w:i/>
          <w:sz w:val="24"/>
        </w:rPr>
        <w:t>Optional</w:t>
      </w:r>
      <w:bookmarkEnd w:id="10"/>
      <w:bookmarkEnd w:id="11"/>
      <w:bookmarkEnd w:id="12"/>
      <w:bookmarkEnd w:id="13"/>
      <w:bookmarkEnd w:id="14"/>
      <w:bookmarkEnd w:id="15"/>
    </w:p>
    <w:p w14:paraId="1FC344AC" w14:textId="77777777" w:rsidR="00B62846" w:rsidRPr="00B62846" w:rsidRDefault="00B62846" w:rsidP="00053F40">
      <w:pPr>
        <w:ind w:left="420"/>
      </w:pPr>
      <w:r>
        <w:rPr>
          <w:rFonts w:hint="eastAsia"/>
        </w:rPr>
        <w:t>需求评审委员会成员、</w:t>
      </w:r>
      <w:r w:rsidRPr="00B62846">
        <w:rPr>
          <w:rFonts w:hint="eastAsia"/>
        </w:rPr>
        <w:t>产品经理</w:t>
      </w:r>
      <w:r>
        <w:rPr>
          <w:rFonts w:hint="eastAsia"/>
        </w:rPr>
        <w:t>、</w:t>
      </w:r>
      <w:r>
        <w:rPr>
          <w:rFonts w:hint="eastAsia"/>
        </w:rPr>
        <w:t>UED</w:t>
      </w:r>
      <w:r>
        <w:rPr>
          <w:rFonts w:hint="eastAsia"/>
        </w:rPr>
        <w:t>、</w:t>
      </w:r>
      <w:r w:rsidRPr="00B62846">
        <w:rPr>
          <w:rFonts w:hint="eastAsia"/>
        </w:rPr>
        <w:t>架构师</w:t>
      </w:r>
      <w:r>
        <w:rPr>
          <w:rFonts w:hint="eastAsia"/>
        </w:rPr>
        <w:t>、</w:t>
      </w:r>
      <w:r w:rsidRPr="00B62846">
        <w:rPr>
          <w:rFonts w:hint="eastAsia"/>
        </w:rPr>
        <w:t>开发</w:t>
      </w:r>
      <w:r w:rsidR="00AB6B33">
        <w:rPr>
          <w:rFonts w:hint="eastAsia"/>
        </w:rPr>
        <w:t>工程师</w:t>
      </w:r>
      <w:r>
        <w:rPr>
          <w:rFonts w:hint="eastAsia"/>
        </w:rPr>
        <w:t>、测试</w:t>
      </w:r>
      <w:r w:rsidR="00AB6B33">
        <w:rPr>
          <w:rFonts w:hint="eastAsia"/>
        </w:rPr>
        <w:t>工程师</w:t>
      </w:r>
      <w:r>
        <w:rPr>
          <w:rFonts w:hint="eastAsia"/>
        </w:rPr>
        <w:t>。</w:t>
      </w:r>
    </w:p>
    <w:p w14:paraId="212E4FE8" w14:textId="77777777" w:rsidR="00870394" w:rsidRDefault="00137CFB" w:rsidP="00AE2A3E">
      <w:pPr>
        <w:pStyle w:val="2"/>
      </w:pPr>
      <w:bookmarkStart w:id="16" w:name="_Toc464069042"/>
      <w:bookmarkStart w:id="17" w:name="_Toc475698765"/>
      <w:bookmarkStart w:id="18" w:name="_Toc475698876"/>
      <w:bookmarkStart w:id="19" w:name="_Toc475726678"/>
      <w:r>
        <w:rPr>
          <w:rFonts w:hint="eastAsia"/>
        </w:rPr>
        <w:t>参考文献</w:t>
      </w:r>
      <w:r w:rsidR="00953F00">
        <w:rPr>
          <w:rFonts w:hint="eastAsia"/>
        </w:rPr>
        <w:t>（</w:t>
      </w:r>
      <w:r w:rsidR="00953F00">
        <w:rPr>
          <w:rFonts w:hint="eastAsia"/>
        </w:rPr>
        <w:t>Reference</w:t>
      </w:r>
      <w:r w:rsidR="00953F00">
        <w:rPr>
          <w:rFonts w:hint="eastAsia"/>
        </w:rPr>
        <w:t>）</w:t>
      </w:r>
      <w:bookmarkEnd w:id="16"/>
      <w:bookmarkEnd w:id="17"/>
      <w:bookmarkEnd w:id="18"/>
      <w:bookmarkEnd w:id="19"/>
    </w:p>
    <w:p w14:paraId="68DB4A15" w14:textId="516A342B" w:rsidR="005D4491" w:rsidRPr="00EE0FEE" w:rsidRDefault="005D4491" w:rsidP="00EE0FEE">
      <w:pPr>
        <w:ind w:left="420"/>
        <w:rPr>
          <w:i/>
        </w:rPr>
      </w:pPr>
      <w:bookmarkStart w:id="20" w:name="_Toc224900589"/>
      <w:r>
        <w:rPr>
          <w:rFonts w:hint="eastAsia"/>
        </w:rPr>
        <w:t>《</w:t>
      </w:r>
      <w:r w:rsidRPr="005D4491">
        <w:t>GB/T 28181-2011</w:t>
      </w:r>
      <w:r>
        <w:t>.pdf</w:t>
      </w:r>
      <w:r>
        <w:rPr>
          <w:rFonts w:hint="eastAsia"/>
        </w:rPr>
        <w:t>》</w:t>
      </w:r>
    </w:p>
    <w:p w14:paraId="3FB60176" w14:textId="77777777" w:rsidR="005D4491" w:rsidRDefault="005D4491" w:rsidP="00AE2A3E">
      <w:pPr>
        <w:pStyle w:val="2"/>
      </w:pPr>
      <w:bookmarkStart w:id="21" w:name="_Toc464069043"/>
      <w:bookmarkStart w:id="22" w:name="_Toc475698766"/>
      <w:bookmarkStart w:id="23" w:name="_Toc475698877"/>
      <w:bookmarkStart w:id="24" w:name="_Toc475726679"/>
      <w:r>
        <w:rPr>
          <w:rFonts w:hint="eastAsia"/>
        </w:rPr>
        <w:t>文档约定（</w:t>
      </w:r>
      <w:r>
        <w:t>C</w:t>
      </w:r>
      <w:r w:rsidRPr="00953F00">
        <w:t>onvention</w:t>
      </w:r>
      <w:r>
        <w:rPr>
          <w:rFonts w:hint="eastAsia"/>
        </w:rPr>
        <w:t>）</w:t>
      </w:r>
      <w:r w:rsidRPr="00F8492D">
        <w:rPr>
          <w:rFonts w:hint="eastAsia"/>
          <w:i/>
          <w:sz w:val="24"/>
        </w:rPr>
        <w:t>Optional</w:t>
      </w:r>
      <w:bookmarkEnd w:id="21"/>
      <w:bookmarkEnd w:id="22"/>
      <w:bookmarkEnd w:id="23"/>
      <w:bookmarkEnd w:id="24"/>
    </w:p>
    <w:p w14:paraId="4462F30B" w14:textId="77777777" w:rsidR="005D4491" w:rsidRPr="00EE0FEE" w:rsidRDefault="005D4491" w:rsidP="00953F00">
      <w:pPr>
        <w:ind w:firstLine="420"/>
      </w:pPr>
      <w:r w:rsidRPr="00EE0FEE">
        <w:rPr>
          <w:rFonts w:hint="eastAsia"/>
        </w:rPr>
        <w:t>无</w:t>
      </w:r>
    </w:p>
    <w:p w14:paraId="2312CB68" w14:textId="77777777" w:rsidR="005D4491" w:rsidRDefault="005D4491" w:rsidP="00AB17A7">
      <w:pPr>
        <w:pStyle w:val="1"/>
      </w:pPr>
      <w:bookmarkStart w:id="25" w:name="_Toc464069044"/>
      <w:bookmarkStart w:id="26" w:name="_Toc475698767"/>
      <w:bookmarkStart w:id="27" w:name="_Toc475698878"/>
      <w:bookmarkStart w:id="28" w:name="_Toc475726680"/>
      <w:r>
        <w:rPr>
          <w:rFonts w:hint="eastAsia"/>
        </w:rPr>
        <w:t>产品概述</w:t>
      </w:r>
      <w:bookmarkEnd w:id="25"/>
      <w:bookmarkEnd w:id="26"/>
      <w:bookmarkEnd w:id="27"/>
      <w:bookmarkEnd w:id="28"/>
    </w:p>
    <w:p w14:paraId="23122987" w14:textId="77777777" w:rsidR="005D4491" w:rsidRDefault="005D4491" w:rsidP="00AE2A3E">
      <w:pPr>
        <w:pStyle w:val="2"/>
      </w:pPr>
      <w:bookmarkStart w:id="29" w:name="_Toc464069045"/>
      <w:bookmarkStart w:id="30" w:name="_Toc475698768"/>
      <w:bookmarkStart w:id="31" w:name="_Toc475698879"/>
      <w:bookmarkStart w:id="32" w:name="_Toc475726681"/>
      <w:r>
        <w:rPr>
          <w:rFonts w:hint="eastAsia"/>
        </w:rPr>
        <w:lastRenderedPageBreak/>
        <w:t>背景介绍（</w:t>
      </w:r>
      <w:r>
        <w:rPr>
          <w:rFonts w:hint="eastAsia"/>
        </w:rPr>
        <w:t>Purpose</w:t>
      </w:r>
      <w:r>
        <w:rPr>
          <w:rFonts w:hint="eastAsia"/>
        </w:rPr>
        <w:t>）</w:t>
      </w:r>
      <w:bookmarkEnd w:id="29"/>
      <w:bookmarkEnd w:id="30"/>
      <w:bookmarkEnd w:id="31"/>
      <w:bookmarkEnd w:id="32"/>
    </w:p>
    <w:p w14:paraId="0ACFE43B" w14:textId="77777777" w:rsidR="005D4491" w:rsidRPr="001D47E6" w:rsidRDefault="005D4491" w:rsidP="00202E8A">
      <w:pPr>
        <w:pStyle w:val="af5"/>
        <w:ind w:firstLine="480"/>
      </w:pPr>
      <w:r w:rsidRPr="001D47E6">
        <w:t>随着</w:t>
      </w:r>
      <w:r>
        <w:rPr>
          <w:rFonts w:hint="eastAsia"/>
        </w:rPr>
        <w:t>各地平安城市项目的大量建设，平安城市运维具有广阔的市场，</w:t>
      </w:r>
      <w:r>
        <w:rPr>
          <w:rFonts w:hint="eastAsia"/>
        </w:rPr>
        <w:t>uyun</w:t>
      </w:r>
      <w:r>
        <w:rPr>
          <w:rFonts w:hint="eastAsia"/>
        </w:rPr>
        <w:t>依据现有的成熟产品可以为平安城市提供完善的运维服务平台，实现对平安城市中的设备监控，服务工单流程支持。在</w:t>
      </w:r>
      <w:r>
        <w:rPr>
          <w:rFonts w:hint="eastAsia"/>
        </w:rPr>
        <w:t>uyun</w:t>
      </w:r>
      <w:r>
        <w:rPr>
          <w:rFonts w:hint="eastAsia"/>
        </w:rPr>
        <w:t>现有的成熟产品中具备内场设备如交换机，路由器，服务器，应用系统等的监控，对于平安城市中主要的外场设备摄像头缺少监控，但摄像头在平安城市中又是用户最为关注的设备。在平安城市中，摄像头不同于传统的设备，可直接对设备进行监控，摄像头的接入是通过基础平台进行级联，从平台才可以获取摄像头的信息，对于摄像头没有类似主机服务器方面的性能指标，而以设备是否在线以及视频质量来体现运行的情况好坏；同时摄像头具有数量多的特征，对于大量的设备，用户需要知道各摄像头的运行情况，便于及时发现问题并进行维修，避免在需要视频的时候才发现该设备一直异常，无法获取视频。由于设备数量多，如果没有机器协助视频网运维人员来进行在线及图像质量的巡检，靠视频运维人员人为巡检，会消耗大量视频运维人员精力，以及巡检的不及时性</w:t>
      </w:r>
      <w:r w:rsidRPr="001D47E6">
        <w:rPr>
          <w:rFonts w:hint="eastAsia"/>
        </w:rPr>
        <w:t>。</w:t>
      </w:r>
      <w:r>
        <w:rPr>
          <w:rFonts w:hint="eastAsia"/>
        </w:rPr>
        <w:t>为了帮用户协助视频运维人员按制定的计划对摄像头进行巡检，结合</w:t>
      </w:r>
      <w:r>
        <w:rPr>
          <w:rFonts w:hint="eastAsia"/>
        </w:rPr>
        <w:t>uyun</w:t>
      </w:r>
      <w:r>
        <w:rPr>
          <w:rFonts w:hint="eastAsia"/>
        </w:rPr>
        <w:t>其他产品为视频运维提供保障，视频监测诊断系统就应运而生了。</w:t>
      </w:r>
    </w:p>
    <w:p w14:paraId="3ABC0EEB" w14:textId="77777777" w:rsidR="005D4491" w:rsidRDefault="005D4491" w:rsidP="00AE2A3E">
      <w:pPr>
        <w:pStyle w:val="2"/>
      </w:pPr>
      <w:bookmarkStart w:id="33" w:name="_Toc464069046"/>
      <w:bookmarkStart w:id="34" w:name="_Toc475698769"/>
      <w:bookmarkStart w:id="35" w:name="_Toc475698880"/>
      <w:bookmarkStart w:id="36" w:name="_Toc475726682"/>
      <w:r w:rsidRPr="00614C0D">
        <w:t>定位</w:t>
      </w:r>
      <w:r w:rsidRPr="00614C0D">
        <w:rPr>
          <w:rFonts w:hint="eastAsia"/>
        </w:rPr>
        <w:t>目标（</w:t>
      </w:r>
      <w:r w:rsidRPr="00614C0D">
        <w:rPr>
          <w:rFonts w:hint="eastAsia"/>
        </w:rPr>
        <w:t>Target</w:t>
      </w:r>
      <w:r w:rsidRPr="00614C0D">
        <w:rPr>
          <w:rFonts w:hint="eastAsia"/>
        </w:rPr>
        <w:t>）</w:t>
      </w:r>
      <w:bookmarkEnd w:id="33"/>
      <w:bookmarkEnd w:id="34"/>
      <w:bookmarkEnd w:id="35"/>
      <w:bookmarkEnd w:id="36"/>
    </w:p>
    <w:p w14:paraId="5B95226A" w14:textId="1F6C0CDC" w:rsidR="005D4491" w:rsidRPr="001D47E6" w:rsidRDefault="005D4491" w:rsidP="00202E8A">
      <w:pPr>
        <w:pStyle w:val="af5"/>
        <w:ind w:firstLine="480"/>
      </w:pPr>
      <w:r>
        <w:t>视频</w:t>
      </w:r>
      <w:r>
        <w:rPr>
          <w:rFonts w:hint="eastAsia"/>
        </w:rPr>
        <w:t>监控诊断系统</w:t>
      </w:r>
      <w:r>
        <w:t>定位为服务平安城市，以平安城市运维项目为基础</w:t>
      </w:r>
      <w:r w:rsidRPr="001D47E6">
        <w:rPr>
          <w:rFonts w:hint="eastAsia"/>
        </w:rPr>
        <w:t>。</w:t>
      </w:r>
      <w:r>
        <w:rPr>
          <w:rFonts w:hint="eastAsia"/>
        </w:rPr>
        <w:t>对接平安城市项目中的</w:t>
      </w:r>
      <w:r>
        <w:rPr>
          <w:rFonts w:hint="eastAsia"/>
        </w:rPr>
        <w:t>GB28181</w:t>
      </w:r>
      <w:r>
        <w:rPr>
          <w:rFonts w:hint="eastAsia"/>
        </w:rPr>
        <w:t>基础平台，作为</w:t>
      </w:r>
      <w:r>
        <w:rPr>
          <w:rFonts w:hint="eastAsia"/>
        </w:rPr>
        <w:t>GB28181</w:t>
      </w:r>
      <w:r>
        <w:rPr>
          <w:rFonts w:hint="eastAsia"/>
        </w:rPr>
        <w:t>基础平台的上级，接收</w:t>
      </w:r>
      <w:r>
        <w:rPr>
          <w:rFonts w:hint="eastAsia"/>
        </w:rPr>
        <w:t>GB28181</w:t>
      </w:r>
      <w:r>
        <w:rPr>
          <w:rFonts w:hint="eastAsia"/>
        </w:rPr>
        <w:t>基础平台的注册，获取基础平台推送的设备目录清单，对设备目录清</w:t>
      </w:r>
      <w:r>
        <w:rPr>
          <w:rFonts w:hint="eastAsia"/>
        </w:rPr>
        <w:lastRenderedPageBreak/>
        <w:t>单中的视频图像采取定期全轮询的方式采集视频码流进行视频在线，图像质量分析诊断，录像完整性的监测诊断。</w:t>
      </w:r>
    </w:p>
    <w:p w14:paraId="2D64C81F" w14:textId="02BF25CC" w:rsidR="00593EC0" w:rsidRDefault="005D4491" w:rsidP="00593EC0">
      <w:pPr>
        <w:pStyle w:val="1"/>
      </w:pPr>
      <w:bookmarkStart w:id="37" w:name="_Toc464069047"/>
      <w:bookmarkStart w:id="38" w:name="_Toc475698770"/>
      <w:bookmarkStart w:id="39" w:name="_Toc475698881"/>
      <w:bookmarkStart w:id="40" w:name="_Toc475726683"/>
      <w:bookmarkEnd w:id="20"/>
      <w:r>
        <w:t>术语定义</w:t>
      </w:r>
      <w:r>
        <w:rPr>
          <w:rFonts w:hint="eastAsia"/>
        </w:rPr>
        <w:t>（</w:t>
      </w:r>
      <w:r w:rsidRPr="00137CFB">
        <w:t>Glossary</w:t>
      </w:r>
      <w:r>
        <w:rPr>
          <w:rFonts w:hint="eastAsia"/>
        </w:rPr>
        <w:t>）</w:t>
      </w:r>
      <w:bookmarkEnd w:id="37"/>
      <w:bookmarkEnd w:id="38"/>
      <w:bookmarkEnd w:id="39"/>
      <w:bookmarkEnd w:id="40"/>
    </w:p>
    <w:tbl>
      <w:tblPr>
        <w:tblpPr w:leftFromText="180" w:rightFromText="180" w:vertAnchor="text" w:horzAnchor="page" w:tblpX="1961" w:tblpY="390"/>
        <w:tblOverlap w:val="neve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276"/>
        <w:gridCol w:w="5670"/>
      </w:tblGrid>
      <w:tr w:rsidR="0012435A" w:rsidRPr="00137CFB" w14:paraId="3089A999" w14:textId="77777777" w:rsidTr="00C066EE">
        <w:trPr>
          <w:cantSplit/>
        </w:trPr>
        <w:tc>
          <w:tcPr>
            <w:tcW w:w="1242" w:type="dxa"/>
            <w:shd w:val="clear" w:color="auto" w:fill="D9D9D9"/>
          </w:tcPr>
          <w:p w14:paraId="2492FB00" w14:textId="77777777" w:rsidR="0012435A" w:rsidRPr="00137CFB" w:rsidRDefault="0012435A" w:rsidP="00C066EE">
            <w:pPr>
              <w:tabs>
                <w:tab w:val="left" w:pos="3346"/>
              </w:tabs>
              <w:ind w:firstLine="422"/>
              <w:jc w:val="center"/>
              <w:rPr>
                <w:b/>
                <w:bCs/>
                <w:sz w:val="21"/>
              </w:rPr>
            </w:pPr>
            <w:r w:rsidRPr="00137CFB">
              <w:rPr>
                <w:rFonts w:hint="eastAsia"/>
                <w:b/>
                <w:bCs/>
                <w:sz w:val="21"/>
              </w:rPr>
              <w:t>术语</w:t>
            </w:r>
          </w:p>
        </w:tc>
        <w:tc>
          <w:tcPr>
            <w:tcW w:w="1276" w:type="dxa"/>
            <w:shd w:val="clear" w:color="auto" w:fill="D9D9D9"/>
          </w:tcPr>
          <w:p w14:paraId="35B3FBE1" w14:textId="77777777" w:rsidR="0012435A" w:rsidRPr="00137CFB" w:rsidRDefault="0012435A" w:rsidP="00C066EE">
            <w:pPr>
              <w:tabs>
                <w:tab w:val="left" w:pos="3346"/>
              </w:tabs>
              <w:jc w:val="center"/>
              <w:rPr>
                <w:b/>
                <w:bCs/>
                <w:sz w:val="21"/>
              </w:rPr>
            </w:pPr>
            <w:r>
              <w:rPr>
                <w:rFonts w:hint="eastAsia"/>
                <w:b/>
                <w:bCs/>
                <w:sz w:val="21"/>
              </w:rPr>
              <w:t>英文缩写</w:t>
            </w:r>
          </w:p>
        </w:tc>
        <w:tc>
          <w:tcPr>
            <w:tcW w:w="5670" w:type="dxa"/>
            <w:shd w:val="clear" w:color="auto" w:fill="D9D9D9"/>
          </w:tcPr>
          <w:p w14:paraId="54D2A826" w14:textId="77777777" w:rsidR="0012435A" w:rsidRPr="00137CFB" w:rsidRDefault="0012435A" w:rsidP="00C066EE">
            <w:pPr>
              <w:tabs>
                <w:tab w:val="left" w:pos="3346"/>
              </w:tabs>
              <w:jc w:val="center"/>
              <w:rPr>
                <w:b/>
                <w:bCs/>
                <w:sz w:val="21"/>
              </w:rPr>
            </w:pPr>
            <w:r>
              <w:rPr>
                <w:rFonts w:hint="eastAsia"/>
                <w:b/>
                <w:bCs/>
                <w:sz w:val="21"/>
              </w:rPr>
              <w:t>说明</w:t>
            </w:r>
          </w:p>
        </w:tc>
      </w:tr>
      <w:tr w:rsidR="0012435A" w:rsidRPr="00137CFB" w14:paraId="7043BA85" w14:textId="77777777" w:rsidTr="00C066EE">
        <w:trPr>
          <w:cantSplit/>
        </w:trPr>
        <w:tc>
          <w:tcPr>
            <w:tcW w:w="1242" w:type="dxa"/>
          </w:tcPr>
          <w:p w14:paraId="2C3C2CB9" w14:textId="77777777" w:rsidR="0012435A" w:rsidRPr="00137CFB" w:rsidRDefault="0012435A" w:rsidP="00C066EE">
            <w:pPr>
              <w:tabs>
                <w:tab w:val="left" w:pos="3346"/>
              </w:tabs>
              <w:rPr>
                <w:sz w:val="21"/>
              </w:rPr>
            </w:pPr>
            <w:r>
              <w:rPr>
                <w:sz w:val="21"/>
              </w:rPr>
              <w:t>摄像头</w:t>
            </w:r>
          </w:p>
        </w:tc>
        <w:tc>
          <w:tcPr>
            <w:tcW w:w="1276" w:type="dxa"/>
          </w:tcPr>
          <w:p w14:paraId="1B8C7C64" w14:textId="77777777" w:rsidR="0012435A" w:rsidRPr="00137CFB" w:rsidRDefault="0012435A" w:rsidP="00C066EE">
            <w:pPr>
              <w:tabs>
                <w:tab w:val="left" w:pos="3346"/>
              </w:tabs>
              <w:rPr>
                <w:sz w:val="21"/>
              </w:rPr>
            </w:pPr>
            <w:r>
              <w:rPr>
                <w:sz w:val="21"/>
              </w:rPr>
              <w:t>camera/channel</w:t>
            </w:r>
          </w:p>
        </w:tc>
        <w:tc>
          <w:tcPr>
            <w:tcW w:w="5670" w:type="dxa"/>
          </w:tcPr>
          <w:p w14:paraId="778CD13B" w14:textId="77777777" w:rsidR="0012435A" w:rsidRPr="00137CFB" w:rsidRDefault="0012435A" w:rsidP="00C066EE">
            <w:pPr>
              <w:tabs>
                <w:tab w:val="left" w:pos="3346"/>
              </w:tabs>
              <w:rPr>
                <w:sz w:val="21"/>
              </w:rPr>
            </w:pPr>
            <w:r>
              <w:rPr>
                <w:sz w:val="21"/>
              </w:rPr>
              <w:t>一路具体视频图像</w:t>
            </w:r>
            <w:r>
              <w:rPr>
                <w:rFonts w:hint="eastAsia"/>
                <w:sz w:val="21"/>
              </w:rPr>
              <w:t>,</w:t>
            </w:r>
            <w:r>
              <w:rPr>
                <w:sz w:val="21"/>
              </w:rPr>
              <w:t>也叫视频通道</w:t>
            </w:r>
            <w:r>
              <w:rPr>
                <w:rFonts w:hint="eastAsia"/>
                <w:sz w:val="21"/>
              </w:rPr>
              <w:t xml:space="preserve"> channel</w:t>
            </w:r>
            <w:r>
              <w:rPr>
                <w:sz w:val="21"/>
              </w:rPr>
              <w:t>，</w:t>
            </w:r>
            <w:r w:rsidRPr="00137CFB">
              <w:rPr>
                <w:sz w:val="21"/>
              </w:rPr>
              <w:t xml:space="preserve"> </w:t>
            </w:r>
            <w:r>
              <w:rPr>
                <w:sz w:val="21"/>
              </w:rPr>
              <w:t>监控点</w:t>
            </w:r>
          </w:p>
        </w:tc>
      </w:tr>
      <w:tr w:rsidR="0012435A" w:rsidRPr="00137CFB" w14:paraId="291D23B8" w14:textId="77777777" w:rsidTr="00C066EE">
        <w:trPr>
          <w:cantSplit/>
        </w:trPr>
        <w:tc>
          <w:tcPr>
            <w:tcW w:w="1242" w:type="dxa"/>
          </w:tcPr>
          <w:p w14:paraId="71576458" w14:textId="77777777" w:rsidR="0012435A" w:rsidRDefault="0012435A" w:rsidP="00C066EE">
            <w:pPr>
              <w:tabs>
                <w:tab w:val="left" w:pos="3346"/>
              </w:tabs>
              <w:rPr>
                <w:sz w:val="21"/>
              </w:rPr>
            </w:pPr>
            <w:r>
              <w:rPr>
                <w:rFonts w:hint="eastAsia"/>
                <w:sz w:val="21"/>
              </w:rPr>
              <w:t>会话初始化协议</w:t>
            </w:r>
          </w:p>
        </w:tc>
        <w:tc>
          <w:tcPr>
            <w:tcW w:w="1276" w:type="dxa"/>
          </w:tcPr>
          <w:p w14:paraId="40B170B1" w14:textId="77777777" w:rsidR="0012435A" w:rsidRDefault="0012435A" w:rsidP="00C066EE">
            <w:pPr>
              <w:tabs>
                <w:tab w:val="left" w:pos="3346"/>
              </w:tabs>
              <w:rPr>
                <w:sz w:val="21"/>
              </w:rPr>
            </w:pPr>
            <w:r>
              <w:rPr>
                <w:rFonts w:hint="eastAsia"/>
                <w:sz w:val="21"/>
              </w:rPr>
              <w:t>SIP</w:t>
            </w:r>
          </w:p>
        </w:tc>
        <w:tc>
          <w:tcPr>
            <w:tcW w:w="5670" w:type="dxa"/>
          </w:tcPr>
          <w:p w14:paraId="723CFF5A" w14:textId="77777777" w:rsidR="0012435A" w:rsidRDefault="0012435A" w:rsidP="00C066EE">
            <w:pPr>
              <w:tabs>
                <w:tab w:val="left" w:pos="3346"/>
              </w:tabs>
              <w:rPr>
                <w:sz w:val="21"/>
              </w:rPr>
            </w:pPr>
            <w:r w:rsidRPr="00792091">
              <w:rPr>
                <w:rFonts w:hint="eastAsia"/>
                <w:sz w:val="21"/>
              </w:rPr>
              <w:t>SIP</w:t>
            </w:r>
            <w:r w:rsidRPr="00792091">
              <w:rPr>
                <w:rFonts w:hint="eastAsia"/>
                <w:sz w:val="21"/>
              </w:rPr>
              <w:t>：会话初始协议（</w:t>
            </w:r>
            <w:r w:rsidRPr="00792091">
              <w:rPr>
                <w:rFonts w:hint="eastAsia"/>
                <w:sz w:val="21"/>
              </w:rPr>
              <w:t>Session Initiation Protocol</w:t>
            </w:r>
            <w:r w:rsidRPr="00792091">
              <w:rPr>
                <w:rFonts w:hint="eastAsia"/>
                <w:sz w:val="21"/>
              </w:rPr>
              <w:t>）</w:t>
            </w:r>
            <w:r>
              <w:rPr>
                <w:rFonts w:hint="eastAsia"/>
                <w:sz w:val="21"/>
              </w:rPr>
              <w:t>。在</w:t>
            </w:r>
            <w:r>
              <w:rPr>
                <w:rFonts w:hint="eastAsia"/>
                <w:sz w:val="21"/>
              </w:rPr>
              <w:t>GB28181</w:t>
            </w:r>
            <w:r>
              <w:rPr>
                <w:rFonts w:hint="eastAsia"/>
                <w:sz w:val="21"/>
              </w:rPr>
              <w:t>中承载信令消息。</w:t>
            </w:r>
          </w:p>
        </w:tc>
      </w:tr>
      <w:tr w:rsidR="0012435A" w:rsidRPr="00137CFB" w14:paraId="41546BB2" w14:textId="77777777" w:rsidTr="00C066EE">
        <w:trPr>
          <w:cantSplit/>
        </w:trPr>
        <w:tc>
          <w:tcPr>
            <w:tcW w:w="1242" w:type="dxa"/>
          </w:tcPr>
          <w:p w14:paraId="5DF025C7" w14:textId="77777777" w:rsidR="0012435A" w:rsidRDefault="0012435A" w:rsidP="00C066EE">
            <w:pPr>
              <w:tabs>
                <w:tab w:val="left" w:pos="3346"/>
              </w:tabs>
              <w:rPr>
                <w:sz w:val="21"/>
              </w:rPr>
            </w:pPr>
            <w:r w:rsidRPr="00072D17">
              <w:rPr>
                <w:rFonts w:hint="eastAsia"/>
                <w:sz w:val="21"/>
              </w:rPr>
              <w:t>实时传输协议</w:t>
            </w:r>
          </w:p>
        </w:tc>
        <w:tc>
          <w:tcPr>
            <w:tcW w:w="1276" w:type="dxa"/>
          </w:tcPr>
          <w:p w14:paraId="60E63EA0" w14:textId="77777777" w:rsidR="0012435A" w:rsidRDefault="0012435A" w:rsidP="00C066EE">
            <w:pPr>
              <w:tabs>
                <w:tab w:val="left" w:pos="3346"/>
              </w:tabs>
              <w:rPr>
                <w:sz w:val="21"/>
              </w:rPr>
            </w:pPr>
            <w:r>
              <w:rPr>
                <w:rFonts w:hint="eastAsia"/>
                <w:sz w:val="21"/>
              </w:rPr>
              <w:t>RTP</w:t>
            </w:r>
          </w:p>
        </w:tc>
        <w:tc>
          <w:tcPr>
            <w:tcW w:w="5670" w:type="dxa"/>
          </w:tcPr>
          <w:p w14:paraId="7BFD5936" w14:textId="77777777" w:rsidR="0012435A" w:rsidRPr="00792091" w:rsidRDefault="0012435A" w:rsidP="00C066EE">
            <w:pPr>
              <w:tabs>
                <w:tab w:val="left" w:pos="3346"/>
              </w:tabs>
              <w:rPr>
                <w:sz w:val="21"/>
              </w:rPr>
            </w:pPr>
            <w:r w:rsidRPr="00072D17">
              <w:rPr>
                <w:rFonts w:hint="eastAsia"/>
                <w:sz w:val="21"/>
              </w:rPr>
              <w:t>实时传输协议（</w:t>
            </w:r>
            <w:r w:rsidRPr="00072D17">
              <w:rPr>
                <w:rFonts w:hint="eastAsia"/>
                <w:sz w:val="21"/>
              </w:rPr>
              <w:t>Real-time Transport Protocol</w:t>
            </w:r>
            <w:r w:rsidRPr="00072D17">
              <w:rPr>
                <w:rFonts w:hint="eastAsia"/>
                <w:sz w:val="21"/>
              </w:rPr>
              <w:t>）</w:t>
            </w:r>
            <w:r>
              <w:rPr>
                <w:rFonts w:hint="eastAsia"/>
                <w:sz w:val="21"/>
              </w:rPr>
              <w:t>。在平安城市</w:t>
            </w:r>
            <w:r>
              <w:rPr>
                <w:rFonts w:hint="eastAsia"/>
                <w:sz w:val="21"/>
              </w:rPr>
              <w:t>GB28181</w:t>
            </w:r>
            <w:r>
              <w:rPr>
                <w:rFonts w:hint="eastAsia"/>
                <w:sz w:val="21"/>
              </w:rPr>
              <w:t>中承载视频，音频流。</w:t>
            </w:r>
          </w:p>
        </w:tc>
      </w:tr>
      <w:tr w:rsidR="0012435A" w:rsidRPr="00137CFB" w14:paraId="3DDD059C" w14:textId="77777777" w:rsidTr="00C066EE">
        <w:trPr>
          <w:cantSplit/>
        </w:trPr>
        <w:tc>
          <w:tcPr>
            <w:tcW w:w="1242" w:type="dxa"/>
          </w:tcPr>
          <w:p w14:paraId="5EB467E6" w14:textId="77777777" w:rsidR="0012435A" w:rsidRPr="00072D17" w:rsidRDefault="0012435A" w:rsidP="00C066EE">
            <w:pPr>
              <w:tabs>
                <w:tab w:val="left" w:pos="3346"/>
              </w:tabs>
              <w:rPr>
                <w:sz w:val="21"/>
              </w:rPr>
            </w:pPr>
            <w:r>
              <w:rPr>
                <w:rFonts w:hint="eastAsia"/>
                <w:sz w:val="21"/>
              </w:rPr>
              <w:t>节目流</w:t>
            </w:r>
          </w:p>
        </w:tc>
        <w:tc>
          <w:tcPr>
            <w:tcW w:w="1276" w:type="dxa"/>
          </w:tcPr>
          <w:p w14:paraId="4A02D365" w14:textId="77777777" w:rsidR="0012435A" w:rsidRDefault="0012435A" w:rsidP="00C066EE">
            <w:pPr>
              <w:tabs>
                <w:tab w:val="left" w:pos="3346"/>
              </w:tabs>
              <w:rPr>
                <w:sz w:val="21"/>
              </w:rPr>
            </w:pPr>
            <w:r>
              <w:rPr>
                <w:rFonts w:hint="eastAsia"/>
                <w:sz w:val="21"/>
              </w:rPr>
              <w:t>PS</w:t>
            </w:r>
          </w:p>
        </w:tc>
        <w:tc>
          <w:tcPr>
            <w:tcW w:w="5670" w:type="dxa"/>
          </w:tcPr>
          <w:p w14:paraId="6974B8A8" w14:textId="77777777" w:rsidR="0012435A" w:rsidRPr="00072D17" w:rsidRDefault="0012435A" w:rsidP="00C066EE">
            <w:pPr>
              <w:tabs>
                <w:tab w:val="left" w:pos="3346"/>
              </w:tabs>
              <w:rPr>
                <w:sz w:val="21"/>
              </w:rPr>
            </w:pPr>
            <w:r w:rsidRPr="000B1CC4">
              <w:rPr>
                <w:rFonts w:hint="eastAsia"/>
                <w:sz w:val="21"/>
              </w:rPr>
              <w:t>节目流（</w:t>
            </w:r>
            <w:r w:rsidRPr="000B1CC4">
              <w:rPr>
                <w:rFonts w:hint="eastAsia"/>
                <w:sz w:val="21"/>
              </w:rPr>
              <w:t>Program Stream</w:t>
            </w:r>
            <w:r w:rsidRPr="000B1CC4">
              <w:rPr>
                <w:rFonts w:hint="eastAsia"/>
                <w:sz w:val="21"/>
              </w:rPr>
              <w:t>）</w:t>
            </w:r>
            <w:r>
              <w:rPr>
                <w:rFonts w:hint="eastAsia"/>
                <w:sz w:val="21"/>
              </w:rPr>
              <w:t>。对视频音频的封装，承载的可以是视频，音频及混合的流</w:t>
            </w:r>
          </w:p>
        </w:tc>
      </w:tr>
      <w:tr w:rsidR="0012435A" w:rsidRPr="00137CFB" w14:paraId="27992C16" w14:textId="77777777" w:rsidTr="00C066EE">
        <w:trPr>
          <w:cantSplit/>
        </w:trPr>
        <w:tc>
          <w:tcPr>
            <w:tcW w:w="1242" w:type="dxa"/>
          </w:tcPr>
          <w:p w14:paraId="632CFFD2" w14:textId="583CA3CB" w:rsidR="0012435A" w:rsidRPr="00137CFB" w:rsidRDefault="002978DC" w:rsidP="00C066EE">
            <w:pPr>
              <w:tabs>
                <w:tab w:val="left" w:pos="3346"/>
              </w:tabs>
              <w:rPr>
                <w:sz w:val="21"/>
              </w:rPr>
            </w:pPr>
            <w:r>
              <w:rPr>
                <w:rFonts w:hint="eastAsia"/>
                <w:sz w:val="21"/>
              </w:rPr>
              <w:t>视频图像监控平台（简称：平台）</w:t>
            </w:r>
          </w:p>
        </w:tc>
        <w:tc>
          <w:tcPr>
            <w:tcW w:w="1276" w:type="dxa"/>
          </w:tcPr>
          <w:p w14:paraId="505F0670" w14:textId="77777777" w:rsidR="0012435A" w:rsidRPr="00137CFB" w:rsidRDefault="0012435A" w:rsidP="00C066EE">
            <w:pPr>
              <w:tabs>
                <w:tab w:val="left" w:pos="3346"/>
              </w:tabs>
              <w:rPr>
                <w:sz w:val="21"/>
              </w:rPr>
            </w:pPr>
            <w:r>
              <w:rPr>
                <w:rFonts w:hint="eastAsia"/>
                <w:sz w:val="21"/>
              </w:rPr>
              <w:t>GB28181 P</w:t>
            </w:r>
            <w:r>
              <w:rPr>
                <w:sz w:val="21"/>
              </w:rPr>
              <w:t>latform</w:t>
            </w:r>
          </w:p>
        </w:tc>
        <w:tc>
          <w:tcPr>
            <w:tcW w:w="5670" w:type="dxa"/>
          </w:tcPr>
          <w:p w14:paraId="6886C6C9" w14:textId="77777777" w:rsidR="0012435A" w:rsidRDefault="0012435A" w:rsidP="00C066EE">
            <w:pPr>
              <w:tabs>
                <w:tab w:val="left" w:pos="3346"/>
              </w:tabs>
              <w:rPr>
                <w:sz w:val="21"/>
              </w:rPr>
            </w:pPr>
            <w:r>
              <w:rPr>
                <w:sz w:val="21"/>
              </w:rPr>
              <w:t>完整支持</w:t>
            </w:r>
            <w:r>
              <w:rPr>
                <w:rFonts w:hint="eastAsia"/>
                <w:sz w:val="21"/>
              </w:rPr>
              <w:t>GB28181</w:t>
            </w:r>
            <w:r>
              <w:rPr>
                <w:rFonts w:hint="eastAsia"/>
                <w:sz w:val="21"/>
              </w:rPr>
              <w:t>的视频基础平台，支持国标的</w:t>
            </w:r>
            <w:r>
              <w:rPr>
                <w:rFonts w:hint="eastAsia"/>
                <w:sz w:val="21"/>
              </w:rPr>
              <w:t>sip</w:t>
            </w:r>
            <w:r>
              <w:rPr>
                <w:rFonts w:hint="eastAsia"/>
                <w:sz w:val="21"/>
              </w:rPr>
              <w:t>相关的信令，码流的存储，转发，前端设备的</w:t>
            </w:r>
            <w:r>
              <w:rPr>
                <w:rFonts w:hint="eastAsia"/>
                <w:sz w:val="21"/>
              </w:rPr>
              <w:t>sip</w:t>
            </w:r>
            <w:r>
              <w:rPr>
                <w:rFonts w:hint="eastAsia"/>
                <w:sz w:val="21"/>
              </w:rPr>
              <w:t>注册等待。</w:t>
            </w:r>
          </w:p>
          <w:p w14:paraId="1584ED88" w14:textId="77777777" w:rsidR="0012435A" w:rsidRPr="00137CFB" w:rsidRDefault="0012435A" w:rsidP="00C066EE">
            <w:pPr>
              <w:tabs>
                <w:tab w:val="left" w:pos="3346"/>
              </w:tabs>
              <w:rPr>
                <w:sz w:val="21"/>
              </w:rPr>
            </w:pPr>
            <w:r>
              <w:rPr>
                <w:sz w:val="21"/>
              </w:rPr>
              <w:t>作为国标下级通过</w:t>
            </w:r>
            <w:r>
              <w:rPr>
                <w:rFonts w:hint="eastAsia"/>
                <w:sz w:val="21"/>
              </w:rPr>
              <w:t>gb28181</w:t>
            </w:r>
            <w:r>
              <w:rPr>
                <w:sz w:val="21"/>
              </w:rPr>
              <w:t>注册到视频</w:t>
            </w:r>
            <w:r>
              <w:rPr>
                <w:rFonts w:hint="eastAsia"/>
                <w:sz w:val="21"/>
              </w:rPr>
              <w:t>诊断，视频质量诊断从该平台获取目录清单和视频码流进行诊断。</w:t>
            </w:r>
          </w:p>
        </w:tc>
      </w:tr>
      <w:tr w:rsidR="0012435A" w:rsidRPr="00137CFB" w14:paraId="54048159" w14:textId="77777777" w:rsidTr="00C066EE">
        <w:trPr>
          <w:cantSplit/>
        </w:trPr>
        <w:tc>
          <w:tcPr>
            <w:tcW w:w="1242" w:type="dxa"/>
          </w:tcPr>
          <w:p w14:paraId="3A3D0BE1" w14:textId="77777777" w:rsidR="0012435A" w:rsidRDefault="0012435A" w:rsidP="00C066EE">
            <w:pPr>
              <w:tabs>
                <w:tab w:val="left" w:pos="3346"/>
              </w:tabs>
              <w:rPr>
                <w:sz w:val="21"/>
              </w:rPr>
            </w:pPr>
            <w:r>
              <w:rPr>
                <w:rFonts w:hint="eastAsia"/>
                <w:sz w:val="21"/>
              </w:rPr>
              <w:t>国标上级</w:t>
            </w:r>
          </w:p>
        </w:tc>
        <w:tc>
          <w:tcPr>
            <w:tcW w:w="1276" w:type="dxa"/>
          </w:tcPr>
          <w:p w14:paraId="52FD7FF1" w14:textId="77777777" w:rsidR="0012435A" w:rsidRDefault="0012435A" w:rsidP="00C066EE">
            <w:pPr>
              <w:tabs>
                <w:tab w:val="left" w:pos="3346"/>
              </w:tabs>
              <w:rPr>
                <w:sz w:val="21"/>
              </w:rPr>
            </w:pPr>
          </w:p>
        </w:tc>
        <w:tc>
          <w:tcPr>
            <w:tcW w:w="5670" w:type="dxa"/>
          </w:tcPr>
          <w:p w14:paraId="62222C25" w14:textId="77777777" w:rsidR="0012435A" w:rsidRDefault="0012435A" w:rsidP="00C066EE">
            <w:pPr>
              <w:tabs>
                <w:tab w:val="left" w:pos="3346"/>
              </w:tabs>
              <w:rPr>
                <w:sz w:val="21"/>
              </w:rPr>
            </w:pPr>
            <w:r>
              <w:rPr>
                <w:sz w:val="21"/>
              </w:rPr>
              <w:t>接收</w:t>
            </w:r>
            <w:r>
              <w:rPr>
                <w:rFonts w:hint="eastAsia"/>
                <w:sz w:val="21"/>
              </w:rPr>
              <w:t>国标</w:t>
            </w:r>
            <w:r>
              <w:rPr>
                <w:rFonts w:hint="eastAsia"/>
                <w:sz w:val="21"/>
              </w:rPr>
              <w:t xml:space="preserve">sip </w:t>
            </w:r>
            <w:r>
              <w:rPr>
                <w:rFonts w:hint="eastAsia"/>
                <w:sz w:val="21"/>
              </w:rPr>
              <w:t>注册的一端，对下级的注册进行响应，对心跳进行响应</w:t>
            </w:r>
          </w:p>
        </w:tc>
      </w:tr>
      <w:tr w:rsidR="0012435A" w:rsidRPr="00137CFB" w14:paraId="1CF3C469" w14:textId="77777777" w:rsidTr="00C066EE">
        <w:trPr>
          <w:cantSplit/>
        </w:trPr>
        <w:tc>
          <w:tcPr>
            <w:tcW w:w="1242" w:type="dxa"/>
          </w:tcPr>
          <w:p w14:paraId="4BE3217A" w14:textId="77777777" w:rsidR="0012435A" w:rsidRDefault="0012435A" w:rsidP="00C066EE">
            <w:pPr>
              <w:tabs>
                <w:tab w:val="left" w:pos="3346"/>
              </w:tabs>
              <w:rPr>
                <w:sz w:val="21"/>
              </w:rPr>
            </w:pPr>
            <w:r>
              <w:rPr>
                <w:rFonts w:hint="eastAsia"/>
                <w:sz w:val="21"/>
              </w:rPr>
              <w:t>国标下级</w:t>
            </w:r>
          </w:p>
        </w:tc>
        <w:tc>
          <w:tcPr>
            <w:tcW w:w="1276" w:type="dxa"/>
          </w:tcPr>
          <w:p w14:paraId="63881F9B" w14:textId="77777777" w:rsidR="0012435A" w:rsidRDefault="0012435A" w:rsidP="00C066EE">
            <w:pPr>
              <w:tabs>
                <w:tab w:val="left" w:pos="3346"/>
              </w:tabs>
              <w:rPr>
                <w:sz w:val="21"/>
              </w:rPr>
            </w:pPr>
          </w:p>
        </w:tc>
        <w:tc>
          <w:tcPr>
            <w:tcW w:w="5670" w:type="dxa"/>
          </w:tcPr>
          <w:p w14:paraId="783178CA" w14:textId="77777777" w:rsidR="0012435A" w:rsidRDefault="0012435A" w:rsidP="00C066EE">
            <w:pPr>
              <w:tabs>
                <w:tab w:val="left" w:pos="3346"/>
              </w:tabs>
              <w:rPr>
                <w:sz w:val="21"/>
              </w:rPr>
            </w:pPr>
            <w:r>
              <w:rPr>
                <w:sz w:val="21"/>
              </w:rPr>
              <w:t>发起</w:t>
            </w:r>
            <w:r>
              <w:rPr>
                <w:rFonts w:hint="eastAsia"/>
                <w:sz w:val="21"/>
              </w:rPr>
              <w:t>国标</w:t>
            </w:r>
            <w:r>
              <w:rPr>
                <w:rFonts w:hint="eastAsia"/>
                <w:sz w:val="21"/>
              </w:rPr>
              <w:t xml:space="preserve">sip </w:t>
            </w:r>
            <w:r>
              <w:rPr>
                <w:rFonts w:hint="eastAsia"/>
                <w:sz w:val="21"/>
              </w:rPr>
              <w:t>注册的一端，主动维持心跳。</w:t>
            </w:r>
          </w:p>
        </w:tc>
      </w:tr>
      <w:tr w:rsidR="0012435A" w:rsidRPr="00137CFB" w14:paraId="3F853461" w14:textId="77777777" w:rsidTr="00C066EE">
        <w:trPr>
          <w:cantSplit/>
        </w:trPr>
        <w:tc>
          <w:tcPr>
            <w:tcW w:w="1242" w:type="dxa"/>
          </w:tcPr>
          <w:p w14:paraId="4EC2C0B1" w14:textId="77777777" w:rsidR="0012435A" w:rsidRPr="00137CFB" w:rsidRDefault="0012435A" w:rsidP="00C066EE">
            <w:pPr>
              <w:tabs>
                <w:tab w:val="left" w:pos="3346"/>
              </w:tabs>
              <w:rPr>
                <w:sz w:val="21"/>
              </w:rPr>
            </w:pPr>
            <w:r>
              <w:rPr>
                <w:sz w:val="21"/>
              </w:rPr>
              <w:lastRenderedPageBreak/>
              <w:t>目录清单</w:t>
            </w:r>
          </w:p>
        </w:tc>
        <w:tc>
          <w:tcPr>
            <w:tcW w:w="1276" w:type="dxa"/>
          </w:tcPr>
          <w:p w14:paraId="20672A42" w14:textId="77777777" w:rsidR="0012435A" w:rsidRPr="00137CFB" w:rsidRDefault="0012435A" w:rsidP="00C066EE">
            <w:pPr>
              <w:tabs>
                <w:tab w:val="left" w:pos="3346"/>
              </w:tabs>
              <w:rPr>
                <w:sz w:val="21"/>
              </w:rPr>
            </w:pPr>
            <w:r>
              <w:rPr>
                <w:rFonts w:hint="eastAsia"/>
                <w:sz w:val="21"/>
              </w:rPr>
              <w:t>catalog</w:t>
            </w:r>
          </w:p>
        </w:tc>
        <w:tc>
          <w:tcPr>
            <w:tcW w:w="5670" w:type="dxa"/>
          </w:tcPr>
          <w:p w14:paraId="30CCE54B" w14:textId="22F3BD85" w:rsidR="0012435A" w:rsidRPr="00137CFB" w:rsidRDefault="002978DC" w:rsidP="00C066EE">
            <w:pPr>
              <w:tabs>
                <w:tab w:val="left" w:pos="3346"/>
              </w:tabs>
              <w:rPr>
                <w:sz w:val="21"/>
              </w:rPr>
            </w:pPr>
            <w:r>
              <w:rPr>
                <w:sz w:val="21"/>
              </w:rPr>
              <w:t>视频图像监控平台</w:t>
            </w:r>
            <w:r w:rsidR="0012435A">
              <w:rPr>
                <w:sz w:val="21"/>
              </w:rPr>
              <w:t>共享出来的设备基本信息，根据该目录清单信息才可以获取到摄像机的国标</w:t>
            </w:r>
            <w:r w:rsidR="0012435A">
              <w:rPr>
                <w:rFonts w:hint="eastAsia"/>
                <w:sz w:val="21"/>
              </w:rPr>
              <w:t>ID</w:t>
            </w:r>
            <w:r w:rsidR="0012435A">
              <w:rPr>
                <w:rFonts w:hint="eastAsia"/>
                <w:sz w:val="21"/>
              </w:rPr>
              <w:t>，根据</w:t>
            </w:r>
            <w:r w:rsidR="0012435A">
              <w:rPr>
                <w:rFonts w:hint="eastAsia"/>
                <w:sz w:val="21"/>
              </w:rPr>
              <w:t>ID</w:t>
            </w:r>
            <w:r w:rsidR="0012435A">
              <w:rPr>
                <w:rFonts w:hint="eastAsia"/>
                <w:sz w:val="21"/>
              </w:rPr>
              <w:t>可以获取码流</w:t>
            </w:r>
          </w:p>
        </w:tc>
      </w:tr>
      <w:tr w:rsidR="0012435A" w:rsidRPr="00137CFB" w14:paraId="6AAD805A" w14:textId="77777777" w:rsidTr="00C066EE">
        <w:trPr>
          <w:cantSplit/>
        </w:trPr>
        <w:tc>
          <w:tcPr>
            <w:tcW w:w="1242" w:type="dxa"/>
          </w:tcPr>
          <w:p w14:paraId="743747AD" w14:textId="77777777" w:rsidR="0012435A" w:rsidRDefault="0012435A" w:rsidP="00C066EE">
            <w:pPr>
              <w:tabs>
                <w:tab w:val="left" w:pos="3346"/>
              </w:tabs>
              <w:rPr>
                <w:sz w:val="21"/>
              </w:rPr>
            </w:pPr>
            <w:r>
              <w:rPr>
                <w:sz w:val="21"/>
              </w:rPr>
              <w:t>摄像机发现</w:t>
            </w:r>
          </w:p>
        </w:tc>
        <w:tc>
          <w:tcPr>
            <w:tcW w:w="1276" w:type="dxa"/>
          </w:tcPr>
          <w:p w14:paraId="07C59AE8" w14:textId="77777777" w:rsidR="0012435A" w:rsidRDefault="0012435A" w:rsidP="00C066EE">
            <w:pPr>
              <w:tabs>
                <w:tab w:val="left" w:pos="3346"/>
              </w:tabs>
              <w:rPr>
                <w:sz w:val="21"/>
              </w:rPr>
            </w:pPr>
            <w:r>
              <w:rPr>
                <w:rFonts w:hint="eastAsia"/>
                <w:sz w:val="21"/>
              </w:rPr>
              <w:t>discov</w:t>
            </w:r>
            <w:r>
              <w:rPr>
                <w:sz w:val="21"/>
              </w:rPr>
              <w:t>e</w:t>
            </w:r>
            <w:r>
              <w:rPr>
                <w:rFonts w:hint="eastAsia"/>
                <w:sz w:val="21"/>
              </w:rPr>
              <w:t>ry</w:t>
            </w:r>
          </w:p>
        </w:tc>
        <w:tc>
          <w:tcPr>
            <w:tcW w:w="5670" w:type="dxa"/>
          </w:tcPr>
          <w:p w14:paraId="42D46EDA" w14:textId="77777777" w:rsidR="0012435A" w:rsidRDefault="0012435A" w:rsidP="00C066EE">
            <w:pPr>
              <w:tabs>
                <w:tab w:val="left" w:pos="3346"/>
              </w:tabs>
              <w:rPr>
                <w:sz w:val="21"/>
              </w:rPr>
            </w:pPr>
            <w:r>
              <w:rPr>
                <w:rFonts w:hint="eastAsia"/>
                <w:sz w:val="21"/>
              </w:rPr>
              <w:t>通过对接国标</w:t>
            </w:r>
            <w:r>
              <w:rPr>
                <w:rFonts w:hint="eastAsia"/>
                <w:sz w:val="21"/>
              </w:rPr>
              <w:t>28181</w:t>
            </w:r>
            <w:r>
              <w:rPr>
                <w:rFonts w:hint="eastAsia"/>
                <w:sz w:val="21"/>
              </w:rPr>
              <w:t>获取目录清单</w:t>
            </w:r>
            <w:r>
              <w:rPr>
                <w:rFonts w:hint="eastAsia"/>
                <w:sz w:val="21"/>
              </w:rPr>
              <w:t>xml</w:t>
            </w:r>
            <w:r>
              <w:rPr>
                <w:rFonts w:hint="eastAsia"/>
                <w:sz w:val="21"/>
              </w:rPr>
              <w:t>，解析</w:t>
            </w:r>
            <w:r>
              <w:rPr>
                <w:rFonts w:hint="eastAsia"/>
                <w:sz w:val="21"/>
              </w:rPr>
              <w:t>xml</w:t>
            </w:r>
            <w:r>
              <w:rPr>
                <w:rFonts w:hint="eastAsia"/>
                <w:sz w:val="21"/>
              </w:rPr>
              <w:t>中的条目，提取摄像机基本信息，然后同步至统一资源库</w:t>
            </w:r>
          </w:p>
        </w:tc>
      </w:tr>
      <w:tr w:rsidR="0012435A" w:rsidRPr="00137CFB" w14:paraId="18B21B3F" w14:textId="77777777" w:rsidTr="00C066EE">
        <w:trPr>
          <w:cantSplit/>
        </w:trPr>
        <w:tc>
          <w:tcPr>
            <w:tcW w:w="1242" w:type="dxa"/>
          </w:tcPr>
          <w:p w14:paraId="1D21F0C3" w14:textId="77777777" w:rsidR="0012435A" w:rsidRDefault="0012435A" w:rsidP="00C066EE">
            <w:pPr>
              <w:tabs>
                <w:tab w:val="left" w:pos="3346"/>
              </w:tabs>
              <w:rPr>
                <w:sz w:val="21"/>
              </w:rPr>
            </w:pPr>
            <w:r>
              <w:rPr>
                <w:sz w:val="21"/>
              </w:rPr>
              <w:t>在线诊断</w:t>
            </w:r>
          </w:p>
        </w:tc>
        <w:tc>
          <w:tcPr>
            <w:tcW w:w="1276" w:type="dxa"/>
          </w:tcPr>
          <w:p w14:paraId="3A1E2A2E" w14:textId="77777777" w:rsidR="0012435A" w:rsidRDefault="0012435A" w:rsidP="00C066EE">
            <w:pPr>
              <w:tabs>
                <w:tab w:val="left" w:pos="3346"/>
              </w:tabs>
              <w:rPr>
                <w:sz w:val="21"/>
              </w:rPr>
            </w:pPr>
            <w:r>
              <w:rPr>
                <w:rFonts w:hint="eastAsia"/>
                <w:sz w:val="21"/>
              </w:rPr>
              <w:t>online</w:t>
            </w:r>
          </w:p>
        </w:tc>
        <w:tc>
          <w:tcPr>
            <w:tcW w:w="5670" w:type="dxa"/>
          </w:tcPr>
          <w:p w14:paraId="3244E92C" w14:textId="77777777" w:rsidR="0012435A" w:rsidRDefault="0012435A" w:rsidP="00C066EE">
            <w:pPr>
              <w:tabs>
                <w:tab w:val="left" w:pos="3346"/>
              </w:tabs>
              <w:rPr>
                <w:sz w:val="21"/>
              </w:rPr>
            </w:pPr>
            <w:r>
              <w:rPr>
                <w:sz w:val="21"/>
              </w:rPr>
              <w:t>通过平台获取码流，根据是否有码流来判断视频通道是否在工作</w:t>
            </w:r>
          </w:p>
        </w:tc>
      </w:tr>
      <w:tr w:rsidR="0012435A" w:rsidRPr="00137CFB" w14:paraId="03D978BC" w14:textId="77777777" w:rsidTr="00C066EE">
        <w:trPr>
          <w:cantSplit/>
        </w:trPr>
        <w:tc>
          <w:tcPr>
            <w:tcW w:w="1242" w:type="dxa"/>
          </w:tcPr>
          <w:p w14:paraId="03CC06B3" w14:textId="77777777" w:rsidR="0012435A" w:rsidRDefault="0012435A" w:rsidP="00C066EE">
            <w:pPr>
              <w:tabs>
                <w:tab w:val="left" w:pos="3346"/>
              </w:tabs>
              <w:rPr>
                <w:sz w:val="21"/>
              </w:rPr>
            </w:pPr>
            <w:r>
              <w:rPr>
                <w:sz w:val="21"/>
              </w:rPr>
              <w:t>信令时延</w:t>
            </w:r>
          </w:p>
        </w:tc>
        <w:tc>
          <w:tcPr>
            <w:tcW w:w="1276" w:type="dxa"/>
          </w:tcPr>
          <w:p w14:paraId="4529A717" w14:textId="77777777" w:rsidR="0012435A" w:rsidRDefault="0012435A" w:rsidP="00C066EE">
            <w:pPr>
              <w:tabs>
                <w:tab w:val="left" w:pos="3346"/>
              </w:tabs>
              <w:rPr>
                <w:sz w:val="21"/>
              </w:rPr>
            </w:pPr>
            <w:r>
              <w:rPr>
                <w:sz w:val="21"/>
              </w:rPr>
              <w:t>s</w:t>
            </w:r>
            <w:r>
              <w:rPr>
                <w:rFonts w:hint="eastAsia"/>
                <w:sz w:val="21"/>
              </w:rPr>
              <w:t>ip</w:t>
            </w:r>
            <w:r>
              <w:rPr>
                <w:sz w:val="21"/>
              </w:rPr>
              <w:t xml:space="preserve"> </w:t>
            </w:r>
            <w:r>
              <w:rPr>
                <w:rFonts w:hint="eastAsia"/>
                <w:sz w:val="21"/>
              </w:rPr>
              <w:t>delay</w:t>
            </w:r>
          </w:p>
        </w:tc>
        <w:tc>
          <w:tcPr>
            <w:tcW w:w="5670" w:type="dxa"/>
          </w:tcPr>
          <w:p w14:paraId="69FC01AF" w14:textId="77777777" w:rsidR="0012435A" w:rsidRDefault="0012435A" w:rsidP="00C066EE">
            <w:pPr>
              <w:tabs>
                <w:tab w:val="left" w:pos="3346"/>
              </w:tabs>
              <w:rPr>
                <w:sz w:val="21"/>
              </w:rPr>
            </w:pPr>
            <w:r>
              <w:rPr>
                <w:rFonts w:hint="eastAsia"/>
                <w:sz w:val="21"/>
              </w:rPr>
              <w:t>从发起实时视频点播动作，到信令建立成功的时延</w:t>
            </w:r>
          </w:p>
        </w:tc>
      </w:tr>
      <w:tr w:rsidR="0012435A" w:rsidRPr="00137CFB" w14:paraId="53111D32" w14:textId="77777777" w:rsidTr="00C066EE">
        <w:trPr>
          <w:cantSplit/>
        </w:trPr>
        <w:tc>
          <w:tcPr>
            <w:tcW w:w="1242" w:type="dxa"/>
          </w:tcPr>
          <w:p w14:paraId="48F975D3" w14:textId="77777777" w:rsidR="0012435A" w:rsidRDefault="0012435A" w:rsidP="00C066EE">
            <w:pPr>
              <w:tabs>
                <w:tab w:val="left" w:pos="3346"/>
              </w:tabs>
              <w:rPr>
                <w:sz w:val="21"/>
              </w:rPr>
            </w:pPr>
            <w:r>
              <w:rPr>
                <w:sz w:val="21"/>
              </w:rPr>
              <w:t>码流时延</w:t>
            </w:r>
          </w:p>
        </w:tc>
        <w:tc>
          <w:tcPr>
            <w:tcW w:w="1276" w:type="dxa"/>
          </w:tcPr>
          <w:p w14:paraId="2529FBF7" w14:textId="77777777" w:rsidR="0012435A" w:rsidRDefault="0012435A" w:rsidP="00C066EE">
            <w:pPr>
              <w:tabs>
                <w:tab w:val="left" w:pos="3346"/>
              </w:tabs>
              <w:rPr>
                <w:sz w:val="21"/>
              </w:rPr>
            </w:pPr>
            <w:r>
              <w:rPr>
                <w:sz w:val="21"/>
              </w:rPr>
              <w:t>s</w:t>
            </w:r>
            <w:r>
              <w:rPr>
                <w:rFonts w:hint="eastAsia"/>
                <w:sz w:val="21"/>
              </w:rPr>
              <w:t>tream</w:t>
            </w:r>
            <w:r>
              <w:rPr>
                <w:sz w:val="21"/>
              </w:rPr>
              <w:t xml:space="preserve"> </w:t>
            </w:r>
            <w:r>
              <w:rPr>
                <w:rFonts w:hint="eastAsia"/>
                <w:sz w:val="21"/>
              </w:rPr>
              <w:t>delay</w:t>
            </w:r>
          </w:p>
        </w:tc>
        <w:tc>
          <w:tcPr>
            <w:tcW w:w="5670" w:type="dxa"/>
          </w:tcPr>
          <w:p w14:paraId="56B4042D" w14:textId="77777777" w:rsidR="0012435A" w:rsidRDefault="0012435A" w:rsidP="00C066EE">
            <w:pPr>
              <w:tabs>
                <w:tab w:val="left" w:pos="3346"/>
              </w:tabs>
              <w:rPr>
                <w:sz w:val="21"/>
              </w:rPr>
            </w:pPr>
            <w:r>
              <w:rPr>
                <w:rFonts w:hint="eastAsia"/>
                <w:sz w:val="21"/>
              </w:rPr>
              <w:t>从发起实时视频点播动作，到接收到视频流的时延</w:t>
            </w:r>
          </w:p>
        </w:tc>
      </w:tr>
      <w:tr w:rsidR="0012435A" w:rsidRPr="00137CFB" w14:paraId="4BC58AB9" w14:textId="77777777" w:rsidTr="00C066EE">
        <w:trPr>
          <w:cantSplit/>
        </w:trPr>
        <w:tc>
          <w:tcPr>
            <w:tcW w:w="1242" w:type="dxa"/>
          </w:tcPr>
          <w:p w14:paraId="5299E1C0" w14:textId="77777777" w:rsidR="0012435A" w:rsidRDefault="0012435A" w:rsidP="00C066EE">
            <w:pPr>
              <w:tabs>
                <w:tab w:val="left" w:pos="3346"/>
              </w:tabs>
              <w:rPr>
                <w:sz w:val="21"/>
              </w:rPr>
            </w:pPr>
            <w:r>
              <w:rPr>
                <w:sz w:val="21"/>
              </w:rPr>
              <w:t>关键帧时延</w:t>
            </w:r>
          </w:p>
        </w:tc>
        <w:tc>
          <w:tcPr>
            <w:tcW w:w="1276" w:type="dxa"/>
          </w:tcPr>
          <w:p w14:paraId="747673BD" w14:textId="77777777" w:rsidR="0012435A" w:rsidRDefault="0012435A" w:rsidP="00C066EE">
            <w:pPr>
              <w:tabs>
                <w:tab w:val="left" w:pos="3346"/>
              </w:tabs>
              <w:rPr>
                <w:sz w:val="21"/>
              </w:rPr>
            </w:pPr>
            <w:r>
              <w:rPr>
                <w:sz w:val="21"/>
              </w:rPr>
              <w:t>I</w:t>
            </w:r>
            <w:r>
              <w:rPr>
                <w:rFonts w:hint="eastAsia"/>
                <w:sz w:val="21"/>
              </w:rPr>
              <w:t xml:space="preserve">frame </w:t>
            </w:r>
            <w:r>
              <w:rPr>
                <w:sz w:val="21"/>
              </w:rPr>
              <w:t>delay</w:t>
            </w:r>
          </w:p>
        </w:tc>
        <w:tc>
          <w:tcPr>
            <w:tcW w:w="5670" w:type="dxa"/>
          </w:tcPr>
          <w:p w14:paraId="7F431690" w14:textId="77777777" w:rsidR="0012435A" w:rsidRDefault="0012435A" w:rsidP="00C066EE">
            <w:pPr>
              <w:tabs>
                <w:tab w:val="left" w:pos="3346"/>
              </w:tabs>
              <w:rPr>
                <w:sz w:val="21"/>
              </w:rPr>
            </w:pPr>
            <w:r>
              <w:rPr>
                <w:rFonts w:hint="eastAsia"/>
                <w:sz w:val="21"/>
              </w:rPr>
              <w:t>从发起实时视频点播动作，到视频流中第</w:t>
            </w:r>
            <w:r>
              <w:rPr>
                <w:rFonts w:hint="eastAsia"/>
                <w:sz w:val="21"/>
              </w:rPr>
              <w:t>1</w:t>
            </w:r>
            <w:r>
              <w:rPr>
                <w:rFonts w:hint="eastAsia"/>
                <w:sz w:val="21"/>
              </w:rPr>
              <w:t>个关键帧到达的时延</w:t>
            </w:r>
            <w:r>
              <w:rPr>
                <w:sz w:val="21"/>
              </w:rPr>
              <w:t xml:space="preserve"> </w:t>
            </w:r>
          </w:p>
        </w:tc>
      </w:tr>
      <w:tr w:rsidR="0012435A" w:rsidRPr="00137CFB" w14:paraId="3F0E9A08" w14:textId="77777777" w:rsidTr="00C066EE">
        <w:trPr>
          <w:cantSplit/>
        </w:trPr>
        <w:tc>
          <w:tcPr>
            <w:tcW w:w="1242" w:type="dxa"/>
          </w:tcPr>
          <w:p w14:paraId="7467B126" w14:textId="77777777" w:rsidR="0012435A" w:rsidRDefault="0012435A" w:rsidP="00C066EE">
            <w:pPr>
              <w:tabs>
                <w:tab w:val="left" w:pos="3346"/>
              </w:tabs>
              <w:rPr>
                <w:sz w:val="21"/>
              </w:rPr>
            </w:pPr>
            <w:r>
              <w:rPr>
                <w:sz w:val="21"/>
              </w:rPr>
              <w:t>视频图像质量</w:t>
            </w:r>
          </w:p>
        </w:tc>
        <w:tc>
          <w:tcPr>
            <w:tcW w:w="1276" w:type="dxa"/>
          </w:tcPr>
          <w:p w14:paraId="4903E5C2" w14:textId="77777777" w:rsidR="0012435A" w:rsidRDefault="0012435A" w:rsidP="00C066EE">
            <w:pPr>
              <w:tabs>
                <w:tab w:val="left" w:pos="3346"/>
              </w:tabs>
              <w:rPr>
                <w:sz w:val="21"/>
              </w:rPr>
            </w:pPr>
            <w:r>
              <w:rPr>
                <w:sz w:val="21"/>
              </w:rPr>
              <w:t>v</w:t>
            </w:r>
            <w:r>
              <w:rPr>
                <w:rFonts w:hint="eastAsia"/>
                <w:sz w:val="21"/>
              </w:rPr>
              <w:t xml:space="preserve">ideo </w:t>
            </w:r>
            <w:r>
              <w:rPr>
                <w:sz w:val="21"/>
              </w:rPr>
              <w:t xml:space="preserve">quality </w:t>
            </w:r>
          </w:p>
        </w:tc>
        <w:tc>
          <w:tcPr>
            <w:tcW w:w="5670" w:type="dxa"/>
          </w:tcPr>
          <w:p w14:paraId="35920D22" w14:textId="77777777" w:rsidR="0012435A" w:rsidRDefault="0012435A" w:rsidP="00C066EE">
            <w:pPr>
              <w:tabs>
                <w:tab w:val="left" w:pos="3346"/>
              </w:tabs>
              <w:rPr>
                <w:sz w:val="21"/>
              </w:rPr>
            </w:pPr>
            <w:r>
              <w:rPr>
                <w:rFonts w:hint="eastAsia"/>
                <w:sz w:val="21"/>
              </w:rPr>
              <w:t>对于图像质量指标，模糊，亮度，偏色，条纹，雪花，</w:t>
            </w:r>
            <w:r>
              <w:rPr>
                <w:sz w:val="21"/>
              </w:rPr>
              <w:t>1</w:t>
            </w:r>
            <w:r>
              <w:rPr>
                <w:sz w:val="21"/>
              </w:rPr>
              <w:t>个指标异常即为图像质量异常</w:t>
            </w:r>
          </w:p>
        </w:tc>
      </w:tr>
      <w:tr w:rsidR="0012435A" w:rsidRPr="00137CFB" w14:paraId="0C7C93F2" w14:textId="77777777" w:rsidTr="00C066EE">
        <w:trPr>
          <w:cantSplit/>
        </w:trPr>
        <w:tc>
          <w:tcPr>
            <w:tcW w:w="1242" w:type="dxa"/>
          </w:tcPr>
          <w:p w14:paraId="2E380617" w14:textId="77777777" w:rsidR="0012435A" w:rsidRDefault="0012435A" w:rsidP="00C066EE">
            <w:pPr>
              <w:tabs>
                <w:tab w:val="left" w:pos="3346"/>
              </w:tabs>
              <w:rPr>
                <w:sz w:val="21"/>
              </w:rPr>
            </w:pPr>
            <w:r>
              <w:rPr>
                <w:sz w:val="21"/>
              </w:rPr>
              <w:t>信号丢失</w:t>
            </w:r>
          </w:p>
        </w:tc>
        <w:tc>
          <w:tcPr>
            <w:tcW w:w="1276" w:type="dxa"/>
          </w:tcPr>
          <w:p w14:paraId="364E6A63" w14:textId="77777777" w:rsidR="0012435A" w:rsidRDefault="0012435A" w:rsidP="00C066EE">
            <w:pPr>
              <w:tabs>
                <w:tab w:val="left" w:pos="3346"/>
              </w:tabs>
              <w:rPr>
                <w:sz w:val="21"/>
              </w:rPr>
            </w:pPr>
            <w:r>
              <w:rPr>
                <w:sz w:val="21"/>
              </w:rPr>
              <w:t>nosignal</w:t>
            </w:r>
          </w:p>
        </w:tc>
        <w:tc>
          <w:tcPr>
            <w:tcW w:w="5670" w:type="dxa"/>
          </w:tcPr>
          <w:p w14:paraId="79541D1F" w14:textId="77777777" w:rsidR="0012435A" w:rsidRPr="0081338E" w:rsidRDefault="0012435A" w:rsidP="00C066EE">
            <w:pPr>
              <w:pStyle w:val="af9"/>
              <w:spacing w:line="360" w:lineRule="auto"/>
              <w:ind w:firstLineChars="0" w:firstLine="420"/>
              <w:rPr>
                <w:rFonts w:ascii="Times New Roman"/>
                <w:szCs w:val="21"/>
              </w:rPr>
            </w:pPr>
            <w:r w:rsidRPr="0081338E">
              <w:rPr>
                <w:rFonts w:ascii="Times New Roman" w:hint="eastAsia"/>
                <w:szCs w:val="21"/>
              </w:rPr>
              <w:t>由于视频前端设备被破坏、电源故障或者传输故障</w:t>
            </w:r>
            <w:r w:rsidRPr="0081338E">
              <w:rPr>
                <w:rFonts w:ascii="Times New Roman" w:hint="eastAsia"/>
                <w:szCs w:val="21"/>
                <w:lang w:eastAsia="zh-CN"/>
              </w:rPr>
              <w:t>等，</w:t>
            </w:r>
            <w:r w:rsidRPr="0081338E">
              <w:rPr>
                <w:rFonts w:ascii="Times New Roman" w:hint="eastAsia"/>
                <w:szCs w:val="21"/>
              </w:rPr>
              <w:t>所引起的间断或者持续的视频丢失现象。</w:t>
            </w:r>
          </w:p>
          <w:p w14:paraId="2AEE2134" w14:textId="77777777" w:rsidR="0012435A" w:rsidRPr="00984454" w:rsidRDefault="0012435A" w:rsidP="00C066EE">
            <w:pPr>
              <w:tabs>
                <w:tab w:val="left" w:pos="3346"/>
              </w:tabs>
              <w:rPr>
                <w:sz w:val="21"/>
                <w:lang w:val="x-none"/>
              </w:rPr>
            </w:pPr>
          </w:p>
        </w:tc>
      </w:tr>
      <w:tr w:rsidR="0012435A" w:rsidRPr="00137CFB" w14:paraId="506BC978" w14:textId="77777777" w:rsidTr="00C066EE">
        <w:trPr>
          <w:cantSplit/>
        </w:trPr>
        <w:tc>
          <w:tcPr>
            <w:tcW w:w="1242" w:type="dxa"/>
          </w:tcPr>
          <w:p w14:paraId="22446C67" w14:textId="77777777" w:rsidR="0012435A" w:rsidRDefault="0012435A" w:rsidP="00C066EE">
            <w:pPr>
              <w:tabs>
                <w:tab w:val="left" w:pos="3346"/>
              </w:tabs>
              <w:rPr>
                <w:sz w:val="21"/>
              </w:rPr>
            </w:pPr>
            <w:r>
              <w:rPr>
                <w:sz w:val="21"/>
              </w:rPr>
              <w:t>模糊</w:t>
            </w:r>
          </w:p>
        </w:tc>
        <w:tc>
          <w:tcPr>
            <w:tcW w:w="1276" w:type="dxa"/>
          </w:tcPr>
          <w:p w14:paraId="35FF7BD1" w14:textId="77777777" w:rsidR="0012435A" w:rsidRDefault="0012435A" w:rsidP="00C066EE">
            <w:pPr>
              <w:tabs>
                <w:tab w:val="left" w:pos="3346"/>
              </w:tabs>
              <w:rPr>
                <w:sz w:val="21"/>
              </w:rPr>
            </w:pPr>
            <w:r>
              <w:rPr>
                <w:sz w:val="21"/>
              </w:rPr>
              <w:t>blur</w:t>
            </w:r>
          </w:p>
        </w:tc>
        <w:tc>
          <w:tcPr>
            <w:tcW w:w="5670" w:type="dxa"/>
          </w:tcPr>
          <w:p w14:paraId="253DD6F2" w14:textId="77777777" w:rsidR="0012435A" w:rsidRDefault="0012435A" w:rsidP="00C066EE">
            <w:pPr>
              <w:tabs>
                <w:tab w:val="left" w:pos="3346"/>
              </w:tabs>
              <w:rPr>
                <w:sz w:val="21"/>
              </w:rPr>
            </w:pPr>
            <w:r w:rsidRPr="0081338E">
              <w:rPr>
                <w:rFonts w:ascii="Times New Roman" w:hint="eastAsia"/>
                <w:szCs w:val="21"/>
              </w:rPr>
              <w:t>由于聚焦不对引起的图像轮廓模糊等现象</w:t>
            </w:r>
          </w:p>
        </w:tc>
      </w:tr>
      <w:tr w:rsidR="0012435A" w:rsidRPr="00137CFB" w14:paraId="4D20183B" w14:textId="77777777" w:rsidTr="00C066EE">
        <w:trPr>
          <w:cantSplit/>
        </w:trPr>
        <w:tc>
          <w:tcPr>
            <w:tcW w:w="1242" w:type="dxa"/>
          </w:tcPr>
          <w:p w14:paraId="521CEC57" w14:textId="77777777" w:rsidR="0012435A" w:rsidRDefault="0012435A" w:rsidP="00C066EE">
            <w:pPr>
              <w:tabs>
                <w:tab w:val="left" w:pos="3346"/>
              </w:tabs>
              <w:rPr>
                <w:sz w:val="21"/>
              </w:rPr>
            </w:pPr>
            <w:r>
              <w:rPr>
                <w:sz w:val="21"/>
              </w:rPr>
              <w:t>亮度</w:t>
            </w:r>
          </w:p>
        </w:tc>
        <w:tc>
          <w:tcPr>
            <w:tcW w:w="1276" w:type="dxa"/>
          </w:tcPr>
          <w:p w14:paraId="3AA3A716" w14:textId="77777777" w:rsidR="0012435A" w:rsidRDefault="0012435A" w:rsidP="00C066EE">
            <w:pPr>
              <w:tabs>
                <w:tab w:val="left" w:pos="3346"/>
              </w:tabs>
              <w:rPr>
                <w:sz w:val="21"/>
              </w:rPr>
            </w:pPr>
            <w:r>
              <w:rPr>
                <w:rFonts w:hint="eastAsia"/>
                <w:sz w:val="21"/>
              </w:rPr>
              <w:t>light</w:t>
            </w:r>
          </w:p>
        </w:tc>
        <w:tc>
          <w:tcPr>
            <w:tcW w:w="5670" w:type="dxa"/>
          </w:tcPr>
          <w:p w14:paraId="334DDCE5" w14:textId="77777777" w:rsidR="0012435A" w:rsidRDefault="0012435A" w:rsidP="00C066EE">
            <w:pPr>
              <w:tabs>
                <w:tab w:val="left" w:pos="3346"/>
              </w:tabs>
              <w:rPr>
                <w:sz w:val="21"/>
              </w:rPr>
            </w:pPr>
            <w:r w:rsidRPr="0081338E">
              <w:rPr>
                <w:rFonts w:ascii="Times New Roman" w:hint="eastAsia"/>
                <w:szCs w:val="21"/>
              </w:rPr>
              <w:t>检测因为照明异常、增益控制、设备故障或者人为遮挡等，所引起的画面过亮或者过暗</w:t>
            </w:r>
          </w:p>
        </w:tc>
      </w:tr>
      <w:tr w:rsidR="0012435A" w:rsidRPr="00137CFB" w14:paraId="0ACF55FE" w14:textId="77777777" w:rsidTr="00C066EE">
        <w:trPr>
          <w:cantSplit/>
        </w:trPr>
        <w:tc>
          <w:tcPr>
            <w:tcW w:w="1242" w:type="dxa"/>
          </w:tcPr>
          <w:p w14:paraId="634E5D82" w14:textId="77777777" w:rsidR="0012435A" w:rsidRDefault="0012435A" w:rsidP="00C066EE">
            <w:pPr>
              <w:tabs>
                <w:tab w:val="left" w:pos="3346"/>
              </w:tabs>
              <w:rPr>
                <w:sz w:val="21"/>
              </w:rPr>
            </w:pPr>
            <w:r>
              <w:rPr>
                <w:sz w:val="21"/>
              </w:rPr>
              <w:t>偏色</w:t>
            </w:r>
          </w:p>
        </w:tc>
        <w:tc>
          <w:tcPr>
            <w:tcW w:w="1276" w:type="dxa"/>
          </w:tcPr>
          <w:p w14:paraId="50662868" w14:textId="77777777" w:rsidR="0012435A" w:rsidRDefault="0012435A" w:rsidP="00C066EE">
            <w:pPr>
              <w:tabs>
                <w:tab w:val="left" w:pos="3346"/>
              </w:tabs>
              <w:rPr>
                <w:sz w:val="21"/>
              </w:rPr>
            </w:pPr>
            <w:r>
              <w:rPr>
                <w:rFonts w:hint="eastAsia"/>
                <w:sz w:val="21"/>
              </w:rPr>
              <w:t>color</w:t>
            </w:r>
          </w:p>
        </w:tc>
        <w:tc>
          <w:tcPr>
            <w:tcW w:w="5670" w:type="dxa"/>
          </w:tcPr>
          <w:p w14:paraId="7A28F1FF" w14:textId="77777777" w:rsidR="0012435A" w:rsidRPr="0081338E" w:rsidRDefault="0012435A" w:rsidP="00C066EE">
            <w:pPr>
              <w:pStyle w:val="af9"/>
              <w:spacing w:line="360" w:lineRule="auto"/>
              <w:ind w:firstLineChars="0" w:firstLine="420"/>
              <w:rPr>
                <w:rFonts w:ascii="Times New Roman"/>
                <w:szCs w:val="21"/>
              </w:rPr>
            </w:pPr>
            <w:r w:rsidRPr="0081338E">
              <w:rPr>
                <w:rFonts w:ascii="Times New Roman" w:hint="eastAsia"/>
                <w:szCs w:val="21"/>
              </w:rPr>
              <w:t>由于线路接触不良、外部干扰或者摄像机故障等原因造成的视频中画面偏色现象，主要包括全屏单一偏色或者多种颜色混杂带状偏色。</w:t>
            </w:r>
          </w:p>
          <w:p w14:paraId="0FD8CA23" w14:textId="77777777" w:rsidR="0012435A" w:rsidRPr="00984454" w:rsidRDefault="0012435A" w:rsidP="00C066EE">
            <w:pPr>
              <w:tabs>
                <w:tab w:val="left" w:pos="3346"/>
              </w:tabs>
              <w:rPr>
                <w:sz w:val="21"/>
                <w:lang w:val="x-none"/>
              </w:rPr>
            </w:pPr>
          </w:p>
        </w:tc>
      </w:tr>
      <w:tr w:rsidR="0012435A" w:rsidRPr="00137CFB" w14:paraId="342BF28F" w14:textId="77777777" w:rsidTr="00C066EE">
        <w:trPr>
          <w:cantSplit/>
        </w:trPr>
        <w:tc>
          <w:tcPr>
            <w:tcW w:w="1242" w:type="dxa"/>
          </w:tcPr>
          <w:p w14:paraId="4F22AA5E" w14:textId="77777777" w:rsidR="0012435A" w:rsidRDefault="0012435A" w:rsidP="00C066EE">
            <w:pPr>
              <w:tabs>
                <w:tab w:val="left" w:pos="3346"/>
              </w:tabs>
              <w:rPr>
                <w:sz w:val="21"/>
              </w:rPr>
            </w:pPr>
            <w:r>
              <w:rPr>
                <w:sz w:val="21"/>
              </w:rPr>
              <w:lastRenderedPageBreak/>
              <w:t>条纹</w:t>
            </w:r>
          </w:p>
        </w:tc>
        <w:tc>
          <w:tcPr>
            <w:tcW w:w="1276" w:type="dxa"/>
          </w:tcPr>
          <w:p w14:paraId="7FEEC1B8" w14:textId="77777777" w:rsidR="0012435A" w:rsidRDefault="0012435A" w:rsidP="00C066EE">
            <w:pPr>
              <w:tabs>
                <w:tab w:val="left" w:pos="3346"/>
              </w:tabs>
              <w:rPr>
                <w:sz w:val="21"/>
              </w:rPr>
            </w:pPr>
            <w:r>
              <w:rPr>
                <w:rFonts w:hint="eastAsia"/>
                <w:sz w:val="21"/>
              </w:rPr>
              <w:t>stripe</w:t>
            </w:r>
          </w:p>
        </w:tc>
        <w:tc>
          <w:tcPr>
            <w:tcW w:w="5670" w:type="dxa"/>
          </w:tcPr>
          <w:p w14:paraId="058AAD6D" w14:textId="77777777" w:rsidR="0012435A" w:rsidRDefault="0012435A" w:rsidP="00C066EE">
            <w:pPr>
              <w:tabs>
                <w:tab w:val="left" w:pos="3346"/>
              </w:tabs>
              <w:rPr>
                <w:sz w:val="21"/>
              </w:rPr>
            </w:pPr>
            <w:r w:rsidRPr="0081338E">
              <w:rPr>
                <w:rFonts w:ascii="Times New Roman" w:hint="eastAsia"/>
                <w:szCs w:val="21"/>
              </w:rPr>
              <w:t>由于线路老化、传输故障、</w:t>
            </w:r>
            <w:r>
              <w:rPr>
                <w:rFonts w:ascii="Times New Roman" w:hint="eastAsia"/>
                <w:szCs w:val="21"/>
              </w:rPr>
              <w:t>接触不良、</w:t>
            </w:r>
            <w:r w:rsidRPr="0081338E">
              <w:rPr>
                <w:rFonts w:ascii="Times New Roman" w:hint="eastAsia"/>
                <w:szCs w:val="21"/>
              </w:rPr>
              <w:t>电磁干扰</w:t>
            </w:r>
            <w:r>
              <w:rPr>
                <w:rFonts w:ascii="Times New Roman" w:hint="eastAsia"/>
                <w:szCs w:val="21"/>
              </w:rPr>
              <w:t>等</w:t>
            </w:r>
            <w:r w:rsidRPr="0081338E">
              <w:rPr>
                <w:rFonts w:ascii="Times New Roman" w:hint="eastAsia"/>
                <w:szCs w:val="21"/>
              </w:rPr>
              <w:t>所引起图像中混有呈带状、声波、网状等带有周期性叠加的噪声</w:t>
            </w:r>
          </w:p>
        </w:tc>
      </w:tr>
      <w:tr w:rsidR="0012435A" w:rsidRPr="00137CFB" w14:paraId="26369A65" w14:textId="77777777" w:rsidTr="00C066EE">
        <w:trPr>
          <w:cantSplit/>
        </w:trPr>
        <w:tc>
          <w:tcPr>
            <w:tcW w:w="1242" w:type="dxa"/>
          </w:tcPr>
          <w:p w14:paraId="15052820" w14:textId="77777777" w:rsidR="0012435A" w:rsidRDefault="0012435A" w:rsidP="00C066EE">
            <w:pPr>
              <w:tabs>
                <w:tab w:val="left" w:pos="3346"/>
              </w:tabs>
              <w:rPr>
                <w:sz w:val="21"/>
              </w:rPr>
            </w:pPr>
            <w:r>
              <w:rPr>
                <w:rFonts w:hint="eastAsia"/>
                <w:sz w:val="21"/>
              </w:rPr>
              <w:t>雪花</w:t>
            </w:r>
          </w:p>
        </w:tc>
        <w:tc>
          <w:tcPr>
            <w:tcW w:w="1276" w:type="dxa"/>
          </w:tcPr>
          <w:p w14:paraId="01E114BE" w14:textId="77777777" w:rsidR="0012435A" w:rsidRDefault="0012435A" w:rsidP="00C066EE">
            <w:pPr>
              <w:tabs>
                <w:tab w:val="left" w:pos="3346"/>
              </w:tabs>
              <w:rPr>
                <w:sz w:val="21"/>
              </w:rPr>
            </w:pPr>
            <w:r>
              <w:rPr>
                <w:rFonts w:hint="eastAsia"/>
                <w:sz w:val="21"/>
              </w:rPr>
              <w:t>snow</w:t>
            </w:r>
          </w:p>
        </w:tc>
        <w:tc>
          <w:tcPr>
            <w:tcW w:w="5670" w:type="dxa"/>
          </w:tcPr>
          <w:p w14:paraId="32E56A95" w14:textId="77777777" w:rsidR="0012435A" w:rsidRDefault="0012435A" w:rsidP="00C066EE">
            <w:pPr>
              <w:tabs>
                <w:tab w:val="left" w:pos="3346"/>
              </w:tabs>
              <w:rPr>
                <w:sz w:val="21"/>
              </w:rPr>
            </w:pPr>
            <w:r w:rsidRPr="0081338E">
              <w:rPr>
                <w:rFonts w:ascii="Times New Roman" w:hint="eastAsia"/>
                <w:szCs w:val="21"/>
              </w:rPr>
              <w:t>由于线路老化、传输故障、</w:t>
            </w:r>
            <w:r>
              <w:rPr>
                <w:rFonts w:ascii="Times New Roman" w:hint="eastAsia"/>
                <w:szCs w:val="21"/>
              </w:rPr>
              <w:t>接触不良、</w:t>
            </w:r>
            <w:r w:rsidRPr="0081338E">
              <w:rPr>
                <w:rFonts w:ascii="Times New Roman" w:hint="eastAsia"/>
                <w:szCs w:val="21"/>
              </w:rPr>
              <w:t>电磁干扰</w:t>
            </w:r>
            <w:r>
              <w:rPr>
                <w:rFonts w:ascii="Times New Roman" w:hint="eastAsia"/>
                <w:szCs w:val="21"/>
              </w:rPr>
              <w:t>等</w:t>
            </w:r>
            <w:r w:rsidRPr="0081338E">
              <w:rPr>
                <w:rFonts w:ascii="Times New Roman" w:hint="eastAsia"/>
                <w:szCs w:val="21"/>
              </w:rPr>
              <w:t>所引起图像中混有呈带状、声波、网状等带有周期性叠加的噪声</w:t>
            </w:r>
          </w:p>
        </w:tc>
      </w:tr>
      <w:tr w:rsidR="0012435A" w:rsidRPr="00137CFB" w14:paraId="0E58A426" w14:textId="77777777" w:rsidTr="00C066EE">
        <w:trPr>
          <w:cantSplit/>
        </w:trPr>
        <w:tc>
          <w:tcPr>
            <w:tcW w:w="1242" w:type="dxa"/>
          </w:tcPr>
          <w:p w14:paraId="17CDCB04" w14:textId="77777777" w:rsidR="0012435A" w:rsidRDefault="0012435A" w:rsidP="00C066EE">
            <w:pPr>
              <w:tabs>
                <w:tab w:val="left" w:pos="3346"/>
              </w:tabs>
              <w:rPr>
                <w:sz w:val="21"/>
              </w:rPr>
            </w:pPr>
            <w:r>
              <w:rPr>
                <w:sz w:val="21"/>
              </w:rPr>
              <w:t>录像完整性</w:t>
            </w:r>
          </w:p>
        </w:tc>
        <w:tc>
          <w:tcPr>
            <w:tcW w:w="1276" w:type="dxa"/>
          </w:tcPr>
          <w:p w14:paraId="4CF22661" w14:textId="77777777" w:rsidR="0012435A" w:rsidRDefault="0012435A" w:rsidP="00C066EE">
            <w:pPr>
              <w:tabs>
                <w:tab w:val="left" w:pos="3346"/>
              </w:tabs>
              <w:rPr>
                <w:sz w:val="21"/>
              </w:rPr>
            </w:pPr>
          </w:p>
        </w:tc>
        <w:tc>
          <w:tcPr>
            <w:tcW w:w="5670" w:type="dxa"/>
          </w:tcPr>
          <w:p w14:paraId="00B72D7C" w14:textId="77777777" w:rsidR="0012435A" w:rsidRDefault="0012435A" w:rsidP="00C066EE">
            <w:pPr>
              <w:tabs>
                <w:tab w:val="left" w:pos="3346"/>
              </w:tabs>
              <w:rPr>
                <w:sz w:val="21"/>
              </w:rPr>
            </w:pPr>
            <w:r>
              <w:rPr>
                <w:rFonts w:hint="eastAsia"/>
                <w:sz w:val="21"/>
              </w:rPr>
              <w:t>查询前一天的录像清单文件</w:t>
            </w:r>
            <w:r>
              <w:rPr>
                <w:rFonts w:hint="eastAsia"/>
                <w:sz w:val="21"/>
              </w:rPr>
              <w:t>xml</w:t>
            </w:r>
            <w:r>
              <w:rPr>
                <w:rFonts w:hint="eastAsia"/>
                <w:sz w:val="21"/>
              </w:rPr>
              <w:t>片段，合并片段，时间连续，不缺失为完整，否则为不完整</w:t>
            </w:r>
          </w:p>
        </w:tc>
      </w:tr>
      <w:tr w:rsidR="0012435A" w:rsidRPr="00137CFB" w14:paraId="0AA4772B" w14:textId="77777777" w:rsidTr="00C066EE">
        <w:trPr>
          <w:cantSplit/>
        </w:trPr>
        <w:tc>
          <w:tcPr>
            <w:tcW w:w="1242" w:type="dxa"/>
          </w:tcPr>
          <w:p w14:paraId="799DFED3" w14:textId="77777777" w:rsidR="0012435A" w:rsidRDefault="0012435A" w:rsidP="00C066EE">
            <w:pPr>
              <w:tabs>
                <w:tab w:val="left" w:pos="3346"/>
              </w:tabs>
              <w:rPr>
                <w:sz w:val="21"/>
              </w:rPr>
            </w:pPr>
            <w:r>
              <w:rPr>
                <w:sz w:val="21"/>
              </w:rPr>
              <w:t>录像清单</w:t>
            </w:r>
          </w:p>
        </w:tc>
        <w:tc>
          <w:tcPr>
            <w:tcW w:w="1276" w:type="dxa"/>
          </w:tcPr>
          <w:p w14:paraId="3D45D2C3" w14:textId="77777777" w:rsidR="0012435A" w:rsidRDefault="0012435A" w:rsidP="00C066EE">
            <w:pPr>
              <w:tabs>
                <w:tab w:val="left" w:pos="3346"/>
              </w:tabs>
              <w:rPr>
                <w:sz w:val="21"/>
              </w:rPr>
            </w:pPr>
            <w:r>
              <w:rPr>
                <w:sz w:val="21"/>
              </w:rPr>
              <w:t>V</w:t>
            </w:r>
            <w:r>
              <w:rPr>
                <w:rFonts w:hint="eastAsia"/>
                <w:sz w:val="21"/>
              </w:rPr>
              <w:t xml:space="preserve">ideo </w:t>
            </w:r>
            <w:r>
              <w:rPr>
                <w:sz w:val="21"/>
              </w:rPr>
              <w:t>recods</w:t>
            </w:r>
          </w:p>
        </w:tc>
        <w:tc>
          <w:tcPr>
            <w:tcW w:w="5670" w:type="dxa"/>
          </w:tcPr>
          <w:p w14:paraId="3AB34680" w14:textId="77777777" w:rsidR="0012435A" w:rsidRDefault="0012435A" w:rsidP="00C066EE">
            <w:pPr>
              <w:tabs>
                <w:tab w:val="left" w:pos="3346"/>
              </w:tabs>
              <w:rPr>
                <w:sz w:val="21"/>
              </w:rPr>
            </w:pPr>
            <w:r>
              <w:rPr>
                <w:sz w:val="21"/>
              </w:rPr>
              <w:t>同一视频的多个录像片段信息记录的</w:t>
            </w:r>
            <w:r>
              <w:rPr>
                <w:rFonts w:hint="eastAsia"/>
                <w:sz w:val="21"/>
              </w:rPr>
              <w:t>xml,</w:t>
            </w:r>
            <w:r>
              <w:rPr>
                <w:rFonts w:hint="eastAsia"/>
                <w:sz w:val="21"/>
              </w:rPr>
              <w:t>包含录像的起止时间，非录像码流</w:t>
            </w:r>
          </w:p>
        </w:tc>
      </w:tr>
      <w:tr w:rsidR="0012435A" w:rsidRPr="00137CFB" w14:paraId="637F2DC8" w14:textId="77777777" w:rsidTr="00C066EE">
        <w:trPr>
          <w:cantSplit/>
        </w:trPr>
        <w:tc>
          <w:tcPr>
            <w:tcW w:w="1242" w:type="dxa"/>
          </w:tcPr>
          <w:p w14:paraId="627C57DA" w14:textId="4E05E357" w:rsidR="0012435A" w:rsidRDefault="00A26E42" w:rsidP="00C066EE">
            <w:pPr>
              <w:tabs>
                <w:tab w:val="left" w:pos="3346"/>
              </w:tabs>
              <w:rPr>
                <w:sz w:val="21"/>
              </w:rPr>
            </w:pPr>
            <w:r>
              <w:rPr>
                <w:rFonts w:hint="eastAsia"/>
                <w:sz w:val="21"/>
              </w:rPr>
              <w:t>视频平台接入服务</w:t>
            </w:r>
          </w:p>
        </w:tc>
        <w:tc>
          <w:tcPr>
            <w:tcW w:w="1276" w:type="dxa"/>
          </w:tcPr>
          <w:p w14:paraId="57433EFB" w14:textId="77777777" w:rsidR="0012435A" w:rsidRDefault="0012435A" w:rsidP="00C066EE">
            <w:pPr>
              <w:tabs>
                <w:tab w:val="left" w:pos="3346"/>
              </w:tabs>
              <w:rPr>
                <w:sz w:val="21"/>
              </w:rPr>
            </w:pPr>
            <w:r>
              <w:rPr>
                <w:rFonts w:hint="eastAsia"/>
                <w:sz w:val="21"/>
              </w:rPr>
              <w:t>GB MID</w:t>
            </w:r>
          </w:p>
        </w:tc>
        <w:tc>
          <w:tcPr>
            <w:tcW w:w="5670" w:type="dxa"/>
          </w:tcPr>
          <w:p w14:paraId="49D3F588" w14:textId="3A1E0282" w:rsidR="0012435A" w:rsidRDefault="0012435A" w:rsidP="00C066EE">
            <w:pPr>
              <w:tabs>
                <w:tab w:val="left" w:pos="3346"/>
              </w:tabs>
              <w:rPr>
                <w:sz w:val="21"/>
              </w:rPr>
            </w:pPr>
            <w:r>
              <w:rPr>
                <w:sz w:val="21"/>
              </w:rPr>
              <w:t>和</w:t>
            </w:r>
            <w:r w:rsidR="002978DC">
              <w:rPr>
                <w:sz w:val="21"/>
              </w:rPr>
              <w:t>视频图像监控平台</w:t>
            </w:r>
            <w:r>
              <w:rPr>
                <w:sz w:val="21"/>
              </w:rPr>
              <w:t>通过</w:t>
            </w:r>
            <w:r>
              <w:rPr>
                <w:rFonts w:hint="eastAsia"/>
                <w:sz w:val="21"/>
              </w:rPr>
              <w:t>sip</w:t>
            </w:r>
            <w:r>
              <w:rPr>
                <w:rFonts w:hint="eastAsia"/>
                <w:sz w:val="21"/>
              </w:rPr>
              <w:t>对接的中间程序</w:t>
            </w:r>
          </w:p>
        </w:tc>
      </w:tr>
      <w:tr w:rsidR="0012435A" w:rsidRPr="00137CFB" w14:paraId="1C8F78FE" w14:textId="77777777" w:rsidTr="00C066EE">
        <w:trPr>
          <w:cantSplit/>
        </w:trPr>
        <w:tc>
          <w:tcPr>
            <w:tcW w:w="1242" w:type="dxa"/>
          </w:tcPr>
          <w:p w14:paraId="210C4785" w14:textId="77777777" w:rsidR="0012435A" w:rsidRDefault="0012435A" w:rsidP="00C066EE">
            <w:pPr>
              <w:tabs>
                <w:tab w:val="left" w:pos="3346"/>
              </w:tabs>
              <w:rPr>
                <w:sz w:val="21"/>
              </w:rPr>
            </w:pPr>
            <w:r>
              <w:rPr>
                <w:sz w:val="21"/>
              </w:rPr>
              <w:t>诊断服务器</w:t>
            </w:r>
          </w:p>
        </w:tc>
        <w:tc>
          <w:tcPr>
            <w:tcW w:w="1276" w:type="dxa"/>
          </w:tcPr>
          <w:p w14:paraId="6F208870" w14:textId="77777777" w:rsidR="0012435A" w:rsidRDefault="0012435A" w:rsidP="00C066EE">
            <w:pPr>
              <w:tabs>
                <w:tab w:val="left" w:pos="3346"/>
              </w:tabs>
              <w:rPr>
                <w:sz w:val="21"/>
              </w:rPr>
            </w:pPr>
            <w:r>
              <w:rPr>
                <w:rFonts w:hint="eastAsia"/>
                <w:sz w:val="21"/>
              </w:rPr>
              <w:t>VQD</w:t>
            </w:r>
            <w:r>
              <w:rPr>
                <w:sz w:val="21"/>
              </w:rPr>
              <w:t xml:space="preserve"> </w:t>
            </w:r>
            <w:r>
              <w:rPr>
                <w:rFonts w:hint="eastAsia"/>
                <w:sz w:val="21"/>
              </w:rPr>
              <w:t>S</w:t>
            </w:r>
            <w:r>
              <w:rPr>
                <w:sz w:val="21"/>
              </w:rPr>
              <w:t>erver</w:t>
            </w:r>
          </w:p>
        </w:tc>
        <w:tc>
          <w:tcPr>
            <w:tcW w:w="5670" w:type="dxa"/>
          </w:tcPr>
          <w:p w14:paraId="4E1F29B2" w14:textId="5B12DF4D" w:rsidR="0012435A" w:rsidRDefault="0012435A" w:rsidP="00C066EE">
            <w:pPr>
              <w:tabs>
                <w:tab w:val="left" w:pos="3346"/>
              </w:tabs>
              <w:rPr>
                <w:sz w:val="21"/>
              </w:rPr>
            </w:pPr>
            <w:r>
              <w:rPr>
                <w:sz w:val="21"/>
              </w:rPr>
              <w:t>根据诊断任务和</w:t>
            </w:r>
            <w:r w:rsidR="00D85965">
              <w:rPr>
                <w:rFonts w:hint="eastAsia"/>
                <w:sz w:val="21"/>
              </w:rPr>
              <w:t>视频平台接入服务</w:t>
            </w:r>
            <w:r>
              <w:rPr>
                <w:sz w:val="21"/>
              </w:rPr>
              <w:t>交互，获取接收码流，并进行在线，时延判断，图像质量诊断的程序</w:t>
            </w:r>
          </w:p>
        </w:tc>
      </w:tr>
      <w:tr w:rsidR="0012435A" w:rsidRPr="00137CFB" w14:paraId="17636870" w14:textId="77777777" w:rsidTr="00C066EE">
        <w:trPr>
          <w:cantSplit/>
        </w:trPr>
        <w:tc>
          <w:tcPr>
            <w:tcW w:w="1242" w:type="dxa"/>
          </w:tcPr>
          <w:p w14:paraId="47216E42" w14:textId="77777777" w:rsidR="0012435A" w:rsidRDefault="0012435A" w:rsidP="00C066EE">
            <w:pPr>
              <w:tabs>
                <w:tab w:val="left" w:pos="3346"/>
              </w:tabs>
              <w:rPr>
                <w:sz w:val="21"/>
              </w:rPr>
            </w:pPr>
            <w:r>
              <w:rPr>
                <w:sz w:val="21"/>
              </w:rPr>
              <w:t>诊断分组</w:t>
            </w:r>
          </w:p>
        </w:tc>
        <w:tc>
          <w:tcPr>
            <w:tcW w:w="1276" w:type="dxa"/>
          </w:tcPr>
          <w:p w14:paraId="688FA67A" w14:textId="77777777" w:rsidR="0012435A" w:rsidRDefault="0012435A" w:rsidP="00C066EE">
            <w:pPr>
              <w:tabs>
                <w:tab w:val="left" w:pos="3346"/>
              </w:tabs>
              <w:rPr>
                <w:sz w:val="21"/>
              </w:rPr>
            </w:pPr>
            <w:r>
              <w:rPr>
                <w:sz w:val="21"/>
              </w:rPr>
              <w:t>vqd group</w:t>
            </w:r>
          </w:p>
        </w:tc>
        <w:tc>
          <w:tcPr>
            <w:tcW w:w="5670" w:type="dxa"/>
          </w:tcPr>
          <w:p w14:paraId="69F2819E" w14:textId="77777777" w:rsidR="0012435A" w:rsidRDefault="0012435A" w:rsidP="00C066EE">
            <w:pPr>
              <w:tabs>
                <w:tab w:val="left" w:pos="3346"/>
              </w:tabs>
              <w:rPr>
                <w:sz w:val="21"/>
              </w:rPr>
            </w:pPr>
            <w:r>
              <w:rPr>
                <w:sz w:val="21"/>
              </w:rPr>
              <w:t>把要诊断的摄像机分配在一起，进行相同的调度</w:t>
            </w:r>
          </w:p>
        </w:tc>
      </w:tr>
      <w:tr w:rsidR="0012435A" w:rsidRPr="00137CFB" w14:paraId="071CCC2B" w14:textId="77777777" w:rsidTr="00C066EE">
        <w:trPr>
          <w:cantSplit/>
        </w:trPr>
        <w:tc>
          <w:tcPr>
            <w:tcW w:w="1242" w:type="dxa"/>
          </w:tcPr>
          <w:p w14:paraId="5BAA4297" w14:textId="77777777" w:rsidR="0012435A" w:rsidRDefault="0012435A" w:rsidP="00C066EE">
            <w:pPr>
              <w:tabs>
                <w:tab w:val="left" w:pos="3346"/>
              </w:tabs>
              <w:rPr>
                <w:sz w:val="21"/>
              </w:rPr>
            </w:pPr>
            <w:r>
              <w:rPr>
                <w:sz w:val="21"/>
              </w:rPr>
              <w:t>诊断任务</w:t>
            </w:r>
          </w:p>
        </w:tc>
        <w:tc>
          <w:tcPr>
            <w:tcW w:w="1276" w:type="dxa"/>
          </w:tcPr>
          <w:p w14:paraId="2DC973A6" w14:textId="77777777" w:rsidR="0012435A" w:rsidRDefault="0012435A" w:rsidP="00C066EE">
            <w:pPr>
              <w:tabs>
                <w:tab w:val="left" w:pos="3346"/>
              </w:tabs>
              <w:rPr>
                <w:sz w:val="21"/>
              </w:rPr>
            </w:pPr>
            <w:r>
              <w:rPr>
                <w:sz w:val="21"/>
              </w:rPr>
              <w:t>diagnosis task</w:t>
            </w:r>
          </w:p>
        </w:tc>
        <w:tc>
          <w:tcPr>
            <w:tcW w:w="5670" w:type="dxa"/>
          </w:tcPr>
          <w:p w14:paraId="24666426" w14:textId="77777777" w:rsidR="0012435A" w:rsidRDefault="0012435A" w:rsidP="00C066EE">
            <w:pPr>
              <w:tabs>
                <w:tab w:val="left" w:pos="3346"/>
              </w:tabs>
              <w:rPr>
                <w:sz w:val="21"/>
              </w:rPr>
            </w:pPr>
            <w:r>
              <w:rPr>
                <w:sz w:val="21"/>
              </w:rPr>
              <w:t>把诊断分组里的摄像机按设置时间调度到诊断服务器进行诊断</w:t>
            </w:r>
          </w:p>
        </w:tc>
      </w:tr>
      <w:tr w:rsidR="0012435A" w:rsidRPr="00137CFB" w14:paraId="10AA6B57" w14:textId="77777777" w:rsidTr="00C066EE">
        <w:trPr>
          <w:cantSplit/>
        </w:trPr>
        <w:tc>
          <w:tcPr>
            <w:tcW w:w="1242" w:type="dxa"/>
          </w:tcPr>
          <w:p w14:paraId="76D1303C" w14:textId="77777777" w:rsidR="0012435A" w:rsidRDefault="0012435A" w:rsidP="00C066EE">
            <w:pPr>
              <w:tabs>
                <w:tab w:val="left" w:pos="3346"/>
              </w:tabs>
              <w:rPr>
                <w:sz w:val="21"/>
              </w:rPr>
            </w:pPr>
            <w:r>
              <w:rPr>
                <w:sz w:val="21"/>
              </w:rPr>
              <w:t>可诊断时间段</w:t>
            </w:r>
          </w:p>
        </w:tc>
        <w:tc>
          <w:tcPr>
            <w:tcW w:w="1276" w:type="dxa"/>
          </w:tcPr>
          <w:p w14:paraId="52346ADA" w14:textId="77777777" w:rsidR="0012435A" w:rsidRDefault="0012435A" w:rsidP="00C066EE">
            <w:pPr>
              <w:tabs>
                <w:tab w:val="left" w:pos="3346"/>
              </w:tabs>
              <w:rPr>
                <w:sz w:val="21"/>
              </w:rPr>
            </w:pPr>
            <w:r>
              <w:rPr>
                <w:rFonts w:hint="eastAsia"/>
                <w:sz w:val="21"/>
              </w:rPr>
              <w:t>diagnosis enable times</w:t>
            </w:r>
          </w:p>
        </w:tc>
        <w:tc>
          <w:tcPr>
            <w:tcW w:w="5670" w:type="dxa"/>
          </w:tcPr>
          <w:p w14:paraId="3FF40D2E" w14:textId="7854D306" w:rsidR="0012435A" w:rsidRDefault="0012435A" w:rsidP="00C066EE">
            <w:pPr>
              <w:tabs>
                <w:tab w:val="left" w:pos="3346"/>
              </w:tabs>
              <w:rPr>
                <w:sz w:val="21"/>
              </w:rPr>
            </w:pPr>
            <w:r>
              <w:rPr>
                <w:sz w:val="21"/>
              </w:rPr>
              <w:t>可以从</w:t>
            </w:r>
            <w:r w:rsidR="002978DC">
              <w:rPr>
                <w:sz w:val="21"/>
              </w:rPr>
              <w:t>视频图像监控平台</w:t>
            </w:r>
            <w:r>
              <w:rPr>
                <w:sz w:val="21"/>
              </w:rPr>
              <w:t>获取码流的时间，通过设置可以避免在业务时间及</w:t>
            </w:r>
            <w:r>
              <w:rPr>
                <w:rFonts w:hint="eastAsia"/>
                <w:sz w:val="21"/>
              </w:rPr>
              <w:t>03</w:t>
            </w:r>
            <w:r>
              <w:rPr>
                <w:rFonts w:hint="eastAsia"/>
                <w:sz w:val="21"/>
              </w:rPr>
              <w:t>部考核时间拉取码流，造成平台负载大</w:t>
            </w:r>
          </w:p>
        </w:tc>
      </w:tr>
      <w:tr w:rsidR="0012435A" w:rsidRPr="00137CFB" w14:paraId="0956426A" w14:textId="77777777" w:rsidTr="00C066EE">
        <w:trPr>
          <w:cantSplit/>
        </w:trPr>
        <w:tc>
          <w:tcPr>
            <w:tcW w:w="1242" w:type="dxa"/>
          </w:tcPr>
          <w:p w14:paraId="74E4A2F9" w14:textId="77777777" w:rsidR="0012435A" w:rsidRDefault="0012435A" w:rsidP="00C066EE">
            <w:pPr>
              <w:tabs>
                <w:tab w:val="left" w:pos="3346"/>
              </w:tabs>
              <w:rPr>
                <w:sz w:val="21"/>
              </w:rPr>
            </w:pPr>
            <w:r>
              <w:rPr>
                <w:sz w:val="21"/>
              </w:rPr>
              <w:t>调度时间</w:t>
            </w:r>
          </w:p>
        </w:tc>
        <w:tc>
          <w:tcPr>
            <w:tcW w:w="1276" w:type="dxa"/>
          </w:tcPr>
          <w:p w14:paraId="024D1768" w14:textId="77777777" w:rsidR="0012435A" w:rsidRDefault="0012435A" w:rsidP="00C066EE">
            <w:pPr>
              <w:tabs>
                <w:tab w:val="left" w:pos="3346"/>
              </w:tabs>
              <w:rPr>
                <w:sz w:val="21"/>
              </w:rPr>
            </w:pPr>
            <w:r>
              <w:rPr>
                <w:sz w:val="21"/>
              </w:rPr>
              <w:t>schedule</w:t>
            </w:r>
            <w:r>
              <w:rPr>
                <w:rFonts w:hint="eastAsia"/>
                <w:sz w:val="21"/>
              </w:rPr>
              <w:t xml:space="preserve"> </w:t>
            </w:r>
            <w:r>
              <w:rPr>
                <w:sz w:val="21"/>
              </w:rPr>
              <w:lastRenderedPageBreak/>
              <w:t>time</w:t>
            </w:r>
          </w:p>
        </w:tc>
        <w:tc>
          <w:tcPr>
            <w:tcW w:w="5670" w:type="dxa"/>
          </w:tcPr>
          <w:p w14:paraId="6287A874" w14:textId="77777777" w:rsidR="0012435A" w:rsidRDefault="0012435A" w:rsidP="00C066EE">
            <w:pPr>
              <w:tabs>
                <w:tab w:val="left" w:pos="3346"/>
              </w:tabs>
              <w:rPr>
                <w:sz w:val="21"/>
              </w:rPr>
            </w:pPr>
            <w:r>
              <w:rPr>
                <w:rFonts w:hint="eastAsia"/>
                <w:sz w:val="21"/>
              </w:rPr>
              <w:lastRenderedPageBreak/>
              <w:t>1</w:t>
            </w:r>
            <w:r>
              <w:rPr>
                <w:rFonts w:hint="eastAsia"/>
                <w:sz w:val="21"/>
              </w:rPr>
              <w:t>个分组里面摄像机</w:t>
            </w:r>
            <w:r>
              <w:rPr>
                <w:sz w:val="21"/>
              </w:rPr>
              <w:t>计划开始诊断的时间，在该时间把摄像</w:t>
            </w:r>
            <w:r>
              <w:rPr>
                <w:sz w:val="21"/>
              </w:rPr>
              <w:lastRenderedPageBreak/>
              <w:t>机推送至诊断服务器。</w:t>
            </w:r>
          </w:p>
        </w:tc>
      </w:tr>
      <w:tr w:rsidR="0012435A" w:rsidRPr="00137CFB" w14:paraId="634E4F44" w14:textId="77777777" w:rsidTr="00C066EE">
        <w:trPr>
          <w:cantSplit/>
        </w:trPr>
        <w:tc>
          <w:tcPr>
            <w:tcW w:w="1242" w:type="dxa"/>
          </w:tcPr>
          <w:p w14:paraId="4D3E7F93" w14:textId="77777777" w:rsidR="0012435A" w:rsidRDefault="0012435A" w:rsidP="00C066EE">
            <w:pPr>
              <w:tabs>
                <w:tab w:val="left" w:pos="3346"/>
              </w:tabs>
              <w:rPr>
                <w:sz w:val="21"/>
              </w:rPr>
            </w:pPr>
            <w:r>
              <w:rPr>
                <w:sz w:val="21"/>
              </w:rPr>
              <w:lastRenderedPageBreak/>
              <w:t>诊断时间</w:t>
            </w:r>
          </w:p>
        </w:tc>
        <w:tc>
          <w:tcPr>
            <w:tcW w:w="1276" w:type="dxa"/>
          </w:tcPr>
          <w:p w14:paraId="71B1048A" w14:textId="77777777" w:rsidR="0012435A" w:rsidRDefault="0012435A" w:rsidP="00C066EE">
            <w:pPr>
              <w:tabs>
                <w:tab w:val="left" w:pos="3346"/>
              </w:tabs>
              <w:rPr>
                <w:sz w:val="21"/>
              </w:rPr>
            </w:pPr>
            <w:r>
              <w:rPr>
                <w:rFonts w:hint="eastAsia"/>
                <w:sz w:val="21"/>
              </w:rPr>
              <w:t>video get time</w:t>
            </w:r>
          </w:p>
        </w:tc>
        <w:tc>
          <w:tcPr>
            <w:tcW w:w="5670" w:type="dxa"/>
          </w:tcPr>
          <w:p w14:paraId="2F080FAE" w14:textId="77777777" w:rsidR="0012435A" w:rsidRDefault="0012435A" w:rsidP="00C066EE">
            <w:pPr>
              <w:tabs>
                <w:tab w:val="left" w:pos="3346"/>
              </w:tabs>
              <w:rPr>
                <w:sz w:val="21"/>
              </w:rPr>
            </w:pPr>
            <w:r>
              <w:rPr>
                <w:sz w:val="21"/>
              </w:rPr>
              <w:t>具体各摄像机获取码流的时间</w:t>
            </w:r>
          </w:p>
        </w:tc>
      </w:tr>
      <w:tr w:rsidR="0012435A" w:rsidRPr="00137CFB" w14:paraId="2F5981A8" w14:textId="77777777" w:rsidTr="00C066EE">
        <w:trPr>
          <w:cantSplit/>
        </w:trPr>
        <w:tc>
          <w:tcPr>
            <w:tcW w:w="1242" w:type="dxa"/>
          </w:tcPr>
          <w:p w14:paraId="4E43C15D" w14:textId="77777777" w:rsidR="0012435A" w:rsidRDefault="0012435A" w:rsidP="00C066EE">
            <w:pPr>
              <w:tabs>
                <w:tab w:val="left" w:pos="3346"/>
              </w:tabs>
              <w:rPr>
                <w:sz w:val="21"/>
              </w:rPr>
            </w:pPr>
            <w:r>
              <w:rPr>
                <w:sz w:val="21"/>
              </w:rPr>
              <w:t>质量诊断时间</w:t>
            </w:r>
          </w:p>
        </w:tc>
        <w:tc>
          <w:tcPr>
            <w:tcW w:w="1276" w:type="dxa"/>
          </w:tcPr>
          <w:p w14:paraId="185DE893" w14:textId="77777777" w:rsidR="0012435A" w:rsidRDefault="0012435A" w:rsidP="00C066EE">
            <w:pPr>
              <w:tabs>
                <w:tab w:val="left" w:pos="3346"/>
              </w:tabs>
              <w:rPr>
                <w:sz w:val="21"/>
              </w:rPr>
            </w:pPr>
            <w:r>
              <w:rPr>
                <w:rFonts w:hint="eastAsia"/>
                <w:sz w:val="21"/>
              </w:rPr>
              <w:t>vqd time</w:t>
            </w:r>
          </w:p>
        </w:tc>
        <w:tc>
          <w:tcPr>
            <w:tcW w:w="5670" w:type="dxa"/>
          </w:tcPr>
          <w:p w14:paraId="65B0166F" w14:textId="77777777" w:rsidR="0012435A" w:rsidRDefault="0012435A" w:rsidP="00C066EE">
            <w:pPr>
              <w:tabs>
                <w:tab w:val="left" w:pos="3346"/>
              </w:tabs>
              <w:rPr>
                <w:sz w:val="21"/>
              </w:rPr>
            </w:pPr>
            <w:r>
              <w:rPr>
                <w:sz w:val="21"/>
              </w:rPr>
              <w:t>对获取的码流进行图像质量诊断的时间</w:t>
            </w:r>
          </w:p>
        </w:tc>
      </w:tr>
    </w:tbl>
    <w:p w14:paraId="0D8AE57F" w14:textId="77777777" w:rsidR="0012435A" w:rsidRPr="0012435A" w:rsidRDefault="0012435A" w:rsidP="00593EC0"/>
    <w:p w14:paraId="4FD52EDA" w14:textId="77777777" w:rsidR="00953F00" w:rsidRDefault="00953F00" w:rsidP="00953F00">
      <w:pPr>
        <w:pStyle w:val="a"/>
      </w:pPr>
      <w:r>
        <w:rPr>
          <w:rFonts w:hint="eastAsia"/>
        </w:rPr>
        <w:t>术语定义表</w:t>
      </w:r>
    </w:p>
    <w:p w14:paraId="4073339E" w14:textId="77777777" w:rsidR="00D13A6D" w:rsidRDefault="00953F00" w:rsidP="00AB17A7">
      <w:pPr>
        <w:pStyle w:val="1"/>
      </w:pPr>
      <w:bookmarkStart w:id="41" w:name="_Toc464069048"/>
      <w:bookmarkStart w:id="42" w:name="_Toc475698771"/>
      <w:bookmarkStart w:id="43" w:name="_Toc475698882"/>
      <w:bookmarkStart w:id="44" w:name="_Toc475726684"/>
      <w:r>
        <w:t>用户角色</w:t>
      </w:r>
      <w:r>
        <w:rPr>
          <w:rFonts w:hint="eastAsia"/>
        </w:rPr>
        <w:t>（</w:t>
      </w:r>
      <w:r>
        <w:rPr>
          <w:rFonts w:hint="eastAsia"/>
        </w:rPr>
        <w:t>Role</w:t>
      </w:r>
      <w:r>
        <w:rPr>
          <w:rFonts w:hint="eastAsia"/>
        </w:rPr>
        <w:t>）</w:t>
      </w:r>
      <w:bookmarkEnd w:id="41"/>
      <w:bookmarkEnd w:id="42"/>
      <w:bookmarkEnd w:id="43"/>
      <w:bookmarkEnd w:id="44"/>
    </w:p>
    <w:p w14:paraId="1E9006BF" w14:textId="649D1A50" w:rsidR="008765BD" w:rsidRDefault="008765BD" w:rsidP="008765BD">
      <w:pPr>
        <w:ind w:firstLine="420"/>
      </w:pPr>
      <w:r>
        <w:rPr>
          <w:rFonts w:hint="eastAsia"/>
        </w:rPr>
        <w:t>管理员：</w:t>
      </w:r>
    </w:p>
    <w:p w14:paraId="165F98C4" w14:textId="3CAD70C8" w:rsidR="008765BD" w:rsidRDefault="002F4D56" w:rsidP="008765BD">
      <w:pPr>
        <w:pStyle w:val="af5"/>
        <w:numPr>
          <w:ilvl w:val="0"/>
          <w:numId w:val="5"/>
        </w:numPr>
        <w:ind w:firstLineChars="0"/>
      </w:pPr>
      <w:r>
        <w:rPr>
          <w:rFonts w:hint="eastAsia"/>
        </w:rPr>
        <w:t>能够配置</w:t>
      </w:r>
      <w:r w:rsidR="00D85965" w:rsidRPr="00D85965">
        <w:rPr>
          <w:rFonts w:hint="eastAsia"/>
        </w:rPr>
        <w:t>视频平台接入服务</w:t>
      </w:r>
      <w:r w:rsidR="008765BD">
        <w:rPr>
          <w:rFonts w:hint="eastAsia"/>
        </w:rPr>
        <w:t>；</w:t>
      </w:r>
    </w:p>
    <w:p w14:paraId="6C7466B3" w14:textId="79A959F5" w:rsidR="008765BD" w:rsidRDefault="002F4D56" w:rsidP="00D85965">
      <w:pPr>
        <w:pStyle w:val="af5"/>
        <w:numPr>
          <w:ilvl w:val="0"/>
          <w:numId w:val="5"/>
        </w:numPr>
        <w:ind w:firstLineChars="0"/>
      </w:pPr>
      <w:r>
        <w:rPr>
          <w:rFonts w:hint="eastAsia"/>
        </w:rPr>
        <w:t>能够选择</w:t>
      </w:r>
      <w:r w:rsidR="00D85965" w:rsidRPr="00D85965">
        <w:rPr>
          <w:rFonts w:hint="eastAsia"/>
        </w:rPr>
        <w:t>视频平台接入服务</w:t>
      </w:r>
      <w:r w:rsidR="00D85965">
        <w:rPr>
          <w:rFonts w:hint="eastAsia"/>
        </w:rPr>
        <w:t>列表</w:t>
      </w:r>
      <w:r>
        <w:rPr>
          <w:rFonts w:hint="eastAsia"/>
        </w:rPr>
        <w:t>，</w:t>
      </w:r>
      <w:r w:rsidR="000B212F">
        <w:rPr>
          <w:rFonts w:hint="eastAsia"/>
        </w:rPr>
        <w:t>通过</w:t>
      </w:r>
      <w:r>
        <w:rPr>
          <w:rFonts w:hint="eastAsia"/>
        </w:rPr>
        <w:t>选</w:t>
      </w:r>
      <w:r w:rsidR="00D85965">
        <w:rPr>
          <w:rFonts w:hint="eastAsia"/>
        </w:rPr>
        <w:t>中</w:t>
      </w:r>
      <w:r>
        <w:rPr>
          <w:rFonts w:hint="eastAsia"/>
        </w:rPr>
        <w:t>的</w:t>
      </w:r>
      <w:r w:rsidR="00D85965" w:rsidRPr="00D85965">
        <w:rPr>
          <w:rFonts w:hint="eastAsia"/>
        </w:rPr>
        <w:t>视频平台接入服务</w:t>
      </w:r>
      <w:r w:rsidR="000B212F">
        <w:rPr>
          <w:rFonts w:hint="eastAsia"/>
        </w:rPr>
        <w:t>向视频国标平台</w:t>
      </w:r>
      <w:r>
        <w:rPr>
          <w:rFonts w:hint="eastAsia"/>
        </w:rPr>
        <w:t>发现摄像机设备</w:t>
      </w:r>
      <w:r w:rsidR="008765BD">
        <w:rPr>
          <w:rFonts w:hint="eastAsia"/>
        </w:rPr>
        <w:t>；</w:t>
      </w:r>
    </w:p>
    <w:p w14:paraId="1A8645AF" w14:textId="210EDCD5" w:rsidR="00BB309C" w:rsidRDefault="00BB309C" w:rsidP="000B212F">
      <w:pPr>
        <w:pStyle w:val="af5"/>
        <w:numPr>
          <w:ilvl w:val="0"/>
          <w:numId w:val="5"/>
        </w:numPr>
        <w:ind w:firstLineChars="0"/>
      </w:pPr>
      <w:r>
        <w:t>能够查看从各指定的</w:t>
      </w:r>
      <w:r w:rsidR="000B212F" w:rsidRPr="000B212F">
        <w:rPr>
          <w:rFonts w:hint="eastAsia"/>
        </w:rPr>
        <w:t>视频平台接入服务</w:t>
      </w:r>
      <w:r>
        <w:t>发现的摄像机数据</w:t>
      </w:r>
    </w:p>
    <w:p w14:paraId="4894D684" w14:textId="1668BD19" w:rsidR="008765BD" w:rsidRDefault="008765BD" w:rsidP="008765BD">
      <w:pPr>
        <w:pStyle w:val="af5"/>
        <w:numPr>
          <w:ilvl w:val="0"/>
          <w:numId w:val="5"/>
        </w:numPr>
        <w:ind w:firstLineChars="0"/>
      </w:pPr>
      <w:r>
        <w:rPr>
          <w:rFonts w:hint="eastAsia"/>
        </w:rPr>
        <w:t>能够</w:t>
      </w:r>
      <w:r w:rsidR="002F4D56">
        <w:rPr>
          <w:rFonts w:hint="eastAsia"/>
        </w:rPr>
        <w:t>把发现的摄像机同步到统一资源库</w:t>
      </w:r>
      <w:r>
        <w:rPr>
          <w:rFonts w:hint="eastAsia"/>
        </w:rPr>
        <w:t>；</w:t>
      </w:r>
    </w:p>
    <w:p w14:paraId="10F6589A" w14:textId="6DF85492" w:rsidR="008765BD" w:rsidRDefault="00BB309C" w:rsidP="008765BD">
      <w:pPr>
        <w:pStyle w:val="af5"/>
        <w:numPr>
          <w:ilvl w:val="0"/>
          <w:numId w:val="5"/>
        </w:numPr>
        <w:ind w:firstLineChars="0"/>
      </w:pPr>
      <w:r>
        <w:rPr>
          <w:rFonts w:hint="eastAsia"/>
        </w:rPr>
        <w:t>能够把统一资源库的摄像机同步到视频质量诊断监控系统</w:t>
      </w:r>
      <w:r w:rsidR="008765BD">
        <w:rPr>
          <w:rFonts w:hint="eastAsia"/>
        </w:rPr>
        <w:t>；</w:t>
      </w:r>
    </w:p>
    <w:p w14:paraId="2AC3119F" w14:textId="0E5D0484" w:rsidR="00BB309C" w:rsidRDefault="00BB309C" w:rsidP="008765BD">
      <w:pPr>
        <w:pStyle w:val="af5"/>
        <w:numPr>
          <w:ilvl w:val="0"/>
          <w:numId w:val="5"/>
        </w:numPr>
        <w:ind w:firstLineChars="0"/>
      </w:pPr>
      <w:r>
        <w:t>能够配置视频质量诊断中间件，及该中间件下属的诊断服务器</w:t>
      </w:r>
    </w:p>
    <w:p w14:paraId="2182F7AC" w14:textId="1573EB1A" w:rsidR="00BB309C" w:rsidRDefault="00BB309C" w:rsidP="008765BD">
      <w:pPr>
        <w:pStyle w:val="af5"/>
        <w:numPr>
          <w:ilvl w:val="0"/>
          <w:numId w:val="5"/>
        </w:numPr>
        <w:ind w:firstLineChars="0"/>
      </w:pPr>
      <w:r>
        <w:t>能够配置诊断时间，诊断线程数</w:t>
      </w:r>
    </w:p>
    <w:p w14:paraId="55B1CCD5" w14:textId="056C6749" w:rsidR="008765BD" w:rsidRDefault="00BB309C" w:rsidP="008765BD">
      <w:pPr>
        <w:pStyle w:val="af5"/>
        <w:numPr>
          <w:ilvl w:val="0"/>
          <w:numId w:val="5"/>
        </w:numPr>
        <w:ind w:firstLineChars="0"/>
      </w:pPr>
      <w:r>
        <w:rPr>
          <w:rFonts w:hint="eastAsia"/>
        </w:rPr>
        <w:t>能够把摄像机分组进行诊断策略的配置</w:t>
      </w:r>
      <w:r w:rsidR="008765BD">
        <w:rPr>
          <w:rFonts w:hint="eastAsia"/>
        </w:rPr>
        <w:t>；</w:t>
      </w:r>
    </w:p>
    <w:p w14:paraId="42B09B00" w14:textId="29502A28" w:rsidR="00DE0A16" w:rsidRDefault="006C645B" w:rsidP="00DE0A16">
      <w:pPr>
        <w:pStyle w:val="af5"/>
        <w:numPr>
          <w:ilvl w:val="0"/>
          <w:numId w:val="5"/>
        </w:numPr>
        <w:ind w:firstLineChars="0"/>
      </w:pPr>
      <w:r>
        <w:rPr>
          <w:rFonts w:hint="eastAsia"/>
        </w:rPr>
        <w:t>能够对诊断分组设置诊断优先级</w:t>
      </w:r>
      <w:r w:rsidR="00DE0A16">
        <w:rPr>
          <w:rFonts w:hint="eastAsia"/>
        </w:rPr>
        <w:t>；</w:t>
      </w:r>
    </w:p>
    <w:p w14:paraId="61869F19" w14:textId="0A604A51" w:rsidR="008765BD" w:rsidRDefault="00547958" w:rsidP="00DE0A16">
      <w:pPr>
        <w:pStyle w:val="af5"/>
        <w:numPr>
          <w:ilvl w:val="0"/>
          <w:numId w:val="5"/>
        </w:numPr>
        <w:ind w:firstLineChars="0"/>
      </w:pPr>
      <w:r>
        <w:rPr>
          <w:rFonts w:hint="eastAsia"/>
        </w:rPr>
        <w:t>能够配置夜间模式的时间段</w:t>
      </w:r>
      <w:r w:rsidR="00DE0A16">
        <w:rPr>
          <w:rFonts w:hint="eastAsia"/>
        </w:rPr>
        <w:t>。</w:t>
      </w:r>
    </w:p>
    <w:p w14:paraId="7DAC6577" w14:textId="63B0C804" w:rsidR="00761947" w:rsidRDefault="00761947" w:rsidP="00DE0A16">
      <w:pPr>
        <w:pStyle w:val="af5"/>
        <w:numPr>
          <w:ilvl w:val="0"/>
          <w:numId w:val="5"/>
        </w:numPr>
        <w:ind w:firstLineChars="0"/>
      </w:pPr>
      <w:r>
        <w:t>能够为诊断分组设置业务标签</w:t>
      </w:r>
    </w:p>
    <w:p w14:paraId="749BA658" w14:textId="23F37C61" w:rsidR="00DE0A16" w:rsidRDefault="00DE0A16" w:rsidP="00A25898">
      <w:pPr>
        <w:pStyle w:val="af5"/>
        <w:ind w:left="840" w:firstLineChars="0" w:firstLine="0"/>
      </w:pPr>
    </w:p>
    <w:p w14:paraId="778FC15E" w14:textId="77777777" w:rsidR="008765BD" w:rsidRDefault="008765BD" w:rsidP="008765BD">
      <w:pPr>
        <w:ind w:firstLine="420"/>
      </w:pPr>
      <w:r>
        <w:rPr>
          <w:rFonts w:hint="eastAsia"/>
        </w:rPr>
        <w:t>普通用户：</w:t>
      </w:r>
    </w:p>
    <w:p w14:paraId="1558CCAB" w14:textId="2CBEDD61" w:rsidR="005E41E6" w:rsidRDefault="008765BD" w:rsidP="008765BD">
      <w:pPr>
        <w:pStyle w:val="af5"/>
        <w:numPr>
          <w:ilvl w:val="0"/>
          <w:numId w:val="6"/>
        </w:numPr>
        <w:ind w:firstLineChars="0"/>
      </w:pPr>
      <w:r>
        <w:rPr>
          <w:rFonts w:hint="eastAsia"/>
        </w:rPr>
        <w:t>能够</w:t>
      </w:r>
      <w:r w:rsidR="005E41E6">
        <w:rPr>
          <w:rFonts w:hint="eastAsia"/>
        </w:rPr>
        <w:t>查看摄像机在线状态；</w:t>
      </w:r>
    </w:p>
    <w:p w14:paraId="60FA2EC7" w14:textId="0F64ABD0" w:rsidR="008765BD" w:rsidRDefault="005E41E6" w:rsidP="008765BD">
      <w:pPr>
        <w:pStyle w:val="af5"/>
        <w:numPr>
          <w:ilvl w:val="0"/>
          <w:numId w:val="6"/>
        </w:numPr>
        <w:ind w:firstLineChars="0"/>
      </w:pPr>
      <w:r>
        <w:rPr>
          <w:rFonts w:hint="eastAsia"/>
        </w:rPr>
        <w:t>能够按摄像机名称，</w:t>
      </w:r>
      <w:r>
        <w:rPr>
          <w:rFonts w:hint="eastAsia"/>
        </w:rPr>
        <w:t>IP</w:t>
      </w:r>
      <w:r>
        <w:rPr>
          <w:rFonts w:hint="eastAsia"/>
        </w:rPr>
        <w:t>，国标</w:t>
      </w:r>
      <w:r>
        <w:rPr>
          <w:rFonts w:hint="eastAsia"/>
        </w:rPr>
        <w:t>ID</w:t>
      </w:r>
      <w:r>
        <w:rPr>
          <w:rFonts w:hint="eastAsia"/>
        </w:rPr>
        <w:t>，诊断分组业务标签查询过滤摄像机</w:t>
      </w:r>
      <w:r w:rsidR="008765BD">
        <w:rPr>
          <w:rFonts w:hint="eastAsia"/>
        </w:rPr>
        <w:t>；</w:t>
      </w:r>
    </w:p>
    <w:p w14:paraId="5EE0BBBD" w14:textId="414883D8" w:rsidR="00711B03" w:rsidRDefault="005E41E6" w:rsidP="008765BD">
      <w:pPr>
        <w:pStyle w:val="af5"/>
        <w:numPr>
          <w:ilvl w:val="0"/>
          <w:numId w:val="6"/>
        </w:numPr>
        <w:ind w:firstLineChars="0"/>
      </w:pPr>
      <w:r>
        <w:rPr>
          <w:rFonts w:hint="eastAsia"/>
        </w:rPr>
        <w:t>能够根据在线离线状态查看过滤摄像机</w:t>
      </w:r>
      <w:r w:rsidR="00711B03">
        <w:rPr>
          <w:rFonts w:hint="eastAsia"/>
        </w:rPr>
        <w:t>；</w:t>
      </w:r>
    </w:p>
    <w:p w14:paraId="2C96AEE4" w14:textId="27FE6DDF" w:rsidR="00762297" w:rsidRDefault="00652CB8" w:rsidP="008765BD">
      <w:pPr>
        <w:pStyle w:val="af5"/>
        <w:numPr>
          <w:ilvl w:val="0"/>
          <w:numId w:val="6"/>
        </w:numPr>
        <w:ind w:firstLineChars="0"/>
      </w:pPr>
      <w:r>
        <w:rPr>
          <w:rFonts w:hint="eastAsia"/>
        </w:rPr>
        <w:t>可以导出摄像机在线状态列表</w:t>
      </w:r>
      <w:r w:rsidR="00762297">
        <w:rPr>
          <w:rFonts w:hint="eastAsia"/>
        </w:rPr>
        <w:t>；</w:t>
      </w:r>
    </w:p>
    <w:p w14:paraId="78E17D67" w14:textId="18FE71D8" w:rsidR="008765BD" w:rsidRDefault="00DF107D" w:rsidP="008765BD">
      <w:pPr>
        <w:pStyle w:val="af5"/>
        <w:numPr>
          <w:ilvl w:val="0"/>
          <w:numId w:val="6"/>
        </w:numPr>
        <w:ind w:firstLineChars="0"/>
      </w:pPr>
      <w:r>
        <w:rPr>
          <w:rFonts w:hint="eastAsia"/>
        </w:rPr>
        <w:t>能够查看摄像机图像质量诊断状态；</w:t>
      </w:r>
    </w:p>
    <w:p w14:paraId="746224A3" w14:textId="33798C8D" w:rsidR="00DF107D" w:rsidRDefault="00DF107D" w:rsidP="008765BD">
      <w:pPr>
        <w:pStyle w:val="af5"/>
        <w:numPr>
          <w:ilvl w:val="0"/>
          <w:numId w:val="6"/>
        </w:numPr>
        <w:ind w:firstLineChars="0"/>
      </w:pPr>
      <w:r>
        <w:t>能够按摄像机名称，</w:t>
      </w:r>
      <w:r>
        <w:rPr>
          <w:rFonts w:hint="eastAsia"/>
        </w:rPr>
        <w:t>IP</w:t>
      </w:r>
      <w:r>
        <w:rPr>
          <w:rFonts w:hint="eastAsia"/>
        </w:rPr>
        <w:t>，国标</w:t>
      </w:r>
      <w:r>
        <w:rPr>
          <w:rFonts w:hint="eastAsia"/>
        </w:rPr>
        <w:t>ID</w:t>
      </w:r>
      <w:r>
        <w:rPr>
          <w:rFonts w:hint="eastAsia"/>
        </w:rPr>
        <w:t>，诊断分组业务标签查询过滤摄像机；</w:t>
      </w:r>
    </w:p>
    <w:p w14:paraId="5911C1C8" w14:textId="18574A2E" w:rsidR="00DF107D" w:rsidRDefault="00DF107D" w:rsidP="008765BD">
      <w:pPr>
        <w:pStyle w:val="af5"/>
        <w:numPr>
          <w:ilvl w:val="0"/>
          <w:numId w:val="6"/>
        </w:numPr>
        <w:ind w:firstLineChars="0"/>
      </w:pPr>
      <w:r>
        <w:t>能够根据信号缺少与否，图像质量正常与否过滤摄像机；</w:t>
      </w:r>
    </w:p>
    <w:p w14:paraId="67C594DC" w14:textId="64ECA736" w:rsidR="00DF107D" w:rsidRDefault="00DF107D" w:rsidP="008765BD">
      <w:pPr>
        <w:pStyle w:val="af5"/>
        <w:numPr>
          <w:ilvl w:val="0"/>
          <w:numId w:val="6"/>
        </w:numPr>
        <w:ind w:firstLineChars="0"/>
      </w:pPr>
      <w:r>
        <w:t>能够导出摄像机诊断结果列表</w:t>
      </w:r>
    </w:p>
    <w:p w14:paraId="65D7A6DF" w14:textId="49A8E3B8" w:rsidR="00DF107D" w:rsidRDefault="00DF107D" w:rsidP="008765BD">
      <w:pPr>
        <w:pStyle w:val="af5"/>
        <w:numPr>
          <w:ilvl w:val="0"/>
          <w:numId w:val="6"/>
        </w:numPr>
        <w:ind w:firstLineChars="0"/>
      </w:pPr>
      <w:r>
        <w:t>能够按摄像机国标</w:t>
      </w:r>
      <w:r>
        <w:rPr>
          <w:rFonts w:hint="eastAsia"/>
        </w:rPr>
        <w:t>ID</w:t>
      </w:r>
      <w:r>
        <w:rPr>
          <w:rFonts w:hint="eastAsia"/>
        </w:rPr>
        <w:t>前</w:t>
      </w:r>
      <w:r>
        <w:rPr>
          <w:rFonts w:hint="eastAsia"/>
        </w:rPr>
        <w:t>6</w:t>
      </w:r>
      <w:r>
        <w:rPr>
          <w:rFonts w:hint="eastAsia"/>
        </w:rPr>
        <w:t>位分省市区按行政区划统计在线率报表；</w:t>
      </w:r>
    </w:p>
    <w:p w14:paraId="4BB2F0B8" w14:textId="0D7BE761" w:rsidR="00DF107D" w:rsidRDefault="00DF107D" w:rsidP="008765BD">
      <w:pPr>
        <w:pStyle w:val="af5"/>
        <w:numPr>
          <w:ilvl w:val="0"/>
          <w:numId w:val="6"/>
        </w:numPr>
        <w:ind w:firstLineChars="0"/>
      </w:pPr>
      <w:r>
        <w:t>可导出在线率报表，可查看离线摄像机报表明细；</w:t>
      </w:r>
    </w:p>
    <w:p w14:paraId="7505E677" w14:textId="65681A60" w:rsidR="00DF107D" w:rsidRDefault="00DF107D" w:rsidP="008765BD">
      <w:pPr>
        <w:pStyle w:val="af5"/>
        <w:numPr>
          <w:ilvl w:val="0"/>
          <w:numId w:val="6"/>
        </w:numPr>
        <w:ind w:firstLineChars="0"/>
      </w:pPr>
      <w:r>
        <w:t>能够按摄像机国标</w:t>
      </w:r>
      <w:r>
        <w:rPr>
          <w:rFonts w:hint="eastAsia"/>
        </w:rPr>
        <w:t>ID</w:t>
      </w:r>
      <w:r>
        <w:rPr>
          <w:rFonts w:hint="eastAsia"/>
        </w:rPr>
        <w:t>前</w:t>
      </w:r>
      <w:r>
        <w:rPr>
          <w:rFonts w:hint="eastAsia"/>
        </w:rPr>
        <w:t>6</w:t>
      </w:r>
      <w:r>
        <w:rPr>
          <w:rFonts w:hint="eastAsia"/>
        </w:rPr>
        <w:t>位分省市区按行政区划统计完好率报表；</w:t>
      </w:r>
    </w:p>
    <w:p w14:paraId="65C8C02C" w14:textId="310C4BED" w:rsidR="00DF107D" w:rsidRDefault="00DF107D" w:rsidP="008765BD">
      <w:pPr>
        <w:pStyle w:val="af5"/>
        <w:numPr>
          <w:ilvl w:val="0"/>
          <w:numId w:val="6"/>
        </w:numPr>
        <w:ind w:firstLineChars="0"/>
      </w:pPr>
      <w:r>
        <w:t>可导出完好率报表，查看图像异常，信号丢失摄像机明细；</w:t>
      </w:r>
    </w:p>
    <w:p w14:paraId="3FC97DC4" w14:textId="73BA7630" w:rsidR="00DF107D" w:rsidRDefault="00DF107D" w:rsidP="008765BD">
      <w:pPr>
        <w:pStyle w:val="af5"/>
        <w:numPr>
          <w:ilvl w:val="0"/>
          <w:numId w:val="6"/>
        </w:numPr>
        <w:ind w:firstLineChars="0"/>
      </w:pPr>
      <w:r>
        <w:t>可查询时间范围内的各摄像机每天录像是否满</w:t>
      </w:r>
      <w:r>
        <w:rPr>
          <w:rFonts w:hint="eastAsia"/>
        </w:rPr>
        <w:t>24</w:t>
      </w:r>
      <w:r>
        <w:rPr>
          <w:rFonts w:hint="eastAsia"/>
        </w:rPr>
        <w:t>小时；</w:t>
      </w:r>
    </w:p>
    <w:p w14:paraId="5354F4AA" w14:textId="51AB6F6F" w:rsidR="00DF107D" w:rsidRDefault="00DF107D" w:rsidP="008765BD">
      <w:pPr>
        <w:pStyle w:val="af5"/>
        <w:numPr>
          <w:ilvl w:val="0"/>
          <w:numId w:val="6"/>
        </w:numPr>
        <w:ind w:firstLineChars="0"/>
      </w:pPr>
      <w:r>
        <w:t>对录像不满</w:t>
      </w:r>
      <w:r>
        <w:rPr>
          <w:rFonts w:hint="eastAsia"/>
        </w:rPr>
        <w:t>24</w:t>
      </w:r>
      <w:r>
        <w:rPr>
          <w:rFonts w:hint="eastAsia"/>
        </w:rPr>
        <w:t>小时的摄像机，可查看缺失的时间段；</w:t>
      </w:r>
    </w:p>
    <w:p w14:paraId="7D94D4F2" w14:textId="77777777" w:rsidR="00C010C9" w:rsidRPr="00597768" w:rsidRDefault="00C010C9" w:rsidP="00F47BEF">
      <w:pPr>
        <w:ind w:firstLine="420"/>
      </w:pPr>
    </w:p>
    <w:p w14:paraId="51BA43EB" w14:textId="77777777" w:rsidR="00953F00" w:rsidRPr="0005680F" w:rsidRDefault="00AB17A7" w:rsidP="00AB17A7">
      <w:pPr>
        <w:pStyle w:val="1"/>
      </w:pPr>
      <w:bookmarkStart w:id="45" w:name="_Toc464069049"/>
      <w:bookmarkStart w:id="46" w:name="_Toc475698772"/>
      <w:bookmarkStart w:id="47" w:name="_Toc475698883"/>
      <w:bookmarkStart w:id="48" w:name="_Toc475726685"/>
      <w:r>
        <w:rPr>
          <w:rFonts w:hint="eastAsia"/>
        </w:rPr>
        <w:t>业务场景</w:t>
      </w:r>
      <w:r w:rsidR="00F8492D">
        <w:rPr>
          <w:rFonts w:hint="eastAsia"/>
        </w:rPr>
        <w:t>（</w:t>
      </w:r>
      <w:bookmarkStart w:id="49" w:name="OLE_LINK11"/>
      <w:bookmarkStart w:id="50" w:name="OLE_LINK12"/>
      <w:r w:rsidR="00F8492D">
        <w:t>Scene</w:t>
      </w:r>
      <w:bookmarkEnd w:id="49"/>
      <w:bookmarkEnd w:id="50"/>
      <w:r w:rsidR="0096784D">
        <w:rPr>
          <w:rFonts w:hint="eastAsia"/>
        </w:rPr>
        <w:t>）</w:t>
      </w:r>
      <w:bookmarkEnd w:id="45"/>
      <w:bookmarkEnd w:id="46"/>
      <w:bookmarkEnd w:id="47"/>
      <w:bookmarkEnd w:id="48"/>
    </w:p>
    <w:p w14:paraId="71CC7FE2" w14:textId="2A277A5E" w:rsidR="0095760A" w:rsidRDefault="0095760A" w:rsidP="0095760A">
      <w:pPr>
        <w:pStyle w:val="2"/>
      </w:pPr>
      <w:bookmarkStart w:id="51" w:name="_Toc464069050"/>
      <w:bookmarkStart w:id="52" w:name="_Toc475698773"/>
      <w:bookmarkStart w:id="53" w:name="_Toc475698884"/>
      <w:bookmarkStart w:id="54" w:name="_Toc475726686"/>
      <w:r>
        <w:rPr>
          <w:rFonts w:hint="eastAsia"/>
        </w:rPr>
        <w:t>总体业务流程（</w:t>
      </w:r>
      <w:r>
        <w:rPr>
          <w:rFonts w:hint="eastAsia"/>
        </w:rPr>
        <w:t>Biz</w:t>
      </w:r>
      <w:r>
        <w:t xml:space="preserve"> Flow</w:t>
      </w:r>
      <w:r>
        <w:rPr>
          <w:rFonts w:hint="eastAsia"/>
        </w:rPr>
        <w:t>）</w:t>
      </w:r>
      <w:bookmarkEnd w:id="51"/>
      <w:bookmarkEnd w:id="52"/>
      <w:bookmarkEnd w:id="53"/>
      <w:bookmarkEnd w:id="54"/>
    </w:p>
    <w:p w14:paraId="761A60BA" w14:textId="5EACF580" w:rsidR="009807F6" w:rsidRDefault="009807F6" w:rsidP="00695C67">
      <w:pPr>
        <w:ind w:firstLineChars="200" w:firstLine="480"/>
      </w:pPr>
      <w:r>
        <w:object w:dxaOrig="9409" w:dyaOrig="905" w14:anchorId="6CFDC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9.5pt" o:ole="">
            <v:imagedata r:id="rId9" o:title=""/>
          </v:shape>
          <o:OLEObject Type="Embed" ProgID="Visio.Drawing.11" ShapeID="_x0000_i1025" DrawAspect="Content" ObjectID="_1549813211" r:id="rId10"/>
        </w:object>
      </w:r>
    </w:p>
    <w:p w14:paraId="4A9AF4FE" w14:textId="4A817039" w:rsidR="0036723C" w:rsidRDefault="00695C67" w:rsidP="00695C67">
      <w:pPr>
        <w:ind w:firstLineChars="200" w:firstLine="480"/>
      </w:pPr>
      <w:r>
        <w:rPr>
          <w:rFonts w:hint="eastAsia"/>
        </w:rPr>
        <w:t>整个业务场景为，首先需要和</w:t>
      </w:r>
      <w:r w:rsidR="002978DC">
        <w:rPr>
          <w:rFonts w:hint="eastAsia"/>
        </w:rPr>
        <w:t>视频图像监控平台</w:t>
      </w:r>
      <w:r>
        <w:rPr>
          <w:rFonts w:hint="eastAsia"/>
        </w:rPr>
        <w:t>对接发现摄像机列表。可以部署对接多个</w:t>
      </w:r>
      <w:r w:rsidR="002978DC">
        <w:rPr>
          <w:rFonts w:hint="eastAsia"/>
        </w:rPr>
        <w:t>视频图像监控平台</w:t>
      </w:r>
      <w:r>
        <w:rPr>
          <w:rFonts w:hint="eastAsia"/>
        </w:rPr>
        <w:t>，分别从不同平台发现摄像机。对于发现的摄像机可以统一</w:t>
      </w:r>
      <w:r>
        <w:rPr>
          <w:rFonts w:hint="eastAsia"/>
        </w:rPr>
        <w:t xml:space="preserve"> </w:t>
      </w:r>
      <w:r>
        <w:rPr>
          <w:rFonts w:hint="eastAsia"/>
        </w:rPr>
        <w:t>同步到统一资源库进行集中存储，后续作为资源管理，为</w:t>
      </w:r>
      <w:r>
        <w:rPr>
          <w:rFonts w:hint="eastAsia"/>
        </w:rPr>
        <w:t>CMDB</w:t>
      </w:r>
      <w:r>
        <w:rPr>
          <w:rFonts w:hint="eastAsia"/>
        </w:rPr>
        <w:t>提供数据。</w:t>
      </w:r>
    </w:p>
    <w:p w14:paraId="136425D4" w14:textId="55CEC8B9" w:rsidR="0036723C" w:rsidRDefault="009807F6" w:rsidP="00695C67">
      <w:pPr>
        <w:ind w:firstLineChars="200" w:firstLine="480"/>
      </w:pPr>
      <w:r>
        <w:object w:dxaOrig="10118" w:dyaOrig="3509" w14:anchorId="032C4E91">
          <v:shape id="_x0000_i1026" type="#_x0000_t75" style="width:415.5pt;height:2in" o:ole="">
            <v:imagedata r:id="rId11" o:title=""/>
          </v:shape>
          <o:OLEObject Type="Embed" ProgID="Visio.Drawing.11" ShapeID="_x0000_i1026" DrawAspect="Content" ObjectID="_1549813212" r:id="rId12"/>
        </w:object>
      </w:r>
    </w:p>
    <w:p w14:paraId="3DB83FEF" w14:textId="281FDAF1" w:rsidR="00695C67" w:rsidRDefault="00695C67" w:rsidP="00695C67">
      <w:pPr>
        <w:ind w:firstLineChars="200" w:firstLine="480"/>
      </w:pPr>
      <w:r>
        <w:rPr>
          <w:rFonts w:hint="eastAsia"/>
        </w:rPr>
        <w:t>对于已经存储在统一资源库的摄像机设备，可手动同步到视频质量诊断监测系统</w:t>
      </w:r>
      <w:r w:rsidR="00866EF6">
        <w:rPr>
          <w:rFonts w:hint="eastAsia"/>
        </w:rPr>
        <w:t>，这样视频质量诊断监测系统就有摄像机清单</w:t>
      </w:r>
      <w:r>
        <w:rPr>
          <w:rFonts w:hint="eastAsia"/>
        </w:rPr>
        <w:t>。对这些摄像机设备结合平台情况进行按诊断频度及优先级进行分组，</w:t>
      </w:r>
      <w:r w:rsidR="008D5403">
        <w:rPr>
          <w:rFonts w:hint="eastAsia"/>
        </w:rPr>
        <w:t>根据来自哪个</w:t>
      </w:r>
      <w:r w:rsidR="002978DC">
        <w:rPr>
          <w:rFonts w:hint="eastAsia"/>
        </w:rPr>
        <w:t>视频图像监控平台</w:t>
      </w:r>
      <w:r w:rsidR="008D5403">
        <w:rPr>
          <w:rFonts w:hint="eastAsia"/>
        </w:rPr>
        <w:t>推送到到对应的</w:t>
      </w:r>
      <w:r w:rsidR="00D85965" w:rsidRPr="00D85965">
        <w:rPr>
          <w:rFonts w:hint="eastAsia"/>
        </w:rPr>
        <w:t>视频平台接入服务</w:t>
      </w:r>
      <w:r w:rsidR="000874FB">
        <w:rPr>
          <w:rFonts w:hint="eastAsia"/>
        </w:rPr>
        <w:t>，</w:t>
      </w:r>
      <w:r w:rsidR="008D5403">
        <w:rPr>
          <w:rFonts w:hint="eastAsia"/>
        </w:rPr>
        <w:t>该</w:t>
      </w:r>
      <w:r w:rsidR="00D85965" w:rsidRPr="00D85965">
        <w:rPr>
          <w:rFonts w:hint="eastAsia"/>
        </w:rPr>
        <w:t>视频平台接入服务</w:t>
      </w:r>
      <w:r w:rsidR="008D5403">
        <w:rPr>
          <w:rFonts w:hint="eastAsia"/>
        </w:rPr>
        <w:t>下</w:t>
      </w:r>
      <w:r w:rsidR="000874FB">
        <w:rPr>
          <w:rFonts w:hint="eastAsia"/>
        </w:rPr>
        <w:t>由</w:t>
      </w:r>
      <w:r w:rsidR="000874FB">
        <w:rPr>
          <w:rFonts w:hint="eastAsia"/>
        </w:rPr>
        <w:t>1</w:t>
      </w:r>
      <w:r w:rsidR="008D5403">
        <w:rPr>
          <w:rFonts w:hint="eastAsia"/>
        </w:rPr>
        <w:t>到多台诊断服务器从该</w:t>
      </w:r>
      <w:r w:rsidR="000B212F" w:rsidRPr="000B212F">
        <w:rPr>
          <w:rFonts w:hint="eastAsia"/>
        </w:rPr>
        <w:t>视频平台接入服务</w:t>
      </w:r>
      <w:r w:rsidR="008D5403">
        <w:rPr>
          <w:rFonts w:hint="eastAsia"/>
        </w:rPr>
        <w:t>在</w:t>
      </w:r>
      <w:r w:rsidR="002978DC">
        <w:rPr>
          <w:rFonts w:hint="eastAsia"/>
        </w:rPr>
        <w:t>视频图像监控平台</w:t>
      </w:r>
      <w:r w:rsidR="008D5403">
        <w:rPr>
          <w:rFonts w:hint="eastAsia"/>
        </w:rPr>
        <w:t>允许的并发线程数下从</w:t>
      </w:r>
      <w:r w:rsidR="002978DC">
        <w:rPr>
          <w:rFonts w:hint="eastAsia"/>
        </w:rPr>
        <w:t>视频图像监控平台</w:t>
      </w:r>
      <w:r>
        <w:rPr>
          <w:rFonts w:hint="eastAsia"/>
        </w:rPr>
        <w:t>获取码流进行在线</w:t>
      </w:r>
      <w:r w:rsidR="008D5403">
        <w:rPr>
          <w:rFonts w:hint="eastAsia"/>
        </w:rPr>
        <w:t>诊断，并记录信令时延，码流时延，关键帧时延，同时把接收的码流保存在本地磁盘，由图像质量诊断模块读取本地码流解码为图片，调用诊断算法进行</w:t>
      </w:r>
      <w:r>
        <w:rPr>
          <w:rFonts w:hint="eastAsia"/>
        </w:rPr>
        <w:t>图像质量诊断</w:t>
      </w:r>
      <w:r w:rsidR="00BE5680">
        <w:rPr>
          <w:rFonts w:hint="eastAsia"/>
        </w:rPr>
        <w:t>，把图像质量诊断各指标存储进</w:t>
      </w:r>
      <w:r w:rsidR="000B212F" w:rsidRPr="000B212F">
        <w:rPr>
          <w:rFonts w:hint="eastAsia"/>
        </w:rPr>
        <w:t>视频平台接入服务</w:t>
      </w:r>
      <w:r w:rsidR="00BE5680">
        <w:rPr>
          <w:rFonts w:hint="eastAsia"/>
        </w:rPr>
        <w:t>对应的数据库，并保存异常图片</w:t>
      </w:r>
      <w:r>
        <w:rPr>
          <w:rFonts w:hint="eastAsia"/>
        </w:rPr>
        <w:t>。</w:t>
      </w:r>
      <w:r w:rsidR="000874FB">
        <w:rPr>
          <w:rFonts w:hint="eastAsia"/>
        </w:rPr>
        <w:t>诊断结果统一汇聚在视频质量诊断监控系统数据库，供前端展现，报表统计分析。</w:t>
      </w:r>
    </w:p>
    <w:p w14:paraId="45248BC3" w14:textId="313AB415" w:rsidR="008C0407" w:rsidRDefault="008C0407" w:rsidP="00695C67">
      <w:pPr>
        <w:ind w:firstLineChars="200" w:firstLine="480"/>
      </w:pPr>
      <w:r>
        <w:object w:dxaOrig="4023" w:dyaOrig="3457" w14:anchorId="26129068">
          <v:shape id="_x0000_i1027" type="#_x0000_t75" style="width:201pt;height:173pt" o:ole="">
            <v:imagedata r:id="rId13" o:title=""/>
          </v:shape>
          <o:OLEObject Type="Embed" ProgID="Visio.Drawing.11" ShapeID="_x0000_i1027" DrawAspect="Content" ObjectID="_1549813213" r:id="rId14"/>
        </w:object>
      </w:r>
    </w:p>
    <w:p w14:paraId="35DAA7EA" w14:textId="120BA25D" w:rsidR="0036723C" w:rsidRDefault="00A11C50" w:rsidP="00695C67">
      <w:pPr>
        <w:ind w:firstLineChars="200" w:firstLine="480"/>
      </w:pPr>
      <w:r>
        <w:t>在</w:t>
      </w:r>
      <w:r>
        <w:rPr>
          <w:rFonts w:hint="eastAsia"/>
        </w:rPr>
        <w:t>uyun app</w:t>
      </w:r>
      <w:r>
        <w:rPr>
          <w:rFonts w:hint="eastAsia"/>
        </w:rPr>
        <w:t>中有展现汇聚模块统一从诊断库中获取数据进行展现分析，报表统计，及后续其他业务展现分析。</w:t>
      </w:r>
    </w:p>
    <w:p w14:paraId="2F65156B" w14:textId="68F06DD8" w:rsidR="00A11C50" w:rsidRPr="00695C67" w:rsidRDefault="00A11C50" w:rsidP="00695C67">
      <w:pPr>
        <w:ind w:firstLineChars="200" w:firstLine="480"/>
      </w:pPr>
    </w:p>
    <w:p w14:paraId="4D53086C" w14:textId="260E691F" w:rsidR="0095760A" w:rsidRDefault="0095760A" w:rsidP="0095760A">
      <w:pPr>
        <w:pStyle w:val="3"/>
      </w:pPr>
      <w:bookmarkStart w:id="55" w:name="_Toc464069051"/>
      <w:bookmarkStart w:id="56" w:name="_Toc475698774"/>
      <w:bookmarkStart w:id="57" w:name="_Toc475698885"/>
      <w:bookmarkStart w:id="58" w:name="_Toc475726687"/>
      <w:r>
        <w:rPr>
          <w:rFonts w:hint="eastAsia"/>
        </w:rPr>
        <w:t>用例图</w:t>
      </w:r>
      <w:bookmarkEnd w:id="55"/>
      <w:bookmarkEnd w:id="56"/>
      <w:bookmarkEnd w:id="57"/>
      <w:bookmarkEnd w:id="58"/>
    </w:p>
    <w:p w14:paraId="0576F2E0" w14:textId="33307AAB" w:rsidR="00E23E11" w:rsidRPr="00E23E11" w:rsidRDefault="00E34E57" w:rsidP="00E23E11">
      <w:pPr>
        <w:widowControl/>
        <w:spacing w:line="240" w:lineRule="auto"/>
        <w:jc w:val="left"/>
        <w:rPr>
          <w:rFonts w:ascii="宋体" w:eastAsia="宋体" w:hAnsi="宋体" w:cs="宋体"/>
          <w:kern w:val="0"/>
        </w:rPr>
      </w:pPr>
      <w:r>
        <w:object w:dxaOrig="10193" w:dyaOrig="14025" w14:anchorId="089CC2B4">
          <v:shape id="_x0000_i1028" type="#_x0000_t75" style="width:415pt;height:571pt" o:ole="">
            <v:imagedata r:id="rId15" o:title=""/>
          </v:shape>
          <o:OLEObject Type="Embed" ProgID="Visio.Drawing.11" ShapeID="_x0000_i1028" DrawAspect="Content" ObjectID="_1549813214" r:id="rId16"/>
        </w:object>
      </w:r>
    </w:p>
    <w:p w14:paraId="3F503479" w14:textId="77777777" w:rsidR="0095760A" w:rsidRDefault="0095760A" w:rsidP="0095760A">
      <w:pPr>
        <w:jc w:val="left"/>
      </w:pPr>
    </w:p>
    <w:p w14:paraId="02F9C92C" w14:textId="60D9153F" w:rsidR="00E23E11" w:rsidRPr="00E23E11" w:rsidRDefault="00E23E11" w:rsidP="00E23E11">
      <w:pPr>
        <w:widowControl/>
        <w:spacing w:line="240" w:lineRule="auto"/>
        <w:jc w:val="left"/>
        <w:rPr>
          <w:rFonts w:ascii="宋体" w:eastAsia="宋体" w:hAnsi="宋体" w:cs="宋体"/>
          <w:kern w:val="0"/>
        </w:rPr>
      </w:pPr>
    </w:p>
    <w:p w14:paraId="43A74DD6" w14:textId="52C1745A" w:rsidR="0095760A" w:rsidRPr="00256BC0" w:rsidRDefault="00E34E57" w:rsidP="0095760A">
      <w:pPr>
        <w:jc w:val="left"/>
        <w:rPr>
          <w:b/>
        </w:rPr>
      </w:pPr>
      <w:r>
        <w:object w:dxaOrig="10715" w:dyaOrig="16844" w14:anchorId="5063882A">
          <v:shape id="_x0000_i1029" type="#_x0000_t75" style="width:415.5pt;height:652.5pt" o:ole="">
            <v:imagedata r:id="rId17" o:title=""/>
          </v:shape>
          <o:OLEObject Type="Embed" ProgID="Visio.Drawing.11" ShapeID="_x0000_i1029" DrawAspect="Content" ObjectID="_1549813215" r:id="rId18"/>
        </w:object>
      </w:r>
    </w:p>
    <w:p w14:paraId="0461F512" w14:textId="77777777" w:rsidR="0095760A" w:rsidRDefault="0095760A" w:rsidP="0095760A">
      <w:pPr>
        <w:jc w:val="left"/>
      </w:pPr>
    </w:p>
    <w:p w14:paraId="3D03745A" w14:textId="1EA24797" w:rsidR="0095760A" w:rsidRPr="00351BA6" w:rsidRDefault="0095760A" w:rsidP="0095760A">
      <w:pPr>
        <w:jc w:val="left"/>
      </w:pPr>
    </w:p>
    <w:p w14:paraId="48937F1B" w14:textId="77777777" w:rsidR="0095760A" w:rsidRDefault="0095760A" w:rsidP="0095760A">
      <w:pPr>
        <w:pStyle w:val="2"/>
        <w:rPr>
          <w:i/>
          <w:sz w:val="28"/>
        </w:rPr>
      </w:pPr>
      <w:bookmarkStart w:id="59" w:name="_Toc464069052"/>
      <w:bookmarkStart w:id="60" w:name="_Toc475698775"/>
      <w:bookmarkStart w:id="61" w:name="_Toc475698886"/>
      <w:bookmarkStart w:id="62" w:name="_Toc475726688"/>
      <w:r>
        <w:rPr>
          <w:rFonts w:hint="eastAsia"/>
        </w:rPr>
        <w:t>关键场景说明（</w:t>
      </w:r>
      <w:r>
        <w:rPr>
          <w:rFonts w:hint="eastAsia"/>
        </w:rPr>
        <w:t>Key</w:t>
      </w:r>
      <w:r>
        <w:t xml:space="preserve"> Scene</w:t>
      </w:r>
      <w:r>
        <w:rPr>
          <w:rFonts w:hint="eastAsia"/>
        </w:rPr>
        <w:t>）</w:t>
      </w:r>
      <w:r w:rsidRPr="0005680F">
        <w:rPr>
          <w:rFonts w:hint="eastAsia"/>
          <w:i/>
          <w:sz w:val="28"/>
        </w:rPr>
        <w:t>Optional</w:t>
      </w:r>
      <w:bookmarkEnd w:id="59"/>
      <w:bookmarkEnd w:id="60"/>
      <w:bookmarkEnd w:id="61"/>
      <w:bookmarkEnd w:id="62"/>
    </w:p>
    <w:p w14:paraId="5D80038D" w14:textId="441E253A" w:rsidR="0095760A" w:rsidRDefault="005305D9" w:rsidP="0095760A">
      <w:pPr>
        <w:pStyle w:val="3"/>
      </w:pPr>
      <w:bookmarkStart w:id="63" w:name="_Toc464069053"/>
      <w:bookmarkStart w:id="64" w:name="_Toc475698776"/>
      <w:bookmarkStart w:id="65" w:name="_Toc475698887"/>
      <w:bookmarkStart w:id="66" w:name="_Toc475726689"/>
      <w:r>
        <w:t>自动发现</w:t>
      </w:r>
      <w:r>
        <w:rPr>
          <w:rFonts w:hint="eastAsia"/>
        </w:rPr>
        <w:t>场景</w:t>
      </w:r>
      <w:bookmarkEnd w:id="63"/>
      <w:bookmarkEnd w:id="64"/>
      <w:bookmarkEnd w:id="65"/>
      <w:bookmarkEnd w:id="66"/>
    </w:p>
    <w:p w14:paraId="177A66A2" w14:textId="4EFF7F9F" w:rsidR="00BC0ECD" w:rsidRDefault="009807F6" w:rsidP="00186250">
      <w:pPr>
        <w:pStyle w:val="af5"/>
        <w:ind w:firstLine="480"/>
      </w:pPr>
      <w:r>
        <w:rPr>
          <w:rFonts w:hint="eastAsia"/>
        </w:rPr>
        <w:t>自动发现功能，是通过平台对接的方式，通过</w:t>
      </w:r>
      <w:r w:rsidR="004E5234" w:rsidRPr="004E5234">
        <w:rPr>
          <w:rFonts w:hint="eastAsia"/>
        </w:rPr>
        <w:t>视频平台接入服务</w:t>
      </w:r>
      <w:r w:rsidR="00BC0ECD">
        <w:rPr>
          <w:rFonts w:hint="eastAsia"/>
        </w:rPr>
        <w:t>向</w:t>
      </w:r>
      <w:r w:rsidR="002978DC">
        <w:rPr>
          <w:rFonts w:hint="eastAsia"/>
        </w:rPr>
        <w:t>视频图像监控平台</w:t>
      </w:r>
      <w:r w:rsidR="00BC0ECD">
        <w:rPr>
          <w:rFonts w:hint="eastAsia"/>
        </w:rPr>
        <w:t>发送摄像机设备目录清单请求，从</w:t>
      </w:r>
      <w:r w:rsidR="002978DC">
        <w:rPr>
          <w:rFonts w:hint="eastAsia"/>
        </w:rPr>
        <w:t>视频图像监控平台</w:t>
      </w:r>
      <w:r w:rsidR="00BC0ECD">
        <w:rPr>
          <w:rFonts w:hint="eastAsia"/>
        </w:rPr>
        <w:t>获取摄像机设备清单之后，再同步到优云统一资源库中，在用户使用自动发现功能之前，需要先做如下配置：</w:t>
      </w:r>
    </w:p>
    <w:p w14:paraId="4DC01CB5" w14:textId="2614BB48" w:rsidR="00BC0ECD" w:rsidRDefault="00BC0ECD" w:rsidP="00BC0ECD">
      <w:pPr>
        <w:ind w:firstLineChars="200" w:firstLine="480"/>
      </w:pPr>
      <w:r>
        <w:rPr>
          <w:rFonts w:hint="eastAsia"/>
        </w:rPr>
        <w:t>1</w:t>
      </w:r>
      <w:r>
        <w:rPr>
          <w:rFonts w:hint="eastAsia"/>
        </w:rPr>
        <w:t>、首先需要管理员先进行诊断服务配置，配置相关</w:t>
      </w:r>
      <w:r w:rsidR="004E5234" w:rsidRPr="004E5234">
        <w:rPr>
          <w:rFonts w:hint="eastAsia"/>
        </w:rPr>
        <w:t>视频平台接入服务</w:t>
      </w:r>
      <w:r>
        <w:rPr>
          <w:rFonts w:hint="eastAsia"/>
        </w:rPr>
        <w:t>信息。</w:t>
      </w:r>
    </w:p>
    <w:p w14:paraId="131522C6" w14:textId="1E2D2B9A" w:rsidR="0095760A" w:rsidRDefault="00BC0ECD" w:rsidP="00BC0ECD">
      <w:pPr>
        <w:ind w:firstLineChars="200" w:firstLine="480"/>
      </w:pPr>
      <w:r>
        <w:rPr>
          <w:rFonts w:hint="eastAsia"/>
        </w:rPr>
        <w:t>2</w:t>
      </w:r>
      <w:r>
        <w:rPr>
          <w:rFonts w:hint="eastAsia"/>
        </w:rPr>
        <w:t>、其次</w:t>
      </w:r>
      <w:r>
        <w:rPr>
          <w:rFonts w:hint="eastAsia"/>
        </w:rPr>
        <w:t>SIP</w:t>
      </w:r>
      <w:r>
        <w:rPr>
          <w:rFonts w:hint="eastAsia"/>
        </w:rPr>
        <w:t>下级平台需要注册到</w:t>
      </w:r>
      <w:r w:rsidR="004E5234" w:rsidRPr="004E5234">
        <w:rPr>
          <w:rFonts w:hint="eastAsia"/>
        </w:rPr>
        <w:t>视频平台接入服务</w:t>
      </w:r>
      <w:r>
        <w:rPr>
          <w:rFonts w:hint="eastAsia"/>
        </w:rPr>
        <w:t>上，这样才能保证平台之间服务的连通性，这个配置决定了用户将是否能够正确使用自动发现流程功能。</w:t>
      </w:r>
    </w:p>
    <w:p w14:paraId="7183EFF3" w14:textId="7785456C" w:rsidR="00DC0787" w:rsidRDefault="00DC0787" w:rsidP="00BC0ECD">
      <w:pPr>
        <w:ind w:firstLineChars="200" w:firstLine="480"/>
      </w:pPr>
      <w:r>
        <w:rPr>
          <w:rFonts w:hint="eastAsia"/>
        </w:rPr>
        <w:t>3</w:t>
      </w:r>
      <w:r>
        <w:rPr>
          <w:rFonts w:hint="eastAsia"/>
        </w:rPr>
        <w:t>、选择对应的</w:t>
      </w:r>
      <w:r w:rsidR="004E5234" w:rsidRPr="004E5234">
        <w:rPr>
          <w:rFonts w:hint="eastAsia"/>
        </w:rPr>
        <w:t>视频平台接入服务</w:t>
      </w:r>
      <w:r>
        <w:rPr>
          <w:rFonts w:hint="eastAsia"/>
        </w:rPr>
        <w:t>，开始自动发现。</w:t>
      </w:r>
    </w:p>
    <w:p w14:paraId="2931E73E" w14:textId="3319969B" w:rsidR="00DC0787" w:rsidRDefault="00DC0787" w:rsidP="00BC0ECD">
      <w:pPr>
        <w:ind w:firstLineChars="200" w:firstLine="480"/>
      </w:pPr>
      <w:r>
        <w:rPr>
          <w:rFonts w:hint="eastAsia"/>
        </w:rPr>
        <w:t>4</w:t>
      </w:r>
      <w:r>
        <w:rPr>
          <w:rFonts w:hint="eastAsia"/>
        </w:rPr>
        <w:t>、把自动发现的摄像机同步到统一资源库。</w:t>
      </w:r>
    </w:p>
    <w:p w14:paraId="616D1DC2" w14:textId="4A3793C7" w:rsidR="008C3A5E" w:rsidRDefault="008C3A5E" w:rsidP="00BC0ECD">
      <w:pPr>
        <w:ind w:firstLineChars="200" w:firstLine="480"/>
      </w:pPr>
      <w:r>
        <w:object w:dxaOrig="5981" w:dyaOrig="5414" w14:anchorId="63C9A7CF">
          <v:shape id="_x0000_i1030" type="#_x0000_t75" style="width:300pt;height:270.5pt" o:ole="">
            <v:imagedata r:id="rId19" o:title=""/>
          </v:shape>
          <o:OLEObject Type="Embed" ProgID="Visio.Drawing.11" ShapeID="_x0000_i1030" DrawAspect="Content" ObjectID="_1549813216" r:id="rId20"/>
        </w:object>
      </w:r>
    </w:p>
    <w:p w14:paraId="2CE3C4A5" w14:textId="7E481481" w:rsidR="0095760A" w:rsidRDefault="0095760A" w:rsidP="0095760A">
      <w:pPr>
        <w:ind w:firstLineChars="200" w:firstLine="480"/>
      </w:pPr>
    </w:p>
    <w:p w14:paraId="38FBC90E" w14:textId="088E307D" w:rsidR="0095760A" w:rsidRDefault="005305D9" w:rsidP="0095760A">
      <w:pPr>
        <w:pStyle w:val="3"/>
      </w:pPr>
      <w:bookmarkStart w:id="67" w:name="_Toc464069054"/>
      <w:bookmarkStart w:id="68" w:name="_Toc475698777"/>
      <w:bookmarkStart w:id="69" w:name="_Toc475698888"/>
      <w:bookmarkStart w:id="70" w:name="_Toc475726690"/>
      <w:r>
        <w:rPr>
          <w:rFonts w:hint="eastAsia"/>
        </w:rPr>
        <w:t>诊断配置场景</w:t>
      </w:r>
      <w:bookmarkEnd w:id="67"/>
      <w:bookmarkEnd w:id="68"/>
      <w:bookmarkEnd w:id="69"/>
      <w:bookmarkEnd w:id="70"/>
    </w:p>
    <w:p w14:paraId="2E5CF322" w14:textId="7F5B5101" w:rsidR="0095760A" w:rsidRDefault="00465A73" w:rsidP="00186250">
      <w:pPr>
        <w:pStyle w:val="af5"/>
        <w:ind w:firstLine="480"/>
      </w:pPr>
      <w:r>
        <w:rPr>
          <w:rFonts w:hint="eastAsia"/>
        </w:rPr>
        <w:t>在监测诊断之前，需要新进行诊断的配置，配置诊断对接和任务分组。</w:t>
      </w:r>
      <w:r w:rsidR="008C3A5E">
        <w:rPr>
          <w:rFonts w:hint="eastAsia"/>
        </w:rPr>
        <w:t>诊断服务配置，用于配置</w:t>
      </w:r>
      <w:r w:rsidR="004E5234" w:rsidRPr="004E5234">
        <w:rPr>
          <w:rFonts w:hint="eastAsia"/>
        </w:rPr>
        <w:t>视频平台接入服务</w:t>
      </w:r>
      <w:r w:rsidR="008C3A5E">
        <w:rPr>
          <w:rFonts w:hint="eastAsia"/>
        </w:rPr>
        <w:t>基础信息，诊断服务器服务基础信息等配置，是平台对接，服务连通的基础配置信息，这个配置决定了系统是否能够对摄像机设备列表自动发现，图像诊断，信令诊断。</w:t>
      </w:r>
    </w:p>
    <w:p w14:paraId="3EE8190C" w14:textId="5E100634" w:rsidR="0095760A" w:rsidRPr="001E0B27" w:rsidRDefault="008C3A5E" w:rsidP="0095760A">
      <w:pPr>
        <w:ind w:firstLineChars="200" w:firstLine="480"/>
      </w:pPr>
      <w:r>
        <w:object w:dxaOrig="6037" w:dyaOrig="4336" w14:anchorId="43137F86">
          <v:shape id="_x0000_i1031" type="#_x0000_t75" style="width:301.5pt;height:217pt" o:ole="">
            <v:imagedata r:id="rId21" o:title=""/>
          </v:shape>
          <o:OLEObject Type="Embed" ProgID="Visio.Drawing.11" ShapeID="_x0000_i1031" DrawAspect="Content" ObjectID="_1549813217" r:id="rId22"/>
        </w:object>
      </w:r>
    </w:p>
    <w:p w14:paraId="3073F5F6" w14:textId="535E23F8" w:rsidR="00F20379" w:rsidRDefault="00F20379" w:rsidP="0095760A">
      <w:pPr>
        <w:pStyle w:val="3"/>
      </w:pPr>
      <w:bookmarkStart w:id="71" w:name="_Toc475698778"/>
      <w:bookmarkStart w:id="72" w:name="_Toc475698889"/>
      <w:bookmarkStart w:id="73" w:name="_Toc475726691"/>
      <w:bookmarkStart w:id="74" w:name="_Toc464069055"/>
      <w:r>
        <w:rPr>
          <w:rFonts w:hint="eastAsia"/>
        </w:rPr>
        <w:t>诊断分组场景</w:t>
      </w:r>
      <w:bookmarkEnd w:id="71"/>
      <w:bookmarkEnd w:id="72"/>
      <w:bookmarkEnd w:id="73"/>
    </w:p>
    <w:p w14:paraId="5D96D5D5" w14:textId="5B72A767" w:rsidR="00CA746C" w:rsidRDefault="00090193" w:rsidP="009F2660">
      <w:pPr>
        <w:pStyle w:val="af5"/>
        <w:ind w:firstLine="480"/>
      </w:pPr>
      <w:r>
        <w:rPr>
          <w:rFonts w:hint="eastAsia"/>
        </w:rPr>
        <w:t>诊断分组，用于在</w:t>
      </w:r>
      <w:r w:rsidR="004E5234" w:rsidRPr="004E5234">
        <w:rPr>
          <w:rFonts w:hint="eastAsia"/>
        </w:rPr>
        <w:t>视频平台接入服务</w:t>
      </w:r>
      <w:r>
        <w:rPr>
          <w:rFonts w:hint="eastAsia"/>
        </w:rPr>
        <w:t>及诊断服务器配置完成后针对业务需求对摄像机资源</w:t>
      </w:r>
      <w:r w:rsidR="009F2660">
        <w:rPr>
          <w:rFonts w:hint="eastAsia"/>
        </w:rPr>
        <w:t>进行分组关联，一个诊断分组中的摄像机资源必须来自同一</w:t>
      </w:r>
      <w:r w:rsidR="002978DC">
        <w:rPr>
          <w:rFonts w:hint="eastAsia"/>
        </w:rPr>
        <w:t>视频图像监控平台</w:t>
      </w:r>
      <w:r w:rsidR="009F2660">
        <w:rPr>
          <w:rFonts w:hint="eastAsia"/>
        </w:rPr>
        <w:t>。每个诊断分组上都会定义优先级、业务标签和诊断策略等核心属性。系统后台服务会根据每个分组定义的</w:t>
      </w:r>
      <w:r w:rsidR="00465A73">
        <w:rPr>
          <w:rFonts w:hint="eastAsia"/>
        </w:rPr>
        <w:t>诊断时间策略定时将分组内的摄像机资源下发至</w:t>
      </w:r>
      <w:r w:rsidR="004E5234" w:rsidRPr="004E5234">
        <w:rPr>
          <w:rFonts w:hint="eastAsia"/>
        </w:rPr>
        <w:t>视频平台接入服务</w:t>
      </w:r>
      <w:r w:rsidR="00465A73">
        <w:rPr>
          <w:rFonts w:hint="eastAsia"/>
        </w:rPr>
        <w:t>服务器，由该</w:t>
      </w:r>
      <w:r w:rsidR="004E5234" w:rsidRPr="004E5234">
        <w:rPr>
          <w:rFonts w:hint="eastAsia"/>
        </w:rPr>
        <w:t>视频平台接入服务</w:t>
      </w:r>
      <w:r w:rsidR="00465A73">
        <w:rPr>
          <w:rFonts w:hint="eastAsia"/>
        </w:rPr>
        <w:t>下挂的多个视频诊断服务</w:t>
      </w:r>
      <w:r w:rsidR="009F2660">
        <w:rPr>
          <w:rFonts w:hint="eastAsia"/>
        </w:rPr>
        <w:t>根据优先级来进行诊断操作，返回的诊断结果上也会绑定上诊断分组上定义的</w:t>
      </w:r>
      <w:r w:rsidR="009F2660">
        <w:rPr>
          <w:rFonts w:hint="eastAsia"/>
        </w:rPr>
        <w:lastRenderedPageBreak/>
        <w:t>业务标签，为后期以各种业务维度对诊断结果进行统计提供了数据支撑。</w:t>
      </w:r>
    </w:p>
    <w:p w14:paraId="14214DEB" w14:textId="7AC65CEF" w:rsidR="005B6918" w:rsidRPr="00CA746C" w:rsidRDefault="005B6918" w:rsidP="009F2660">
      <w:pPr>
        <w:pStyle w:val="af5"/>
        <w:ind w:firstLine="480"/>
      </w:pPr>
      <w:r>
        <w:t>诊断优先级的设置，可以在临时巡检需求的情况下，增加诊断分组，设置高优先级，进行调度，在后端进行优先诊断。</w:t>
      </w:r>
    </w:p>
    <w:p w14:paraId="148A36D7" w14:textId="3DB9BCFA" w:rsidR="00F20379" w:rsidRPr="00F20379" w:rsidRDefault="00F20379" w:rsidP="00F20379">
      <w:r>
        <w:rPr>
          <w:rFonts w:hint="eastAsia"/>
          <w:noProof/>
        </w:rPr>
        <w:drawing>
          <wp:inline distT="0" distB="0" distL="0" distR="0" wp14:anchorId="1993A966" wp14:editId="0E4E3867">
            <wp:extent cx="5274945" cy="320230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诊断分组场景.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3202305"/>
                    </a:xfrm>
                    <a:prstGeom prst="rect">
                      <a:avLst/>
                    </a:prstGeom>
                  </pic:spPr>
                </pic:pic>
              </a:graphicData>
            </a:graphic>
          </wp:inline>
        </w:drawing>
      </w:r>
    </w:p>
    <w:p w14:paraId="6915B5F4" w14:textId="105866F6" w:rsidR="0095760A" w:rsidRDefault="00F20379" w:rsidP="0095760A">
      <w:pPr>
        <w:pStyle w:val="3"/>
      </w:pPr>
      <w:bookmarkStart w:id="75" w:name="_Toc475698779"/>
      <w:bookmarkStart w:id="76" w:name="_Toc475698890"/>
      <w:bookmarkStart w:id="77" w:name="_Toc475726692"/>
      <w:r>
        <w:rPr>
          <w:rFonts w:hint="eastAsia"/>
        </w:rPr>
        <w:t>结果查询使用场景</w:t>
      </w:r>
      <w:bookmarkEnd w:id="74"/>
      <w:bookmarkEnd w:id="75"/>
      <w:bookmarkEnd w:id="76"/>
      <w:bookmarkEnd w:id="77"/>
    </w:p>
    <w:p w14:paraId="00F22E42" w14:textId="5F6B2A37" w:rsidR="0095760A" w:rsidRPr="000A73FA" w:rsidRDefault="00DF7FD1" w:rsidP="000A73FA">
      <w:pPr>
        <w:widowControl/>
        <w:spacing w:line="240" w:lineRule="auto"/>
        <w:jc w:val="left"/>
        <w:rPr>
          <w:rFonts w:ascii="宋体" w:eastAsia="宋体" w:hAnsi="宋体" w:cs="宋体"/>
          <w:kern w:val="0"/>
        </w:rPr>
      </w:pPr>
      <w:r>
        <w:rPr>
          <w:rFonts w:ascii="宋体" w:eastAsia="宋体" w:hAnsi="宋体" w:cs="宋体"/>
          <w:noProof/>
          <w:kern w:val="0"/>
        </w:rPr>
        <w:lastRenderedPageBreak/>
        <w:drawing>
          <wp:inline distT="0" distB="0" distL="0" distR="0" wp14:anchorId="2D3F5BFE" wp14:editId="147A6927">
            <wp:extent cx="5274945" cy="370459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结果查询场景.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3704590"/>
                    </a:xfrm>
                    <a:prstGeom prst="rect">
                      <a:avLst/>
                    </a:prstGeom>
                  </pic:spPr>
                </pic:pic>
              </a:graphicData>
            </a:graphic>
          </wp:inline>
        </w:drawing>
      </w:r>
    </w:p>
    <w:p w14:paraId="65E53A92" w14:textId="17BBE9C7" w:rsidR="00147796" w:rsidRDefault="00147796" w:rsidP="00AB17A7">
      <w:pPr>
        <w:pStyle w:val="1"/>
      </w:pPr>
      <w:bookmarkStart w:id="78" w:name="_Toc464069056"/>
      <w:bookmarkStart w:id="79" w:name="_Toc475698780"/>
      <w:bookmarkStart w:id="80" w:name="_Toc475698891"/>
      <w:bookmarkStart w:id="81" w:name="_Toc475726693"/>
      <w:r>
        <w:rPr>
          <w:rFonts w:hint="eastAsia"/>
        </w:rPr>
        <w:t>需求</w:t>
      </w:r>
      <w:r w:rsidR="00AB17A7">
        <w:rPr>
          <w:rFonts w:hint="eastAsia"/>
        </w:rPr>
        <w:t>特性</w:t>
      </w:r>
      <w:r w:rsidR="00B54926">
        <w:rPr>
          <w:rFonts w:hint="eastAsia"/>
        </w:rPr>
        <w:t>（</w:t>
      </w:r>
      <w:r w:rsidR="00B54926">
        <w:rPr>
          <w:rFonts w:hint="eastAsia"/>
        </w:rPr>
        <w:t>Feature</w:t>
      </w:r>
      <w:r w:rsidR="00B54926">
        <w:rPr>
          <w:rFonts w:hint="eastAsia"/>
        </w:rPr>
        <w:t>）</w:t>
      </w:r>
      <w:bookmarkEnd w:id="78"/>
      <w:bookmarkEnd w:id="79"/>
      <w:bookmarkEnd w:id="80"/>
      <w:bookmarkEnd w:id="81"/>
    </w:p>
    <w:p w14:paraId="2604CD68" w14:textId="77777777" w:rsidR="00147796" w:rsidRDefault="00B54926" w:rsidP="00147796">
      <w:pPr>
        <w:pStyle w:val="2"/>
      </w:pPr>
      <w:bookmarkStart w:id="82" w:name="_Toc464069057"/>
      <w:bookmarkStart w:id="83" w:name="_Toc475698781"/>
      <w:bookmarkStart w:id="84" w:name="_Toc475698892"/>
      <w:bookmarkStart w:id="85" w:name="_Toc475726694"/>
      <w:r>
        <w:rPr>
          <w:rFonts w:hint="eastAsia"/>
        </w:rPr>
        <w:t>产品需求框架</w:t>
      </w:r>
      <w:r w:rsidR="00AB17A7">
        <w:rPr>
          <w:rFonts w:hint="eastAsia"/>
        </w:rPr>
        <w:t>（</w:t>
      </w:r>
      <w:r w:rsidR="00AB17A7">
        <w:rPr>
          <w:rFonts w:hint="eastAsia"/>
        </w:rPr>
        <w:t>Structure</w:t>
      </w:r>
      <w:r w:rsidR="00AB17A7">
        <w:rPr>
          <w:rFonts w:hint="eastAsia"/>
        </w:rPr>
        <w:t>）</w:t>
      </w:r>
      <w:bookmarkEnd w:id="82"/>
      <w:bookmarkEnd w:id="83"/>
      <w:bookmarkEnd w:id="84"/>
      <w:bookmarkEnd w:id="85"/>
    </w:p>
    <w:p w14:paraId="2148CFF9" w14:textId="57EAE704" w:rsidR="00B7583A" w:rsidRDefault="00F530CC" w:rsidP="00147796">
      <w:pPr>
        <w:ind w:firstLine="420"/>
        <w:rPr>
          <w:i/>
        </w:rPr>
      </w:pPr>
      <w:r>
        <w:rPr>
          <w:noProof/>
        </w:rPr>
        <w:drawing>
          <wp:inline distT="0" distB="0" distL="0" distR="0" wp14:anchorId="69AD719F" wp14:editId="4CC78421">
            <wp:extent cx="5274945" cy="347027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3470275"/>
                    </a:xfrm>
                    <a:prstGeom prst="rect">
                      <a:avLst/>
                    </a:prstGeom>
                  </pic:spPr>
                </pic:pic>
              </a:graphicData>
            </a:graphic>
          </wp:inline>
        </w:drawing>
      </w:r>
    </w:p>
    <w:p w14:paraId="015F37FC" w14:textId="77777777" w:rsidR="00147796" w:rsidRDefault="00147796" w:rsidP="00147796">
      <w:pPr>
        <w:pStyle w:val="2"/>
      </w:pPr>
      <w:bookmarkStart w:id="86" w:name="_Toc464069058"/>
      <w:bookmarkStart w:id="87" w:name="_Toc475698782"/>
      <w:bookmarkStart w:id="88" w:name="_Toc475698893"/>
      <w:bookmarkStart w:id="89" w:name="_Toc475726695"/>
      <w:r w:rsidRPr="00AE2A3E">
        <w:rPr>
          <w:rFonts w:hint="eastAsia"/>
        </w:rPr>
        <w:lastRenderedPageBreak/>
        <w:t>产品</w:t>
      </w:r>
      <w:r w:rsidR="00AB17A7">
        <w:rPr>
          <w:rFonts w:hint="eastAsia"/>
        </w:rPr>
        <w:t>特性列表（</w:t>
      </w:r>
      <w:r w:rsidR="00AB17A7">
        <w:rPr>
          <w:rFonts w:hint="eastAsia"/>
        </w:rPr>
        <w:t>Feature</w:t>
      </w:r>
      <w:r w:rsidR="00AB17A7">
        <w:t xml:space="preserve"> </w:t>
      </w:r>
      <w:r w:rsidR="00AB17A7">
        <w:rPr>
          <w:rFonts w:hint="eastAsia"/>
        </w:rPr>
        <w:t>List</w:t>
      </w:r>
      <w:r w:rsidR="00AB17A7">
        <w:rPr>
          <w:rFonts w:hint="eastAsia"/>
        </w:rPr>
        <w:t>）</w:t>
      </w:r>
      <w:bookmarkEnd w:id="86"/>
      <w:bookmarkEnd w:id="87"/>
      <w:bookmarkEnd w:id="88"/>
      <w:bookmarkEnd w:id="89"/>
    </w:p>
    <w:p w14:paraId="3CF37EB0" w14:textId="2A652931" w:rsidR="0066631D" w:rsidRDefault="00200B07" w:rsidP="001433BC">
      <w:r w:rsidRPr="00200B07">
        <w:rPr>
          <w:rFonts w:hint="eastAsia"/>
        </w:rPr>
        <w:t>产品特性</w:t>
      </w:r>
      <w:r>
        <w:rPr>
          <w:rFonts w:hint="eastAsia"/>
        </w:rPr>
        <w:t>详见</w:t>
      </w:r>
      <w:r w:rsidR="00F530CC">
        <w:rPr>
          <w:rFonts w:hint="eastAsia"/>
        </w:rPr>
        <w:t>特性列表</w:t>
      </w:r>
      <w:r>
        <w:rPr>
          <w:rFonts w:hint="eastAsia"/>
        </w:rPr>
        <w:t>。</w:t>
      </w:r>
    </w:p>
    <w:p w14:paraId="3E88A825" w14:textId="77777777" w:rsidR="0029095F" w:rsidRPr="0029095F" w:rsidRDefault="0029095F" w:rsidP="001433BC"/>
    <w:p w14:paraId="644FEBFF" w14:textId="77777777" w:rsidR="00F8492D" w:rsidRDefault="0096784D" w:rsidP="00AB17A7">
      <w:pPr>
        <w:pStyle w:val="1"/>
      </w:pPr>
      <w:bookmarkStart w:id="90" w:name="_Toc224900590"/>
      <w:bookmarkStart w:id="91" w:name="_Toc464069059"/>
      <w:bookmarkStart w:id="92" w:name="_Toc475698783"/>
      <w:bookmarkStart w:id="93" w:name="_Toc475698894"/>
      <w:bookmarkStart w:id="94" w:name="_Toc475726696"/>
      <w:bookmarkEnd w:id="90"/>
      <w:r>
        <w:rPr>
          <w:rFonts w:hint="eastAsia"/>
        </w:rPr>
        <w:t>功能性需求</w:t>
      </w:r>
      <w:r w:rsidR="00147796">
        <w:rPr>
          <w:rFonts w:hint="eastAsia"/>
        </w:rPr>
        <w:t>（</w:t>
      </w:r>
      <w:r w:rsidR="00AB17A7">
        <w:rPr>
          <w:rFonts w:hint="eastAsia"/>
        </w:rPr>
        <w:t>F</w:t>
      </w:r>
      <w:r w:rsidR="00147796">
        <w:rPr>
          <w:rFonts w:hint="eastAsia"/>
        </w:rPr>
        <w:t>unctional</w:t>
      </w:r>
      <w:r w:rsidR="00147796">
        <w:t xml:space="preserve"> req</w:t>
      </w:r>
      <w:r w:rsidR="00147796">
        <w:rPr>
          <w:rFonts w:hint="eastAsia"/>
        </w:rPr>
        <w:t>）</w:t>
      </w:r>
      <w:bookmarkEnd w:id="91"/>
      <w:bookmarkEnd w:id="92"/>
      <w:bookmarkEnd w:id="93"/>
      <w:bookmarkEnd w:id="94"/>
    </w:p>
    <w:p w14:paraId="691D7492" w14:textId="01A958C4" w:rsidR="00591216" w:rsidRDefault="004E09BC" w:rsidP="00591216">
      <w:pPr>
        <w:pStyle w:val="2"/>
      </w:pPr>
      <w:bookmarkStart w:id="95" w:name="_Toc475698784"/>
      <w:bookmarkStart w:id="96" w:name="_Toc475698895"/>
      <w:bookmarkStart w:id="97" w:name="_Toc475726697"/>
      <w:r>
        <w:rPr>
          <w:rFonts w:hint="eastAsia"/>
        </w:rPr>
        <w:t>摄像头</w:t>
      </w:r>
      <w:r w:rsidR="0093725B">
        <w:rPr>
          <w:rFonts w:hint="eastAsia"/>
        </w:rPr>
        <w:t>发现</w:t>
      </w:r>
      <w:bookmarkEnd w:id="95"/>
      <w:bookmarkEnd w:id="96"/>
      <w:bookmarkEnd w:id="97"/>
    </w:p>
    <w:p w14:paraId="2A0DE433" w14:textId="40315455" w:rsidR="00E80B6E" w:rsidRPr="00E80B6E" w:rsidRDefault="004E5234" w:rsidP="004E5234">
      <w:pPr>
        <w:pStyle w:val="3"/>
      </w:pPr>
      <w:bookmarkStart w:id="98" w:name="_Toc464069061"/>
      <w:bookmarkStart w:id="99" w:name="_Toc475698785"/>
      <w:bookmarkStart w:id="100" w:name="_Toc475698896"/>
      <w:bookmarkStart w:id="101" w:name="_Toc475726698"/>
      <w:r w:rsidRPr="004E5234">
        <w:rPr>
          <w:rFonts w:hint="eastAsia"/>
        </w:rPr>
        <w:t>视频平台接入服务</w:t>
      </w:r>
      <w:r w:rsidR="00186250">
        <w:rPr>
          <w:rFonts w:hint="eastAsia"/>
        </w:rPr>
        <w:t>列表</w:t>
      </w:r>
      <w:bookmarkEnd w:id="98"/>
      <w:bookmarkEnd w:id="99"/>
      <w:bookmarkEnd w:id="100"/>
      <w:bookmarkEnd w:id="101"/>
      <w:r w:rsidR="00583ED8">
        <w:t xml:space="preserve"> </w:t>
      </w:r>
    </w:p>
    <w:p w14:paraId="71F8463A" w14:textId="77777777" w:rsidR="00E80B6E" w:rsidRDefault="00E80B6E" w:rsidP="00105ADF">
      <w:pPr>
        <w:pStyle w:val="af5"/>
        <w:numPr>
          <w:ilvl w:val="0"/>
          <w:numId w:val="14"/>
        </w:numPr>
        <w:ind w:firstLineChars="0"/>
        <w:rPr>
          <w:b/>
        </w:rPr>
      </w:pPr>
      <w:r w:rsidRPr="00AE2A3E">
        <w:rPr>
          <w:b/>
        </w:rPr>
        <w:t>需求定义</w:t>
      </w:r>
      <w:r w:rsidRPr="00AE2A3E">
        <w:rPr>
          <w:rFonts w:hint="eastAsia"/>
          <w:b/>
        </w:rPr>
        <w:t>：</w:t>
      </w:r>
    </w:p>
    <w:p w14:paraId="08C520E1" w14:textId="73840D92" w:rsidR="009E59DB" w:rsidRPr="009E59DB" w:rsidRDefault="00186250" w:rsidP="00186250">
      <w:pPr>
        <w:pStyle w:val="af5"/>
        <w:ind w:firstLine="480"/>
      </w:pPr>
      <w:r>
        <w:rPr>
          <w:rFonts w:hint="eastAsia"/>
        </w:rPr>
        <w:t>管理员用户配置好的</w:t>
      </w:r>
      <w:r w:rsidR="004E5234" w:rsidRPr="004E5234">
        <w:rPr>
          <w:rFonts w:hint="eastAsia"/>
        </w:rPr>
        <w:t>视频平台接入服务</w:t>
      </w:r>
      <w:r>
        <w:rPr>
          <w:rFonts w:hint="eastAsia"/>
        </w:rPr>
        <w:t>信息通过列表展现出来，可以查看到服务配置的详细信息，并展示最近一次自动发现摄像机的请求时间，最后一次接收摄像机清单的时间</w:t>
      </w:r>
      <w:r w:rsidR="009E59DB">
        <w:rPr>
          <w:rFonts w:hint="eastAsia"/>
        </w:rPr>
        <w:t>。</w:t>
      </w:r>
      <w:r w:rsidR="003035BD">
        <w:rPr>
          <w:rFonts w:hint="eastAsia"/>
        </w:rPr>
        <w:t>选择对应的</w:t>
      </w:r>
      <w:r w:rsidR="004E5234" w:rsidRPr="004E5234">
        <w:rPr>
          <w:rFonts w:hint="eastAsia"/>
        </w:rPr>
        <w:t>视频平台接入服务</w:t>
      </w:r>
      <w:r w:rsidR="003035BD">
        <w:rPr>
          <w:rFonts w:hint="eastAsia"/>
        </w:rPr>
        <w:t>，可以进行自动发现。</w:t>
      </w:r>
    </w:p>
    <w:p w14:paraId="282F9C65" w14:textId="77777777" w:rsidR="004C71B7" w:rsidRDefault="004C71B7" w:rsidP="00105ADF">
      <w:pPr>
        <w:pStyle w:val="af5"/>
        <w:numPr>
          <w:ilvl w:val="0"/>
          <w:numId w:val="14"/>
        </w:numPr>
        <w:ind w:firstLineChars="0"/>
        <w:rPr>
          <w:b/>
        </w:rPr>
      </w:pPr>
      <w:r w:rsidRPr="00AE2A3E">
        <w:rPr>
          <w:rFonts w:hint="eastAsia"/>
          <w:b/>
        </w:rPr>
        <w:t>需求场景：</w:t>
      </w:r>
    </w:p>
    <w:p w14:paraId="458F8697" w14:textId="59A42133" w:rsidR="00772865" w:rsidRPr="00772865" w:rsidRDefault="00186250" w:rsidP="00186250">
      <w:pPr>
        <w:pStyle w:val="af5"/>
        <w:ind w:firstLine="480"/>
      </w:pPr>
      <w:r>
        <w:rPr>
          <w:rFonts w:hint="eastAsia"/>
        </w:rPr>
        <w:t>管理员进入自动发现首页，默认展示所有已配置好的</w:t>
      </w:r>
      <w:r w:rsidR="004E5234" w:rsidRPr="004E5234">
        <w:rPr>
          <w:rFonts w:hint="eastAsia"/>
        </w:rPr>
        <w:t>视频平台接入服务</w:t>
      </w:r>
      <w:r>
        <w:rPr>
          <w:rFonts w:hint="eastAsia"/>
        </w:rPr>
        <w:t>列表。但不能编辑修改</w:t>
      </w:r>
      <w:r w:rsidR="004E5234" w:rsidRPr="004E5234">
        <w:rPr>
          <w:rFonts w:hint="eastAsia"/>
        </w:rPr>
        <w:t>视频平台接入服务</w:t>
      </w:r>
      <w:r>
        <w:rPr>
          <w:rFonts w:hint="eastAsia"/>
        </w:rPr>
        <w:t>信息，可以</w:t>
      </w:r>
      <w:r w:rsidR="004E5234">
        <w:rPr>
          <w:rFonts w:hint="eastAsia"/>
        </w:rPr>
        <w:t>选择</w:t>
      </w:r>
      <w:r w:rsidR="0029095F">
        <w:rPr>
          <w:rFonts w:hint="eastAsia"/>
        </w:rPr>
        <w:t>一个或者多个</w:t>
      </w:r>
      <w:r w:rsidR="004E5234" w:rsidRPr="004E5234">
        <w:rPr>
          <w:rFonts w:hint="eastAsia"/>
        </w:rPr>
        <w:t>视频平台接入服务</w:t>
      </w:r>
      <w:r w:rsidR="0029095F">
        <w:rPr>
          <w:rFonts w:hint="eastAsia"/>
        </w:rPr>
        <w:t>，同时向一个或者多个</w:t>
      </w:r>
      <w:r w:rsidR="004E5234" w:rsidRPr="004E5234">
        <w:rPr>
          <w:rFonts w:hint="eastAsia"/>
        </w:rPr>
        <w:t>视频平台接入服务</w:t>
      </w:r>
      <w:r w:rsidR="0029095F">
        <w:rPr>
          <w:rFonts w:hint="eastAsia"/>
        </w:rPr>
        <w:t>发送摄像机</w:t>
      </w:r>
      <w:r>
        <w:rPr>
          <w:rFonts w:hint="eastAsia"/>
        </w:rPr>
        <w:t>发现请求。</w:t>
      </w:r>
    </w:p>
    <w:p w14:paraId="2E2B15AA" w14:textId="77777777" w:rsidR="00E80B6E" w:rsidRDefault="00E80B6E" w:rsidP="00105ADF">
      <w:pPr>
        <w:pStyle w:val="af5"/>
        <w:numPr>
          <w:ilvl w:val="0"/>
          <w:numId w:val="14"/>
        </w:numPr>
        <w:ind w:firstLineChars="0"/>
        <w:rPr>
          <w:b/>
        </w:rPr>
      </w:pPr>
      <w:r w:rsidRPr="00AE2A3E">
        <w:rPr>
          <w:b/>
        </w:rPr>
        <w:t>需求</w:t>
      </w:r>
      <w:r>
        <w:rPr>
          <w:b/>
        </w:rPr>
        <w:t>输入输出</w:t>
      </w:r>
      <w:r w:rsidRPr="00AE2A3E">
        <w:rPr>
          <w:rFonts w:hint="eastAsia"/>
          <w:b/>
        </w:rPr>
        <w:t>：</w:t>
      </w:r>
    </w:p>
    <w:p w14:paraId="7107F3D9" w14:textId="3B26C224" w:rsidR="00186250" w:rsidRPr="00E80B6E" w:rsidRDefault="00186250" w:rsidP="00186250">
      <w:r w:rsidRPr="00E80B6E">
        <w:rPr>
          <w:rFonts w:hint="eastAsia"/>
        </w:rPr>
        <w:t>前提条件：</w:t>
      </w:r>
      <w:r>
        <w:rPr>
          <w:rFonts w:hint="eastAsia"/>
        </w:rPr>
        <w:t>管理员已配置好</w:t>
      </w:r>
      <w:r w:rsidR="004E5234" w:rsidRPr="004E5234">
        <w:rPr>
          <w:rFonts w:hint="eastAsia"/>
        </w:rPr>
        <w:t>视频平台接入服务</w:t>
      </w:r>
      <w:r>
        <w:rPr>
          <w:rFonts w:hint="eastAsia"/>
        </w:rPr>
        <w:t>所在服务器</w:t>
      </w:r>
      <w:r>
        <w:rPr>
          <w:rFonts w:hint="eastAsia"/>
        </w:rPr>
        <w:t>IP</w:t>
      </w:r>
      <w:r>
        <w:rPr>
          <w:rFonts w:hint="eastAsia"/>
        </w:rPr>
        <w:t>地址及</w:t>
      </w:r>
      <w:r w:rsidR="002978DC">
        <w:rPr>
          <w:rFonts w:hint="eastAsia"/>
        </w:rPr>
        <w:t>视频图像监控平台</w:t>
      </w:r>
      <w:r>
        <w:rPr>
          <w:rFonts w:hint="eastAsia"/>
        </w:rPr>
        <w:t>提供的</w:t>
      </w:r>
      <w:r>
        <w:rPr>
          <w:rFonts w:hint="eastAsia"/>
        </w:rPr>
        <w:t>SIP ID</w:t>
      </w:r>
      <w:r>
        <w:rPr>
          <w:rFonts w:hint="eastAsia"/>
        </w:rPr>
        <w:t>信息。</w:t>
      </w:r>
      <w:r w:rsidR="006C0CD7">
        <w:rPr>
          <w:rFonts w:hint="eastAsia"/>
        </w:rPr>
        <w:t>下级平台已经成功注册到</w:t>
      </w:r>
      <w:r w:rsidR="004E5234" w:rsidRPr="004E5234">
        <w:rPr>
          <w:rFonts w:hint="eastAsia"/>
        </w:rPr>
        <w:t>视频平台接入服务</w:t>
      </w:r>
      <w:r w:rsidR="006C0CD7">
        <w:rPr>
          <w:rFonts w:hint="eastAsia"/>
        </w:rPr>
        <w:t>，并配置对应的推送设备。</w:t>
      </w:r>
    </w:p>
    <w:p w14:paraId="5922B208" w14:textId="77777777" w:rsidR="00186250" w:rsidRPr="00E80B6E" w:rsidRDefault="00186250" w:rsidP="00186250">
      <w:r w:rsidRPr="00E80B6E">
        <w:t>输入</w:t>
      </w:r>
      <w:r w:rsidRPr="00E80B6E">
        <w:rPr>
          <w:rFonts w:hint="eastAsia"/>
        </w:rPr>
        <w:t>：</w:t>
      </w:r>
      <w:r>
        <w:rPr>
          <w:rFonts w:hint="eastAsia"/>
        </w:rPr>
        <w:t>无</w:t>
      </w:r>
    </w:p>
    <w:p w14:paraId="11CE8394" w14:textId="2314D3D2" w:rsidR="00A91A15" w:rsidRDefault="00186250" w:rsidP="00186250">
      <w:r w:rsidRPr="00E80B6E">
        <w:rPr>
          <w:rFonts w:hint="eastAsia"/>
        </w:rPr>
        <w:lastRenderedPageBreak/>
        <w:t>输出：</w:t>
      </w:r>
      <w:r w:rsidRPr="00E80B6E">
        <w:t xml:space="preserve"> </w:t>
      </w:r>
      <w:r>
        <w:rPr>
          <w:rFonts w:hint="eastAsia"/>
        </w:rPr>
        <w:t>服务器名称，服务器</w:t>
      </w:r>
      <w:r>
        <w:rPr>
          <w:rFonts w:hint="eastAsia"/>
        </w:rPr>
        <w:t>IP</w:t>
      </w:r>
      <w:r>
        <w:rPr>
          <w:rFonts w:hint="eastAsia"/>
        </w:rPr>
        <w:t>，创建时间，修改时间，发现状态，已发现摄像机设备数与摄像机总数</w:t>
      </w:r>
    </w:p>
    <w:p w14:paraId="3A9A764B" w14:textId="77777777" w:rsidR="00E80B6E" w:rsidRPr="00A91A15" w:rsidRDefault="00E80B6E" w:rsidP="00A91A15">
      <w:pPr>
        <w:pStyle w:val="af5"/>
        <w:numPr>
          <w:ilvl w:val="0"/>
          <w:numId w:val="14"/>
        </w:numPr>
        <w:ind w:firstLineChars="0"/>
        <w:rPr>
          <w:b/>
        </w:rPr>
      </w:pPr>
      <w:r w:rsidRPr="00A91A15">
        <w:rPr>
          <w:b/>
        </w:rPr>
        <w:t>需求流程</w:t>
      </w:r>
      <w:r w:rsidRPr="00A91A15">
        <w:rPr>
          <w:rFonts w:hint="eastAsia"/>
          <w:b/>
        </w:rPr>
        <w:t>：</w:t>
      </w:r>
    </w:p>
    <w:p w14:paraId="52B8F78F" w14:textId="1AAD45BA" w:rsidR="00E80B6E" w:rsidRPr="00FB475E" w:rsidRDefault="00186250" w:rsidP="00FB475E">
      <w:pPr>
        <w:jc w:val="center"/>
      </w:pPr>
      <w:r>
        <w:object w:dxaOrig="6718" w:dyaOrig="935" w14:anchorId="597939DA">
          <v:shape id="_x0000_i1032" type="#_x0000_t75" style="width:336pt;height:47.5pt" o:ole="">
            <v:imagedata r:id="rId26" o:title=""/>
          </v:shape>
          <o:OLEObject Type="Embed" ProgID="Visio.Drawing.11" ShapeID="_x0000_i1032" DrawAspect="Content" ObjectID="_1549813218" r:id="rId27"/>
        </w:object>
      </w:r>
    </w:p>
    <w:p w14:paraId="1CFDFA66" w14:textId="77777777" w:rsidR="00E551D5" w:rsidRPr="00E551D5" w:rsidRDefault="00E80B6E" w:rsidP="00105ADF">
      <w:pPr>
        <w:pStyle w:val="af5"/>
        <w:numPr>
          <w:ilvl w:val="0"/>
          <w:numId w:val="14"/>
        </w:numPr>
        <w:ind w:firstLineChars="0"/>
        <w:rPr>
          <w:b/>
        </w:rPr>
      </w:pPr>
      <w:r w:rsidRPr="00AE2A3E">
        <w:rPr>
          <w:b/>
        </w:rPr>
        <w:t>原型说明</w:t>
      </w:r>
      <w:r w:rsidRPr="00AE2A3E">
        <w:rPr>
          <w:rFonts w:hint="eastAsia"/>
          <w:b/>
        </w:rPr>
        <w:t>：（可选）</w:t>
      </w:r>
    </w:p>
    <w:p w14:paraId="567BDF8A" w14:textId="4EACD678" w:rsidR="00A55948" w:rsidRPr="00FB475E" w:rsidRDefault="00186250" w:rsidP="00A55948">
      <w:pPr>
        <w:pStyle w:val="af5"/>
        <w:ind w:left="420" w:firstLineChars="0" w:firstLine="0"/>
        <w:rPr>
          <w:b/>
        </w:rPr>
      </w:pPr>
      <w:r>
        <w:rPr>
          <w:noProof/>
        </w:rPr>
        <w:drawing>
          <wp:inline distT="0" distB="0" distL="0" distR="0" wp14:anchorId="57ACA5DD" wp14:editId="1563FB2F">
            <wp:extent cx="4780456" cy="25241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7194" cy="2527683"/>
                    </a:xfrm>
                    <a:prstGeom prst="rect">
                      <a:avLst/>
                    </a:prstGeom>
                  </pic:spPr>
                </pic:pic>
              </a:graphicData>
            </a:graphic>
          </wp:inline>
        </w:drawing>
      </w:r>
    </w:p>
    <w:p w14:paraId="693B8BB8" w14:textId="77777777" w:rsidR="00A55948" w:rsidRDefault="00A55948" w:rsidP="00105ADF">
      <w:pPr>
        <w:pStyle w:val="af5"/>
        <w:numPr>
          <w:ilvl w:val="0"/>
          <w:numId w:val="14"/>
        </w:numPr>
        <w:ind w:firstLineChars="0"/>
        <w:rPr>
          <w:b/>
        </w:rPr>
      </w:pPr>
      <w:r w:rsidRPr="00AE2A3E">
        <w:rPr>
          <w:rFonts w:hint="eastAsia"/>
          <w:b/>
        </w:rPr>
        <w:t>其他</w:t>
      </w:r>
      <w:r>
        <w:rPr>
          <w:rFonts w:hint="eastAsia"/>
          <w:b/>
        </w:rPr>
        <w:t>补充</w:t>
      </w:r>
    </w:p>
    <w:p w14:paraId="2C6C02D6" w14:textId="77777777" w:rsidR="00E80B6E" w:rsidRPr="00E80B6E" w:rsidRDefault="00E80B6E" w:rsidP="00E80B6E">
      <w:pPr>
        <w:pStyle w:val="af5"/>
        <w:ind w:left="420" w:firstLineChars="0" w:firstLine="0"/>
        <w:rPr>
          <w:b/>
        </w:rPr>
      </w:pPr>
    </w:p>
    <w:p w14:paraId="46B5A249" w14:textId="7AEA6913" w:rsidR="00E80B6E" w:rsidRPr="00E80B6E" w:rsidRDefault="00186250" w:rsidP="00E80B6E">
      <w:pPr>
        <w:pStyle w:val="3"/>
      </w:pPr>
      <w:bookmarkStart w:id="102" w:name="_Toc475698786"/>
      <w:bookmarkStart w:id="103" w:name="_Toc475698897"/>
      <w:bookmarkStart w:id="104" w:name="_Toc475726699"/>
      <w:r>
        <w:rPr>
          <w:rFonts w:hint="eastAsia"/>
        </w:rPr>
        <w:t>自动发现</w:t>
      </w:r>
      <w:bookmarkEnd w:id="102"/>
      <w:bookmarkEnd w:id="103"/>
      <w:bookmarkEnd w:id="104"/>
      <w:r w:rsidR="00583ED8">
        <w:t xml:space="preserve"> </w:t>
      </w:r>
    </w:p>
    <w:p w14:paraId="411F9C7E" w14:textId="77777777" w:rsidR="00E80B6E" w:rsidRPr="00AE2A3E" w:rsidRDefault="00E80B6E" w:rsidP="00105ADF">
      <w:pPr>
        <w:pStyle w:val="af5"/>
        <w:numPr>
          <w:ilvl w:val="0"/>
          <w:numId w:val="15"/>
        </w:numPr>
        <w:ind w:firstLineChars="0"/>
        <w:rPr>
          <w:b/>
        </w:rPr>
      </w:pPr>
      <w:r w:rsidRPr="00AE2A3E">
        <w:rPr>
          <w:b/>
        </w:rPr>
        <w:t>需求定义</w:t>
      </w:r>
      <w:r w:rsidRPr="00AE2A3E">
        <w:rPr>
          <w:rFonts w:hint="eastAsia"/>
          <w:b/>
        </w:rPr>
        <w:t>：</w:t>
      </w:r>
    </w:p>
    <w:p w14:paraId="42511BB0" w14:textId="67E56F1F" w:rsidR="0026675E" w:rsidRPr="00E80B6E" w:rsidRDefault="001B54AF" w:rsidP="00186250">
      <w:pPr>
        <w:pStyle w:val="af5"/>
        <w:ind w:firstLine="480"/>
      </w:pPr>
      <w:r>
        <w:rPr>
          <w:rFonts w:hint="eastAsia"/>
        </w:rPr>
        <w:t>对于查询出来的</w:t>
      </w:r>
      <w:r w:rsidR="004E5234" w:rsidRPr="004E5234">
        <w:rPr>
          <w:rFonts w:hint="eastAsia"/>
        </w:rPr>
        <w:t>视频平台接入服务</w:t>
      </w:r>
      <w:r w:rsidR="00186250">
        <w:rPr>
          <w:rFonts w:hint="eastAsia"/>
        </w:rPr>
        <w:t>列表，可以选择向一个或者多个</w:t>
      </w:r>
      <w:r w:rsidR="004E5234" w:rsidRPr="004E5234">
        <w:rPr>
          <w:rFonts w:hint="eastAsia"/>
        </w:rPr>
        <w:t>视频平台接入服务</w:t>
      </w:r>
      <w:r w:rsidR="00186250">
        <w:rPr>
          <w:rFonts w:hint="eastAsia"/>
        </w:rPr>
        <w:t>发送自动发现摄像机清单的请求，同一时刻同一个</w:t>
      </w:r>
      <w:r w:rsidR="004E5234" w:rsidRPr="004E5234">
        <w:rPr>
          <w:rFonts w:hint="eastAsia"/>
        </w:rPr>
        <w:t>视频平台接入服务</w:t>
      </w:r>
      <w:r w:rsidR="00186250">
        <w:rPr>
          <w:rFonts w:hint="eastAsia"/>
        </w:rPr>
        <w:t>只允许一次自动发现请求，正在处理自动发现请求的</w:t>
      </w:r>
      <w:r w:rsidR="004E5234" w:rsidRPr="004E5234">
        <w:rPr>
          <w:rFonts w:hint="eastAsia"/>
        </w:rPr>
        <w:t>视频平台接入服务</w:t>
      </w:r>
      <w:r w:rsidR="00186250">
        <w:rPr>
          <w:rFonts w:hint="eastAsia"/>
        </w:rPr>
        <w:t>，定时刷新页面更新发现进度，最近一次发现时间，最近一次接收摄像机时间，发现状态等</w:t>
      </w:r>
      <w:r w:rsidR="00186250" w:rsidRPr="00813197">
        <w:rPr>
          <w:rFonts w:hint="eastAsia"/>
        </w:rPr>
        <w:t>。</w:t>
      </w:r>
    </w:p>
    <w:p w14:paraId="05C71698" w14:textId="77777777" w:rsidR="00E80B6E" w:rsidRDefault="00E80B6E" w:rsidP="00105ADF">
      <w:pPr>
        <w:pStyle w:val="af5"/>
        <w:numPr>
          <w:ilvl w:val="0"/>
          <w:numId w:val="15"/>
        </w:numPr>
        <w:ind w:firstLineChars="0"/>
        <w:rPr>
          <w:b/>
        </w:rPr>
      </w:pPr>
      <w:r w:rsidRPr="00AE2A3E">
        <w:rPr>
          <w:rFonts w:hint="eastAsia"/>
          <w:b/>
        </w:rPr>
        <w:t>需求场景：</w:t>
      </w:r>
    </w:p>
    <w:p w14:paraId="41BA6C1B" w14:textId="5CF1A400" w:rsidR="00E80B6E" w:rsidRPr="00E80B6E" w:rsidRDefault="00A42AB6" w:rsidP="00E80B6E">
      <w:pPr>
        <w:rPr>
          <w:b/>
        </w:rPr>
      </w:pPr>
      <w:r>
        <w:rPr>
          <w:rFonts w:hint="eastAsia"/>
          <w:b/>
        </w:rPr>
        <w:lastRenderedPageBreak/>
        <w:tab/>
      </w:r>
      <w:r w:rsidR="00E10FDD">
        <w:rPr>
          <w:rFonts w:hint="eastAsia"/>
        </w:rPr>
        <w:t>管理员用户通过平台对接的方式通过</w:t>
      </w:r>
      <w:r w:rsidR="004E5234" w:rsidRPr="004E5234">
        <w:rPr>
          <w:rFonts w:hint="eastAsia"/>
        </w:rPr>
        <w:t>视频平台接入服务</w:t>
      </w:r>
      <w:r w:rsidR="00E10FDD">
        <w:rPr>
          <w:rFonts w:hint="eastAsia"/>
        </w:rPr>
        <w:t>向</w:t>
      </w:r>
      <w:r w:rsidR="002978DC">
        <w:rPr>
          <w:rFonts w:hint="eastAsia"/>
        </w:rPr>
        <w:t>视频图像监控平台</w:t>
      </w:r>
      <w:r w:rsidR="00E10FDD">
        <w:rPr>
          <w:rFonts w:hint="eastAsia"/>
        </w:rPr>
        <w:t>同步摄像机清单的请求，以达到减少系统用户工作量，并保持各平台资源数据的一致的目的。</w:t>
      </w:r>
    </w:p>
    <w:p w14:paraId="27D22C10" w14:textId="77777777" w:rsidR="00E80B6E" w:rsidRDefault="00E80B6E" w:rsidP="00105ADF">
      <w:pPr>
        <w:pStyle w:val="af5"/>
        <w:numPr>
          <w:ilvl w:val="0"/>
          <w:numId w:val="15"/>
        </w:numPr>
        <w:ind w:firstLineChars="0"/>
        <w:rPr>
          <w:b/>
        </w:rPr>
      </w:pPr>
      <w:r w:rsidRPr="00AE2A3E">
        <w:rPr>
          <w:b/>
        </w:rPr>
        <w:t>需求</w:t>
      </w:r>
      <w:r>
        <w:rPr>
          <w:b/>
        </w:rPr>
        <w:t>输入输出</w:t>
      </w:r>
      <w:r w:rsidRPr="00AE2A3E">
        <w:rPr>
          <w:rFonts w:hint="eastAsia"/>
          <w:b/>
        </w:rPr>
        <w:t>：</w:t>
      </w:r>
    </w:p>
    <w:p w14:paraId="44F13D00" w14:textId="5AF7E952" w:rsidR="00E80B6E" w:rsidRPr="00E80B6E" w:rsidRDefault="00E80B6E" w:rsidP="00E10FDD">
      <w:r w:rsidRPr="00E80B6E">
        <w:rPr>
          <w:rFonts w:hint="eastAsia"/>
        </w:rPr>
        <w:t>前提条件：</w:t>
      </w:r>
      <w:r w:rsidR="004E5234" w:rsidRPr="004E5234">
        <w:rPr>
          <w:rFonts w:hint="eastAsia"/>
        </w:rPr>
        <w:t>视频平台接入服务</w:t>
      </w:r>
      <w:r w:rsidR="006C0CD7">
        <w:rPr>
          <w:rFonts w:hint="eastAsia"/>
        </w:rPr>
        <w:t>已正确配置，下级平台已经成功注册到</w:t>
      </w:r>
      <w:r w:rsidR="004E5234" w:rsidRPr="004E5234">
        <w:rPr>
          <w:rFonts w:hint="eastAsia"/>
        </w:rPr>
        <w:t>视频平台接入服务</w:t>
      </w:r>
      <w:r w:rsidR="006C0CD7">
        <w:rPr>
          <w:rFonts w:hint="eastAsia"/>
        </w:rPr>
        <w:t>。下级平台已经共享设备目录。</w:t>
      </w:r>
    </w:p>
    <w:p w14:paraId="75BE0502" w14:textId="2F5C3D38" w:rsidR="00E80B6E" w:rsidRPr="00E80B6E" w:rsidRDefault="00E80B6E" w:rsidP="00E10FDD">
      <w:r w:rsidRPr="00E80B6E">
        <w:t>输入</w:t>
      </w:r>
      <w:r w:rsidRPr="00E80B6E">
        <w:rPr>
          <w:rFonts w:hint="eastAsia"/>
        </w:rPr>
        <w:t>：</w:t>
      </w:r>
      <w:r w:rsidR="004E5234">
        <w:rPr>
          <w:rFonts w:hint="eastAsia"/>
        </w:rPr>
        <w:t>选择</w:t>
      </w:r>
      <w:r w:rsidR="006C0CD7">
        <w:rPr>
          <w:rFonts w:hint="eastAsia"/>
        </w:rPr>
        <w:t>对应的</w:t>
      </w:r>
      <w:r w:rsidR="004E5234" w:rsidRPr="004E5234">
        <w:rPr>
          <w:rFonts w:hint="eastAsia"/>
        </w:rPr>
        <w:t>视频平台接入服务</w:t>
      </w:r>
      <w:r w:rsidR="006C0CD7">
        <w:rPr>
          <w:rFonts w:hint="eastAsia"/>
        </w:rPr>
        <w:t>，作为发现摄像机来源。</w:t>
      </w:r>
      <w:r w:rsidR="006C0CD7" w:rsidRPr="00E80B6E">
        <w:t xml:space="preserve"> </w:t>
      </w:r>
    </w:p>
    <w:p w14:paraId="15D32008" w14:textId="2FCEF47A" w:rsidR="00E80B6E" w:rsidRDefault="00E80B6E" w:rsidP="00E10FDD">
      <w:r w:rsidRPr="00E80B6E">
        <w:rPr>
          <w:rFonts w:hint="eastAsia"/>
        </w:rPr>
        <w:t>输出：</w:t>
      </w:r>
      <w:r w:rsidR="006C0CD7">
        <w:rPr>
          <w:rFonts w:hint="eastAsia"/>
        </w:rPr>
        <w:t>各</w:t>
      </w:r>
      <w:r w:rsidR="004E5234" w:rsidRPr="004E5234">
        <w:rPr>
          <w:rFonts w:hint="eastAsia"/>
        </w:rPr>
        <w:t>视频平台接入服务</w:t>
      </w:r>
      <w:r w:rsidR="006C0CD7">
        <w:rPr>
          <w:rFonts w:hint="eastAsia"/>
        </w:rPr>
        <w:t>的发现状态，发现进度，发现摄像机的列表</w:t>
      </w:r>
      <w:r w:rsidR="006C0CD7">
        <w:t xml:space="preserve"> </w:t>
      </w:r>
      <w:r w:rsidR="006C0CD7">
        <w:t>。</w:t>
      </w:r>
    </w:p>
    <w:p w14:paraId="5FF8378C" w14:textId="77777777" w:rsidR="00E80B6E" w:rsidRDefault="00E80B6E" w:rsidP="00105ADF">
      <w:pPr>
        <w:pStyle w:val="af5"/>
        <w:numPr>
          <w:ilvl w:val="0"/>
          <w:numId w:val="15"/>
        </w:numPr>
        <w:ind w:firstLineChars="0"/>
        <w:rPr>
          <w:b/>
        </w:rPr>
      </w:pPr>
      <w:r w:rsidRPr="00AE2A3E">
        <w:rPr>
          <w:b/>
        </w:rPr>
        <w:t>需求流程</w:t>
      </w:r>
      <w:r w:rsidRPr="00AE2A3E">
        <w:rPr>
          <w:rFonts w:hint="eastAsia"/>
          <w:b/>
        </w:rPr>
        <w:t>：</w:t>
      </w:r>
    </w:p>
    <w:p w14:paraId="5077F0D1" w14:textId="53CAE6B8" w:rsidR="00E80B6E" w:rsidRPr="00487BB0" w:rsidRDefault="00E10FDD" w:rsidP="00487BB0">
      <w:pPr>
        <w:pStyle w:val="af5"/>
        <w:ind w:firstLineChars="0" w:firstLine="0"/>
        <w:rPr>
          <w:b/>
        </w:rPr>
      </w:pPr>
      <w:r>
        <w:object w:dxaOrig="11536" w:dyaOrig="963" w14:anchorId="6F98CBAF">
          <v:shape id="_x0000_i1033" type="#_x0000_t75" style="width:415.5pt;height:34.5pt" o:ole="">
            <v:imagedata r:id="rId29" o:title=""/>
          </v:shape>
          <o:OLEObject Type="Embed" ProgID="Visio.Drawing.11" ShapeID="_x0000_i1033" DrawAspect="Content" ObjectID="_1549813219" r:id="rId30"/>
        </w:object>
      </w:r>
    </w:p>
    <w:p w14:paraId="245E5E8A" w14:textId="77777777" w:rsidR="00E80B6E" w:rsidRDefault="00E80B6E" w:rsidP="00105ADF">
      <w:pPr>
        <w:pStyle w:val="af5"/>
        <w:numPr>
          <w:ilvl w:val="0"/>
          <w:numId w:val="15"/>
        </w:numPr>
        <w:ind w:firstLineChars="0"/>
        <w:rPr>
          <w:b/>
        </w:rPr>
      </w:pPr>
      <w:r w:rsidRPr="00AE2A3E">
        <w:rPr>
          <w:b/>
        </w:rPr>
        <w:t>原型说明</w:t>
      </w:r>
      <w:r w:rsidRPr="00AE2A3E">
        <w:rPr>
          <w:rFonts w:hint="eastAsia"/>
          <w:b/>
        </w:rPr>
        <w:t>：（可选）</w:t>
      </w:r>
    </w:p>
    <w:p w14:paraId="535D9B17" w14:textId="09E9AA12" w:rsidR="00A55948" w:rsidRDefault="00A55948" w:rsidP="00EB57FE">
      <w:pPr>
        <w:pStyle w:val="af5"/>
        <w:ind w:firstLineChars="0" w:firstLine="0"/>
        <w:rPr>
          <w:b/>
        </w:rPr>
      </w:pPr>
    </w:p>
    <w:p w14:paraId="5948DE21" w14:textId="202515F0" w:rsidR="00E00287" w:rsidRDefault="00E00287" w:rsidP="00EB57FE">
      <w:pPr>
        <w:pStyle w:val="af5"/>
        <w:ind w:firstLineChars="0" w:firstLine="0"/>
        <w:rPr>
          <w:b/>
        </w:rPr>
      </w:pPr>
    </w:p>
    <w:p w14:paraId="642E2158" w14:textId="7EB62507" w:rsidR="00E00287" w:rsidRDefault="00056852" w:rsidP="00EB57FE">
      <w:pPr>
        <w:pStyle w:val="af5"/>
        <w:ind w:firstLineChars="0" w:firstLine="0"/>
        <w:rPr>
          <w:b/>
        </w:rPr>
      </w:pPr>
      <w:r w:rsidRPr="00056852">
        <w:rPr>
          <w:noProof/>
        </w:rPr>
        <w:drawing>
          <wp:inline distT="0" distB="0" distL="0" distR="0" wp14:anchorId="606A4EEA" wp14:editId="48B16FD4">
            <wp:extent cx="5274945" cy="2441531"/>
            <wp:effectExtent l="0" t="0" r="1905" b="0"/>
            <wp:docPr id="30" name="图片 30" descr="C:\Users\EVERES~1\AppData\Local\Temp\WeChat Files\175578933185577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EVERES~1\AppData\Local\Temp\WeChat Files\1755789331855775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945" cy="2441531"/>
                    </a:xfrm>
                    <a:prstGeom prst="rect">
                      <a:avLst/>
                    </a:prstGeom>
                    <a:noFill/>
                    <a:ln>
                      <a:noFill/>
                    </a:ln>
                  </pic:spPr>
                </pic:pic>
              </a:graphicData>
            </a:graphic>
          </wp:inline>
        </w:drawing>
      </w:r>
      <w:r w:rsidRPr="00056852">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056852">
        <w:rPr>
          <w:noProof/>
        </w:rPr>
        <w:lastRenderedPageBreak/>
        <w:drawing>
          <wp:inline distT="0" distB="0" distL="0" distR="0" wp14:anchorId="71EBA2CB" wp14:editId="565D990A">
            <wp:extent cx="5274945" cy="2409255"/>
            <wp:effectExtent l="0" t="0" r="1905" b="0"/>
            <wp:docPr id="31" name="图片 31" descr="C:\Users\EVERES~1\AppData\Local\Temp\WeChat Files\246351415663384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VERES~1\AppData\Local\Temp\WeChat Files\24635141566338417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945" cy="2409255"/>
                    </a:xfrm>
                    <a:prstGeom prst="rect">
                      <a:avLst/>
                    </a:prstGeom>
                    <a:noFill/>
                    <a:ln>
                      <a:noFill/>
                    </a:ln>
                  </pic:spPr>
                </pic:pic>
              </a:graphicData>
            </a:graphic>
          </wp:inline>
        </w:drawing>
      </w:r>
      <w:r w:rsidRPr="00056852">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056852">
        <w:rPr>
          <w:noProof/>
        </w:rPr>
        <w:drawing>
          <wp:inline distT="0" distB="0" distL="0" distR="0" wp14:anchorId="238789EB" wp14:editId="111571A9">
            <wp:extent cx="5274945" cy="2376171"/>
            <wp:effectExtent l="0" t="0" r="1905" b="5080"/>
            <wp:docPr id="33" name="图片 33" descr="C:\Users\EVERES~1\AppData\Local\Temp\WeChat Files\241006822020946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VERES~1\AppData\Local\Temp\WeChat Files\24100682202094617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945" cy="2376171"/>
                    </a:xfrm>
                    <a:prstGeom prst="rect">
                      <a:avLst/>
                    </a:prstGeom>
                    <a:noFill/>
                    <a:ln>
                      <a:noFill/>
                    </a:ln>
                  </pic:spPr>
                </pic:pic>
              </a:graphicData>
            </a:graphic>
          </wp:inline>
        </w:drawing>
      </w:r>
    </w:p>
    <w:p w14:paraId="3EE175CA" w14:textId="693B39CB" w:rsidR="00E00287" w:rsidRPr="00E00287" w:rsidRDefault="00E00287" w:rsidP="00E00287">
      <w:pPr>
        <w:widowControl/>
        <w:spacing w:line="240" w:lineRule="auto"/>
        <w:jc w:val="left"/>
        <w:rPr>
          <w:rFonts w:ascii="宋体" w:eastAsia="宋体" w:hAnsi="宋体" w:cs="宋体"/>
          <w:kern w:val="0"/>
        </w:rPr>
      </w:pPr>
    </w:p>
    <w:p w14:paraId="06BEA0A0" w14:textId="41138EEE" w:rsidR="00E00287" w:rsidRPr="00E00287" w:rsidRDefault="00E00287" w:rsidP="00E00287">
      <w:pPr>
        <w:widowControl/>
        <w:spacing w:line="240" w:lineRule="auto"/>
        <w:jc w:val="left"/>
        <w:rPr>
          <w:rFonts w:ascii="宋体" w:eastAsia="宋体" w:hAnsi="宋体" w:cs="宋体"/>
          <w:kern w:val="0"/>
        </w:rPr>
      </w:pPr>
    </w:p>
    <w:p w14:paraId="1C5F2A9F" w14:textId="77777777" w:rsidR="00E00287" w:rsidRPr="00C332F8" w:rsidRDefault="00E00287" w:rsidP="00EB57FE">
      <w:pPr>
        <w:pStyle w:val="af5"/>
        <w:ind w:firstLineChars="0" w:firstLine="0"/>
        <w:rPr>
          <w:b/>
        </w:rPr>
      </w:pPr>
    </w:p>
    <w:p w14:paraId="49139BB8" w14:textId="77777777" w:rsidR="00E80B6E" w:rsidRPr="008651CC" w:rsidRDefault="00A55948" w:rsidP="00105ADF">
      <w:pPr>
        <w:pStyle w:val="af5"/>
        <w:numPr>
          <w:ilvl w:val="0"/>
          <w:numId w:val="15"/>
        </w:numPr>
        <w:ind w:firstLineChars="0"/>
        <w:rPr>
          <w:b/>
        </w:rPr>
      </w:pPr>
      <w:r w:rsidRPr="00AE2A3E">
        <w:rPr>
          <w:rFonts w:hint="eastAsia"/>
          <w:b/>
        </w:rPr>
        <w:t>其他</w:t>
      </w:r>
      <w:r>
        <w:rPr>
          <w:rFonts w:hint="eastAsia"/>
          <w:b/>
        </w:rPr>
        <w:t>补充</w:t>
      </w:r>
    </w:p>
    <w:p w14:paraId="1049BDEF" w14:textId="036BC509" w:rsidR="002938CF" w:rsidRDefault="00E10FDD" w:rsidP="002938CF">
      <w:pPr>
        <w:pStyle w:val="3"/>
      </w:pPr>
      <w:bookmarkStart w:id="105" w:name="_Toc475698787"/>
      <w:bookmarkStart w:id="106" w:name="_Toc475698898"/>
      <w:bookmarkStart w:id="107" w:name="_Toc475726700"/>
      <w:r>
        <w:rPr>
          <w:rFonts w:hint="eastAsia"/>
        </w:rPr>
        <w:t>摄像机同步</w:t>
      </w:r>
      <w:bookmarkEnd w:id="105"/>
      <w:bookmarkEnd w:id="106"/>
      <w:bookmarkEnd w:id="107"/>
      <w:r w:rsidR="00583ED8">
        <w:t xml:space="preserve"> </w:t>
      </w:r>
    </w:p>
    <w:p w14:paraId="6E1A84FE" w14:textId="77777777" w:rsidR="002938CF" w:rsidRPr="00AE2A3E" w:rsidRDefault="002938CF" w:rsidP="00766DCE">
      <w:pPr>
        <w:pStyle w:val="af5"/>
        <w:numPr>
          <w:ilvl w:val="0"/>
          <w:numId w:val="16"/>
        </w:numPr>
        <w:ind w:firstLineChars="0"/>
        <w:rPr>
          <w:b/>
        </w:rPr>
      </w:pPr>
      <w:r w:rsidRPr="00AE2A3E">
        <w:rPr>
          <w:b/>
        </w:rPr>
        <w:t>需求定义</w:t>
      </w:r>
      <w:r w:rsidRPr="00AE2A3E">
        <w:rPr>
          <w:rFonts w:hint="eastAsia"/>
          <w:b/>
        </w:rPr>
        <w:t>：</w:t>
      </w:r>
    </w:p>
    <w:p w14:paraId="0A6D042E" w14:textId="44046184" w:rsidR="002938CF" w:rsidRPr="00E80B6E" w:rsidRDefault="00E10FDD" w:rsidP="00E10FDD">
      <w:pPr>
        <w:pStyle w:val="af5"/>
        <w:ind w:firstLine="480"/>
      </w:pPr>
      <w:r>
        <w:rPr>
          <w:rFonts w:hint="eastAsia"/>
        </w:rPr>
        <w:t>从</w:t>
      </w:r>
      <w:r w:rsidR="002978DC">
        <w:rPr>
          <w:rFonts w:hint="eastAsia"/>
        </w:rPr>
        <w:t>视频图像监控平台</w:t>
      </w:r>
      <w:r>
        <w:rPr>
          <w:rFonts w:hint="eastAsia"/>
        </w:rPr>
        <w:t>自动发现的摄像机清单列表，提供同步到优云统一资源库的功能。</w:t>
      </w:r>
    </w:p>
    <w:p w14:paraId="13460E96" w14:textId="77777777" w:rsidR="002938CF" w:rsidRDefault="002938CF" w:rsidP="00766DCE">
      <w:pPr>
        <w:pStyle w:val="af5"/>
        <w:numPr>
          <w:ilvl w:val="0"/>
          <w:numId w:val="16"/>
        </w:numPr>
        <w:ind w:firstLineChars="0"/>
        <w:rPr>
          <w:b/>
        </w:rPr>
      </w:pPr>
      <w:r w:rsidRPr="00AE2A3E">
        <w:rPr>
          <w:rFonts w:hint="eastAsia"/>
          <w:b/>
        </w:rPr>
        <w:t>需求场景：</w:t>
      </w:r>
    </w:p>
    <w:p w14:paraId="01AA5AFA" w14:textId="5CEAAD37" w:rsidR="00967BF7" w:rsidRDefault="00E10FDD" w:rsidP="00967BF7">
      <w:pPr>
        <w:ind w:leftChars="177" w:left="425"/>
      </w:pPr>
      <w:r>
        <w:rPr>
          <w:rFonts w:hint="eastAsia"/>
        </w:rPr>
        <w:t>管理员对于自动发现的摄像机，</w:t>
      </w:r>
      <w:r w:rsidR="006C0CD7">
        <w:rPr>
          <w:rFonts w:hint="eastAsia"/>
        </w:rPr>
        <w:t>按</w:t>
      </w:r>
      <w:r w:rsidR="004E5234" w:rsidRPr="004E5234">
        <w:rPr>
          <w:rFonts w:hint="eastAsia"/>
        </w:rPr>
        <w:t>视频平台接入服务</w:t>
      </w:r>
      <w:r w:rsidR="006C0CD7">
        <w:rPr>
          <w:rFonts w:hint="eastAsia"/>
        </w:rPr>
        <w:t>，</w:t>
      </w:r>
      <w:r>
        <w:rPr>
          <w:rFonts w:hint="eastAsia"/>
        </w:rPr>
        <w:t>可以有选择的或者全</w:t>
      </w:r>
      <w:r>
        <w:rPr>
          <w:rFonts w:hint="eastAsia"/>
        </w:rPr>
        <w:lastRenderedPageBreak/>
        <w:t>部同步到统一资源库。</w:t>
      </w:r>
    </w:p>
    <w:p w14:paraId="7F70CB0F" w14:textId="77777777" w:rsidR="002938CF" w:rsidRPr="00967BF7" w:rsidRDefault="002938CF" w:rsidP="00766DCE">
      <w:pPr>
        <w:pStyle w:val="af5"/>
        <w:numPr>
          <w:ilvl w:val="0"/>
          <w:numId w:val="16"/>
        </w:numPr>
        <w:ind w:firstLineChars="0"/>
        <w:rPr>
          <w:b/>
        </w:rPr>
      </w:pPr>
      <w:r w:rsidRPr="00967BF7">
        <w:rPr>
          <w:b/>
        </w:rPr>
        <w:t>需求输入输出</w:t>
      </w:r>
      <w:r w:rsidRPr="00967BF7">
        <w:rPr>
          <w:rFonts w:hint="eastAsia"/>
          <w:b/>
        </w:rPr>
        <w:t>：</w:t>
      </w:r>
    </w:p>
    <w:p w14:paraId="252AFF08" w14:textId="515EB84A" w:rsidR="002938CF" w:rsidRPr="00E80B6E" w:rsidRDefault="002938CF" w:rsidP="00E10FDD">
      <w:r w:rsidRPr="00E80B6E">
        <w:rPr>
          <w:rFonts w:hint="eastAsia"/>
        </w:rPr>
        <w:t>前提条件：</w:t>
      </w:r>
      <w:r w:rsidR="006C0CD7">
        <w:rPr>
          <w:rFonts w:hint="eastAsia"/>
        </w:rPr>
        <w:t>已经成功进行摄像机发现，并发现摄像机。</w:t>
      </w:r>
      <w:r w:rsidR="003409B1" w:rsidRPr="00E80B6E">
        <w:t xml:space="preserve"> </w:t>
      </w:r>
    </w:p>
    <w:p w14:paraId="7D86893B" w14:textId="46786595" w:rsidR="00046236" w:rsidRDefault="002938CF" w:rsidP="00E10FDD">
      <w:r w:rsidRPr="00E80B6E">
        <w:t>输入</w:t>
      </w:r>
      <w:r w:rsidRPr="00E80B6E">
        <w:rPr>
          <w:rFonts w:hint="eastAsia"/>
        </w:rPr>
        <w:t>：</w:t>
      </w:r>
      <w:r w:rsidR="006C0CD7">
        <w:rPr>
          <w:rFonts w:hint="eastAsia"/>
        </w:rPr>
        <w:t>选择的摄像机</w:t>
      </w:r>
    </w:p>
    <w:p w14:paraId="2D4B8689" w14:textId="79B9F57A" w:rsidR="002938CF" w:rsidRDefault="002938CF" w:rsidP="00E10FDD">
      <w:r w:rsidRPr="00E80B6E">
        <w:rPr>
          <w:rFonts w:hint="eastAsia"/>
        </w:rPr>
        <w:t>输出：</w:t>
      </w:r>
      <w:r w:rsidRPr="00E80B6E">
        <w:t xml:space="preserve"> </w:t>
      </w:r>
      <w:r w:rsidR="006C0CD7">
        <w:rPr>
          <w:rFonts w:hint="eastAsia"/>
        </w:rPr>
        <w:t>优云统一资源库中有摄像机的增加或者更新。</w:t>
      </w:r>
    </w:p>
    <w:p w14:paraId="324FDA1C" w14:textId="77777777" w:rsidR="002938CF" w:rsidRDefault="002938CF" w:rsidP="00766DCE">
      <w:pPr>
        <w:pStyle w:val="af5"/>
        <w:numPr>
          <w:ilvl w:val="0"/>
          <w:numId w:val="16"/>
        </w:numPr>
        <w:ind w:firstLineChars="0"/>
        <w:rPr>
          <w:b/>
        </w:rPr>
      </w:pPr>
      <w:r w:rsidRPr="00AE2A3E">
        <w:rPr>
          <w:b/>
        </w:rPr>
        <w:t>需求流程</w:t>
      </w:r>
      <w:r w:rsidRPr="00AE2A3E">
        <w:rPr>
          <w:rFonts w:hint="eastAsia"/>
          <w:b/>
        </w:rPr>
        <w:t>：</w:t>
      </w:r>
    </w:p>
    <w:p w14:paraId="3C6F36F8" w14:textId="57572015" w:rsidR="002938CF" w:rsidRPr="00E27EB0" w:rsidRDefault="009A2781" w:rsidP="002938CF">
      <w:pPr>
        <w:rPr>
          <w:b/>
        </w:rPr>
      </w:pPr>
      <w:r>
        <w:rPr>
          <w:rFonts w:hint="eastAsia"/>
        </w:rPr>
        <w:tab/>
      </w:r>
      <w:r w:rsidR="00E10FDD">
        <w:object w:dxaOrig="7426" w:dyaOrig="906" w14:anchorId="11B49224">
          <v:shape id="_x0000_i1034" type="#_x0000_t75" style="width:372pt;height:45pt" o:ole="">
            <v:imagedata r:id="rId34" o:title=""/>
          </v:shape>
          <o:OLEObject Type="Embed" ProgID="Visio.Drawing.11" ShapeID="_x0000_i1034" DrawAspect="Content" ObjectID="_1549813220" r:id="rId35"/>
        </w:object>
      </w:r>
    </w:p>
    <w:p w14:paraId="119C96EC" w14:textId="77777777" w:rsidR="00A55948" w:rsidRPr="00C46852" w:rsidRDefault="002938CF" w:rsidP="00766DCE">
      <w:pPr>
        <w:pStyle w:val="af5"/>
        <w:numPr>
          <w:ilvl w:val="0"/>
          <w:numId w:val="16"/>
        </w:numPr>
        <w:ind w:firstLineChars="0"/>
        <w:rPr>
          <w:b/>
        </w:rPr>
      </w:pPr>
      <w:r w:rsidRPr="00AE2A3E">
        <w:rPr>
          <w:b/>
        </w:rPr>
        <w:t>原型说明</w:t>
      </w:r>
      <w:r w:rsidRPr="00AE2A3E">
        <w:rPr>
          <w:rFonts w:hint="eastAsia"/>
          <w:b/>
        </w:rPr>
        <w:t>：（可选）</w:t>
      </w:r>
    </w:p>
    <w:p w14:paraId="3F569282" w14:textId="38CBD29F" w:rsidR="00CE08A0" w:rsidRDefault="00E10FDD" w:rsidP="00A55948">
      <w:pPr>
        <w:pStyle w:val="af5"/>
        <w:ind w:left="420" w:firstLineChars="0" w:firstLine="0"/>
        <w:rPr>
          <w:b/>
        </w:rPr>
      </w:pPr>
      <w:r>
        <w:rPr>
          <w:noProof/>
        </w:rPr>
        <w:drawing>
          <wp:inline distT="0" distB="0" distL="0" distR="0" wp14:anchorId="19F38656" wp14:editId="7AE7A90D">
            <wp:extent cx="5274945" cy="2605405"/>
            <wp:effectExtent l="0" t="0" r="190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945" cy="2605405"/>
                    </a:xfrm>
                    <a:prstGeom prst="rect">
                      <a:avLst/>
                    </a:prstGeom>
                  </pic:spPr>
                </pic:pic>
              </a:graphicData>
            </a:graphic>
          </wp:inline>
        </w:drawing>
      </w:r>
    </w:p>
    <w:p w14:paraId="7E5BDE1F" w14:textId="28DC598A" w:rsidR="00E10FDD" w:rsidRDefault="00E10FDD" w:rsidP="00A55948">
      <w:pPr>
        <w:pStyle w:val="af5"/>
        <w:ind w:left="420" w:firstLineChars="0" w:firstLine="0"/>
        <w:rPr>
          <w:b/>
        </w:rPr>
      </w:pPr>
      <w:r>
        <w:rPr>
          <w:noProof/>
        </w:rPr>
        <w:drawing>
          <wp:inline distT="0" distB="0" distL="0" distR="0" wp14:anchorId="2863D901" wp14:editId="5C174E6D">
            <wp:extent cx="5274945" cy="2605405"/>
            <wp:effectExtent l="0" t="0" r="190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945" cy="2605405"/>
                    </a:xfrm>
                    <a:prstGeom prst="rect">
                      <a:avLst/>
                    </a:prstGeom>
                  </pic:spPr>
                </pic:pic>
              </a:graphicData>
            </a:graphic>
          </wp:inline>
        </w:drawing>
      </w:r>
    </w:p>
    <w:p w14:paraId="773F5698" w14:textId="77777777" w:rsidR="00A55948" w:rsidRDefault="00A55948" w:rsidP="00766DCE">
      <w:pPr>
        <w:pStyle w:val="af5"/>
        <w:numPr>
          <w:ilvl w:val="0"/>
          <w:numId w:val="16"/>
        </w:numPr>
        <w:ind w:firstLineChars="0"/>
        <w:rPr>
          <w:b/>
        </w:rPr>
      </w:pPr>
      <w:r w:rsidRPr="00AE2A3E">
        <w:rPr>
          <w:rFonts w:hint="eastAsia"/>
          <w:b/>
        </w:rPr>
        <w:lastRenderedPageBreak/>
        <w:t>其他</w:t>
      </w:r>
      <w:r>
        <w:rPr>
          <w:rFonts w:hint="eastAsia"/>
          <w:b/>
        </w:rPr>
        <w:t>补充</w:t>
      </w:r>
    </w:p>
    <w:p w14:paraId="75A92853" w14:textId="35521178" w:rsidR="0047456D" w:rsidRDefault="0093725B" w:rsidP="0047456D">
      <w:pPr>
        <w:pStyle w:val="2"/>
      </w:pPr>
      <w:bookmarkStart w:id="108" w:name="_Toc475698788"/>
      <w:bookmarkStart w:id="109" w:name="_Toc475698899"/>
      <w:bookmarkStart w:id="110" w:name="_Toc475726701"/>
      <w:r>
        <w:t>诊断配置</w:t>
      </w:r>
      <w:bookmarkEnd w:id="108"/>
      <w:bookmarkEnd w:id="109"/>
      <w:bookmarkEnd w:id="110"/>
    </w:p>
    <w:p w14:paraId="757D00E5" w14:textId="291EB256" w:rsidR="0047456D" w:rsidRPr="00E80B6E" w:rsidRDefault="004E5234" w:rsidP="004E5234">
      <w:pPr>
        <w:pStyle w:val="3"/>
      </w:pPr>
      <w:bookmarkStart w:id="111" w:name="_Toc475698789"/>
      <w:bookmarkStart w:id="112" w:name="_Toc475698900"/>
      <w:bookmarkStart w:id="113" w:name="_Toc475726702"/>
      <w:r w:rsidRPr="004E5234">
        <w:rPr>
          <w:rFonts w:hint="eastAsia"/>
        </w:rPr>
        <w:t>视频平台接入服务</w:t>
      </w:r>
      <w:r w:rsidR="00E10FDD">
        <w:rPr>
          <w:rFonts w:hint="eastAsia"/>
        </w:rPr>
        <w:t>配置</w:t>
      </w:r>
      <w:bookmarkEnd w:id="111"/>
      <w:bookmarkEnd w:id="112"/>
      <w:bookmarkEnd w:id="113"/>
      <w:r w:rsidR="00583ED8">
        <w:t xml:space="preserve"> </w:t>
      </w:r>
    </w:p>
    <w:p w14:paraId="0691C2CF" w14:textId="77777777" w:rsidR="0047456D" w:rsidRPr="00AE2A3E" w:rsidRDefault="0047456D" w:rsidP="00766DCE">
      <w:pPr>
        <w:pStyle w:val="af5"/>
        <w:numPr>
          <w:ilvl w:val="0"/>
          <w:numId w:val="17"/>
        </w:numPr>
        <w:ind w:firstLineChars="0"/>
        <w:rPr>
          <w:b/>
        </w:rPr>
      </w:pPr>
      <w:r w:rsidRPr="00AE2A3E">
        <w:rPr>
          <w:b/>
        </w:rPr>
        <w:t>需求定义</w:t>
      </w:r>
      <w:r w:rsidRPr="00AE2A3E">
        <w:rPr>
          <w:rFonts w:hint="eastAsia"/>
          <w:b/>
        </w:rPr>
        <w:t>：</w:t>
      </w:r>
    </w:p>
    <w:p w14:paraId="57E0F9A1" w14:textId="5C1DFFC1" w:rsidR="00681976" w:rsidRDefault="0047456D" w:rsidP="00E10FDD">
      <w:r>
        <w:rPr>
          <w:rFonts w:hint="eastAsia"/>
        </w:rPr>
        <w:tab/>
      </w:r>
      <w:r w:rsidR="00E10FDD">
        <w:rPr>
          <w:rFonts w:hint="eastAsia"/>
        </w:rPr>
        <w:t>提供</w:t>
      </w:r>
      <w:r w:rsidR="00F35E59" w:rsidRPr="00F35E59">
        <w:rPr>
          <w:rFonts w:hint="eastAsia"/>
        </w:rPr>
        <w:t>视频平台接入服务</w:t>
      </w:r>
      <w:r w:rsidR="00E10FDD">
        <w:rPr>
          <w:rFonts w:hint="eastAsia"/>
        </w:rPr>
        <w:t>配置功能，可以添加，编辑，查看</w:t>
      </w:r>
      <w:r w:rsidR="00F35E59" w:rsidRPr="00F35E59">
        <w:rPr>
          <w:rFonts w:hint="eastAsia"/>
        </w:rPr>
        <w:t>视频平台接入服务</w:t>
      </w:r>
      <w:r w:rsidR="00E10FDD">
        <w:rPr>
          <w:rFonts w:hint="eastAsia"/>
        </w:rPr>
        <w:t>详细配置信息，包括服务器</w:t>
      </w:r>
      <w:r w:rsidR="00E10FDD">
        <w:rPr>
          <w:rFonts w:hint="eastAsia"/>
        </w:rPr>
        <w:t>IP,</w:t>
      </w:r>
      <w:r w:rsidR="00E10FDD">
        <w:rPr>
          <w:rFonts w:hint="eastAsia"/>
        </w:rPr>
        <w:t>本级</w:t>
      </w:r>
      <w:r w:rsidR="00E10FDD">
        <w:rPr>
          <w:rFonts w:hint="eastAsia"/>
        </w:rPr>
        <w:t>SIP ID</w:t>
      </w:r>
      <w:r w:rsidR="00E10FDD">
        <w:rPr>
          <w:rFonts w:hint="eastAsia"/>
        </w:rPr>
        <w:t>，下级</w:t>
      </w:r>
      <w:r w:rsidR="00E10FDD">
        <w:rPr>
          <w:rFonts w:hint="eastAsia"/>
        </w:rPr>
        <w:t>SIP Server</w:t>
      </w:r>
      <w:r w:rsidR="00681976">
        <w:rPr>
          <w:rFonts w:hint="eastAsia"/>
        </w:rPr>
        <w:t>是否注册，是否在线。</w:t>
      </w:r>
    </w:p>
    <w:p w14:paraId="51FD5395" w14:textId="257A992D" w:rsidR="00681976" w:rsidRDefault="00A852A8" w:rsidP="00681976">
      <w:pPr>
        <w:ind w:firstLineChars="200" w:firstLine="480"/>
      </w:pPr>
      <w:r>
        <w:rPr>
          <w:rFonts w:hint="eastAsia"/>
        </w:rPr>
        <w:t>以及对应的诊断服务器配置信息、</w:t>
      </w:r>
      <w:r w:rsidR="00681976">
        <w:rPr>
          <w:rFonts w:hint="eastAsia"/>
        </w:rPr>
        <w:t>设置信令，码流，关键帧的超时值。</w:t>
      </w:r>
    </w:p>
    <w:p w14:paraId="20EB2E42" w14:textId="7E7C690C" w:rsidR="0047456D" w:rsidRDefault="00A852A8" w:rsidP="00681976">
      <w:pPr>
        <w:ind w:firstLineChars="200" w:firstLine="480"/>
      </w:pPr>
      <w:r>
        <w:rPr>
          <w:rFonts w:hint="eastAsia"/>
        </w:rPr>
        <w:t>能对可</w:t>
      </w:r>
      <w:r w:rsidR="00E10FDD">
        <w:rPr>
          <w:rFonts w:hint="eastAsia"/>
        </w:rPr>
        <w:t>获取码流的</w:t>
      </w:r>
      <w:r>
        <w:rPr>
          <w:rFonts w:hint="eastAsia"/>
        </w:rPr>
        <w:t>时间段</w:t>
      </w:r>
      <w:r w:rsidR="00E10FDD">
        <w:rPr>
          <w:rFonts w:hint="eastAsia"/>
        </w:rPr>
        <w:t>进行配置</w:t>
      </w:r>
      <w:r>
        <w:rPr>
          <w:rFonts w:hint="eastAsia"/>
        </w:rPr>
        <w:t>，只在允许时间段进行码流获取操作</w:t>
      </w:r>
      <w:r w:rsidR="00E10FDD">
        <w:rPr>
          <w:rFonts w:hint="eastAsia"/>
        </w:rPr>
        <w:t>。</w:t>
      </w:r>
    </w:p>
    <w:p w14:paraId="6B53120F" w14:textId="1FA177F3" w:rsidR="00681976" w:rsidRPr="00E80B6E" w:rsidRDefault="00681976" w:rsidP="00681976">
      <w:pPr>
        <w:ind w:firstLineChars="200" w:firstLine="480"/>
      </w:pPr>
      <w:r>
        <w:t>可配置夜间模式时间段，在夜间模式时间段获取的码流将只做信号缺少诊断。</w:t>
      </w:r>
    </w:p>
    <w:p w14:paraId="795A5026" w14:textId="77777777" w:rsidR="0047456D" w:rsidRDefault="0047456D" w:rsidP="00766DCE">
      <w:pPr>
        <w:pStyle w:val="af5"/>
        <w:numPr>
          <w:ilvl w:val="0"/>
          <w:numId w:val="17"/>
        </w:numPr>
        <w:ind w:firstLineChars="0"/>
        <w:rPr>
          <w:b/>
        </w:rPr>
      </w:pPr>
      <w:r w:rsidRPr="00AE2A3E">
        <w:rPr>
          <w:rFonts w:hint="eastAsia"/>
          <w:b/>
        </w:rPr>
        <w:t>需求场景：</w:t>
      </w:r>
    </w:p>
    <w:p w14:paraId="16EEFDD1" w14:textId="694AC847" w:rsidR="00E10FDD" w:rsidRDefault="00E10FDD" w:rsidP="00F35E59">
      <w:pPr>
        <w:pStyle w:val="af5"/>
        <w:numPr>
          <w:ilvl w:val="0"/>
          <w:numId w:val="22"/>
        </w:numPr>
        <w:ind w:firstLineChars="0"/>
      </w:pPr>
      <w:r>
        <w:rPr>
          <w:rFonts w:hint="eastAsia"/>
        </w:rPr>
        <w:t>系统管理员安装</w:t>
      </w:r>
      <w:r w:rsidR="00F35E59" w:rsidRPr="00F35E59">
        <w:rPr>
          <w:rFonts w:hint="eastAsia"/>
        </w:rPr>
        <w:t>视频平台接入服务</w:t>
      </w:r>
      <w:r>
        <w:rPr>
          <w:rFonts w:hint="eastAsia"/>
        </w:rPr>
        <w:t>之后，需将</w:t>
      </w:r>
      <w:r w:rsidR="00F35E59" w:rsidRPr="00F35E59">
        <w:rPr>
          <w:rFonts w:hint="eastAsia"/>
        </w:rPr>
        <w:t>视频平台接入服务</w:t>
      </w:r>
      <w:r>
        <w:rPr>
          <w:rFonts w:hint="eastAsia"/>
        </w:rPr>
        <w:t>信息配置到系统中来，管理员可以新增，修改，查看</w:t>
      </w:r>
      <w:r w:rsidR="00F35E59" w:rsidRPr="00F35E59">
        <w:rPr>
          <w:rFonts w:hint="eastAsia"/>
        </w:rPr>
        <w:t>视频平台接入服务</w:t>
      </w:r>
      <w:r>
        <w:rPr>
          <w:rFonts w:hint="eastAsia"/>
        </w:rPr>
        <w:t>下面服务配置信息，以及下级</w:t>
      </w:r>
      <w:r>
        <w:rPr>
          <w:rFonts w:hint="eastAsia"/>
        </w:rPr>
        <w:t>SIP</w:t>
      </w:r>
      <w:r>
        <w:rPr>
          <w:rFonts w:hint="eastAsia"/>
        </w:rPr>
        <w:t>平台服务信息，在线状态等。</w:t>
      </w:r>
    </w:p>
    <w:p w14:paraId="698BFAC3" w14:textId="3B2FF4AA" w:rsidR="00E10FDD" w:rsidRDefault="00E10FDD" w:rsidP="00F35E59">
      <w:pPr>
        <w:pStyle w:val="af5"/>
        <w:numPr>
          <w:ilvl w:val="0"/>
          <w:numId w:val="22"/>
        </w:numPr>
        <w:ind w:firstLineChars="0"/>
      </w:pPr>
      <w:r>
        <w:rPr>
          <w:rFonts w:hint="eastAsia"/>
        </w:rPr>
        <w:t>安装诊断服务器时，需要输入</w:t>
      </w:r>
      <w:r w:rsidR="00F35E59" w:rsidRPr="00F35E59">
        <w:rPr>
          <w:rFonts w:hint="eastAsia"/>
        </w:rPr>
        <w:t>视频平台接入服务</w:t>
      </w:r>
      <w:r>
        <w:rPr>
          <w:rFonts w:hint="eastAsia"/>
        </w:rPr>
        <w:t>的服务</w:t>
      </w:r>
      <w:r>
        <w:rPr>
          <w:rFonts w:hint="eastAsia"/>
        </w:rPr>
        <w:t>IP</w:t>
      </w:r>
      <w:r>
        <w:rPr>
          <w:rFonts w:hint="eastAsia"/>
        </w:rPr>
        <w:t>信息，故新增一个</w:t>
      </w:r>
      <w:r w:rsidR="00F35E59" w:rsidRPr="00F35E59">
        <w:rPr>
          <w:rFonts w:hint="eastAsia"/>
        </w:rPr>
        <w:t>视频平台接入服务</w:t>
      </w:r>
      <w:r>
        <w:rPr>
          <w:rFonts w:hint="eastAsia"/>
        </w:rPr>
        <w:t>配置之后，能级联展示与之对应的诊断服务器服务配置列表，能够编辑，查看诊断服务器配置信息，但不提供新增功能。</w:t>
      </w:r>
    </w:p>
    <w:p w14:paraId="18C1A829" w14:textId="1338E2D5" w:rsidR="0047456D" w:rsidRPr="00E10FDD" w:rsidRDefault="00E10FDD" w:rsidP="00F35E59">
      <w:pPr>
        <w:pStyle w:val="af5"/>
        <w:numPr>
          <w:ilvl w:val="0"/>
          <w:numId w:val="22"/>
        </w:numPr>
        <w:ind w:firstLineChars="0"/>
        <w:rPr>
          <w:b/>
        </w:rPr>
      </w:pPr>
      <w:r>
        <w:rPr>
          <w:rFonts w:hint="eastAsia"/>
        </w:rPr>
        <w:t>配置好</w:t>
      </w:r>
      <w:r w:rsidR="00F35E59" w:rsidRPr="00F35E59">
        <w:rPr>
          <w:rFonts w:hint="eastAsia"/>
        </w:rPr>
        <w:t>视频平台接入服务</w:t>
      </w:r>
      <w:r>
        <w:rPr>
          <w:rFonts w:hint="eastAsia"/>
        </w:rPr>
        <w:t>配置信息之后，可以对中间件获取码流的时间周期进行配置，编辑，查看。</w:t>
      </w:r>
    </w:p>
    <w:p w14:paraId="585CE52A" w14:textId="77777777" w:rsidR="0047456D" w:rsidRDefault="0047456D" w:rsidP="00766DCE">
      <w:pPr>
        <w:pStyle w:val="af5"/>
        <w:numPr>
          <w:ilvl w:val="0"/>
          <w:numId w:val="17"/>
        </w:numPr>
        <w:ind w:firstLineChars="0"/>
        <w:rPr>
          <w:b/>
        </w:rPr>
      </w:pPr>
      <w:r w:rsidRPr="00AE2A3E">
        <w:rPr>
          <w:b/>
        </w:rPr>
        <w:t>需求</w:t>
      </w:r>
      <w:r>
        <w:rPr>
          <w:b/>
        </w:rPr>
        <w:t>输入输出</w:t>
      </w:r>
      <w:r w:rsidRPr="00AE2A3E">
        <w:rPr>
          <w:rFonts w:hint="eastAsia"/>
          <w:b/>
        </w:rPr>
        <w:t>：</w:t>
      </w:r>
    </w:p>
    <w:p w14:paraId="4729CC85" w14:textId="160B5E46" w:rsidR="00E10FDD" w:rsidRPr="0019085A" w:rsidRDefault="00E10FDD" w:rsidP="00E10FDD">
      <w:r w:rsidRPr="00E80B6E">
        <w:rPr>
          <w:rFonts w:hint="eastAsia"/>
        </w:rPr>
        <w:lastRenderedPageBreak/>
        <w:t>前提条件：</w:t>
      </w:r>
      <w:r w:rsidR="00F35E59" w:rsidRPr="00F35E59">
        <w:rPr>
          <w:rFonts w:hint="eastAsia"/>
        </w:rPr>
        <w:t>视频平台接入服务</w:t>
      </w:r>
      <w:r>
        <w:rPr>
          <w:rFonts w:hint="eastAsia"/>
        </w:rPr>
        <w:t>和对应的诊断服务器已经安装启动好</w:t>
      </w:r>
    </w:p>
    <w:p w14:paraId="2997ED4C" w14:textId="77777777" w:rsidR="00E10FDD" w:rsidRPr="00E80B6E" w:rsidRDefault="00E10FDD" w:rsidP="00E10FDD">
      <w:r w:rsidRPr="00E80B6E">
        <w:t>输入</w:t>
      </w:r>
      <w:r w:rsidRPr="00E80B6E">
        <w:rPr>
          <w:rFonts w:hint="eastAsia"/>
        </w:rPr>
        <w:t>：</w:t>
      </w:r>
    </w:p>
    <w:p w14:paraId="54A8E282" w14:textId="7B58FF3D" w:rsidR="0047456D" w:rsidRPr="00E80B6E" w:rsidRDefault="00E10FDD" w:rsidP="00E10FDD">
      <w:r w:rsidRPr="00E80B6E">
        <w:rPr>
          <w:rFonts w:hint="eastAsia"/>
        </w:rPr>
        <w:t>输出：</w:t>
      </w:r>
      <w:r>
        <w:rPr>
          <w:rFonts w:hint="eastAsia"/>
        </w:rPr>
        <w:t>展现所有已经配置好的</w:t>
      </w:r>
      <w:r w:rsidR="00F35E59" w:rsidRPr="00F35E59">
        <w:rPr>
          <w:rFonts w:hint="eastAsia"/>
        </w:rPr>
        <w:t>视频平台接入服务</w:t>
      </w:r>
      <w:r>
        <w:rPr>
          <w:rFonts w:hint="eastAsia"/>
        </w:rPr>
        <w:t>详细配置信息</w:t>
      </w:r>
    </w:p>
    <w:p w14:paraId="6E066CBE" w14:textId="77777777" w:rsidR="0047456D" w:rsidRDefault="0047456D" w:rsidP="00766DCE">
      <w:pPr>
        <w:pStyle w:val="af5"/>
        <w:numPr>
          <w:ilvl w:val="0"/>
          <w:numId w:val="17"/>
        </w:numPr>
        <w:ind w:firstLineChars="0"/>
        <w:rPr>
          <w:b/>
        </w:rPr>
      </w:pPr>
      <w:r w:rsidRPr="00AE2A3E">
        <w:rPr>
          <w:b/>
        </w:rPr>
        <w:t>需求流程</w:t>
      </w:r>
      <w:r w:rsidRPr="00AE2A3E">
        <w:rPr>
          <w:rFonts w:hint="eastAsia"/>
          <w:b/>
        </w:rPr>
        <w:t>：</w:t>
      </w:r>
    </w:p>
    <w:p w14:paraId="078694DC" w14:textId="7A01BB83" w:rsidR="0047456D" w:rsidRPr="00E27EB0" w:rsidRDefault="00E10FDD" w:rsidP="0047456D">
      <w:pPr>
        <w:rPr>
          <w:b/>
        </w:rPr>
      </w:pPr>
      <w:r>
        <w:object w:dxaOrig="6037" w:dyaOrig="4336" w14:anchorId="26829102">
          <v:shape id="_x0000_i1035" type="#_x0000_t75" style="width:301.5pt;height:217pt" o:ole="">
            <v:imagedata r:id="rId38" o:title=""/>
          </v:shape>
          <o:OLEObject Type="Embed" ProgID="Visio.Drawing.11" ShapeID="_x0000_i1035" DrawAspect="Content" ObjectID="_1549813221" r:id="rId39"/>
        </w:object>
      </w:r>
    </w:p>
    <w:p w14:paraId="51097BAF" w14:textId="244D6230" w:rsidR="0047456D" w:rsidRPr="00E06B2C" w:rsidRDefault="0047456D" w:rsidP="00766DCE">
      <w:pPr>
        <w:pStyle w:val="af5"/>
        <w:numPr>
          <w:ilvl w:val="0"/>
          <w:numId w:val="17"/>
        </w:numPr>
        <w:ind w:firstLineChars="0"/>
        <w:rPr>
          <w:b/>
        </w:rPr>
      </w:pPr>
      <w:r w:rsidRPr="00AE2A3E">
        <w:rPr>
          <w:b/>
        </w:rPr>
        <w:t>原型说明</w:t>
      </w:r>
      <w:r w:rsidRPr="00AE2A3E">
        <w:rPr>
          <w:rFonts w:hint="eastAsia"/>
          <w:b/>
        </w:rPr>
        <w:t>：（可选）</w:t>
      </w:r>
      <w:r w:rsidR="00FF48EB">
        <w:rPr>
          <w:rFonts w:hint="eastAsia"/>
          <w:b/>
        </w:rPr>
        <w:t xml:space="preserve"> </w:t>
      </w:r>
    </w:p>
    <w:p w14:paraId="73DAD884" w14:textId="5F093680" w:rsidR="0047456D" w:rsidRDefault="00E10FDD" w:rsidP="00F83F37">
      <w:pPr>
        <w:pStyle w:val="af5"/>
        <w:numPr>
          <w:ilvl w:val="0"/>
          <w:numId w:val="23"/>
        </w:numPr>
        <w:ind w:firstLineChars="0"/>
      </w:pPr>
      <w:r>
        <w:rPr>
          <w:rFonts w:hint="eastAsia"/>
        </w:rPr>
        <w:t>新增</w:t>
      </w:r>
      <w:r w:rsidR="00F83F37" w:rsidRPr="00F83F37">
        <w:rPr>
          <w:rFonts w:hint="eastAsia"/>
        </w:rPr>
        <w:t>视频平台接入服务</w:t>
      </w:r>
      <w:r>
        <w:rPr>
          <w:rFonts w:hint="eastAsia"/>
        </w:rPr>
        <w:t>配置</w:t>
      </w:r>
    </w:p>
    <w:p w14:paraId="1689AB1F" w14:textId="1B001DE4" w:rsidR="00A82D5A" w:rsidRDefault="00A82D5A" w:rsidP="00A82D5A">
      <w:pPr>
        <w:ind w:left="480"/>
      </w:pPr>
      <w:r>
        <w:rPr>
          <w:noProof/>
        </w:rPr>
        <w:drawing>
          <wp:inline distT="0" distB="0" distL="0" distR="0" wp14:anchorId="6E87680D" wp14:editId="5BAFB737">
            <wp:extent cx="4692799" cy="27113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96491" cy="2713528"/>
                    </a:xfrm>
                    <a:prstGeom prst="rect">
                      <a:avLst/>
                    </a:prstGeom>
                  </pic:spPr>
                </pic:pic>
              </a:graphicData>
            </a:graphic>
          </wp:inline>
        </w:drawing>
      </w:r>
    </w:p>
    <w:p w14:paraId="2DB12808" w14:textId="125898DE" w:rsidR="0047456D" w:rsidRDefault="00A82D5A" w:rsidP="00766DCE">
      <w:pPr>
        <w:pStyle w:val="af5"/>
        <w:numPr>
          <w:ilvl w:val="0"/>
          <w:numId w:val="23"/>
        </w:numPr>
        <w:ind w:firstLineChars="0"/>
        <w:rPr>
          <w:b/>
        </w:rPr>
      </w:pPr>
      <w:r w:rsidRPr="00A82D5A">
        <w:rPr>
          <w:rFonts w:hint="eastAsia"/>
        </w:rPr>
        <w:t>诊断服务器详细信息</w:t>
      </w:r>
    </w:p>
    <w:p w14:paraId="005979ED" w14:textId="338ADB15" w:rsidR="0047456D" w:rsidRDefault="00EF4A9B" w:rsidP="0047456D">
      <w:pPr>
        <w:pStyle w:val="af5"/>
        <w:ind w:firstLine="480"/>
        <w:rPr>
          <w:b/>
        </w:rPr>
      </w:pPr>
      <w:r>
        <w:rPr>
          <w:b/>
          <w:noProof/>
        </w:rPr>
        <w:lastRenderedPageBreak/>
        <w:drawing>
          <wp:inline distT="0" distB="0" distL="0" distR="0" wp14:anchorId="71037AC2" wp14:editId="04C2A75C">
            <wp:extent cx="5274945" cy="352425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诊断服务器配置.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945" cy="3524250"/>
                    </a:xfrm>
                    <a:prstGeom prst="rect">
                      <a:avLst/>
                    </a:prstGeom>
                  </pic:spPr>
                </pic:pic>
              </a:graphicData>
            </a:graphic>
          </wp:inline>
        </w:drawing>
      </w:r>
    </w:p>
    <w:p w14:paraId="3E0444FC" w14:textId="77777777" w:rsidR="0047456D" w:rsidRPr="00CC3B98" w:rsidRDefault="0047456D" w:rsidP="00766DCE">
      <w:pPr>
        <w:pStyle w:val="af5"/>
        <w:numPr>
          <w:ilvl w:val="0"/>
          <w:numId w:val="17"/>
        </w:numPr>
        <w:ind w:firstLineChars="0"/>
        <w:rPr>
          <w:b/>
        </w:rPr>
      </w:pPr>
      <w:r w:rsidRPr="00AE2A3E">
        <w:rPr>
          <w:rFonts w:hint="eastAsia"/>
          <w:b/>
        </w:rPr>
        <w:t>其他</w:t>
      </w:r>
      <w:r>
        <w:rPr>
          <w:rFonts w:hint="eastAsia"/>
          <w:b/>
        </w:rPr>
        <w:t>补充</w:t>
      </w:r>
    </w:p>
    <w:p w14:paraId="2F5B19E4" w14:textId="77777777" w:rsidR="0015383E" w:rsidRDefault="0015383E" w:rsidP="0015383E">
      <w:pPr>
        <w:pStyle w:val="2"/>
      </w:pPr>
      <w:bookmarkStart w:id="114" w:name="_Toc475698790"/>
      <w:bookmarkStart w:id="115" w:name="_Toc475698901"/>
      <w:bookmarkStart w:id="116" w:name="_Toc475726703"/>
      <w:r>
        <w:rPr>
          <w:rFonts w:hint="eastAsia"/>
        </w:rPr>
        <w:t>诊断分组</w:t>
      </w:r>
      <w:bookmarkEnd w:id="114"/>
      <w:bookmarkEnd w:id="115"/>
      <w:bookmarkEnd w:id="116"/>
    </w:p>
    <w:p w14:paraId="54FD103A" w14:textId="77777777" w:rsidR="0015383E" w:rsidRDefault="0015383E" w:rsidP="0015383E">
      <w:pPr>
        <w:pStyle w:val="3"/>
      </w:pPr>
      <w:bookmarkStart w:id="117" w:name="_Toc475698791"/>
      <w:bookmarkStart w:id="118" w:name="_Toc475698902"/>
      <w:bookmarkStart w:id="119" w:name="_Toc475726704"/>
      <w:r>
        <w:rPr>
          <w:rFonts w:hint="eastAsia"/>
        </w:rPr>
        <w:t>同步摄像机</w:t>
      </w:r>
      <w:bookmarkEnd w:id="117"/>
      <w:bookmarkEnd w:id="118"/>
      <w:bookmarkEnd w:id="119"/>
    </w:p>
    <w:p w14:paraId="0B645717" w14:textId="77777777" w:rsidR="0015383E" w:rsidRDefault="0015383E" w:rsidP="00766DCE">
      <w:pPr>
        <w:pStyle w:val="af5"/>
        <w:numPr>
          <w:ilvl w:val="0"/>
          <w:numId w:val="18"/>
        </w:numPr>
        <w:ind w:firstLineChars="0"/>
        <w:rPr>
          <w:b/>
        </w:rPr>
      </w:pPr>
      <w:commentRangeStart w:id="120"/>
      <w:r w:rsidRPr="00DA5A7B">
        <w:rPr>
          <w:rFonts w:hint="eastAsia"/>
          <w:b/>
        </w:rPr>
        <w:t>需求定义</w:t>
      </w:r>
      <w:commentRangeEnd w:id="120"/>
      <w:r w:rsidR="00AB6B19">
        <w:rPr>
          <w:rStyle w:val="a5"/>
        </w:rPr>
        <w:commentReference w:id="120"/>
      </w:r>
      <w:r>
        <w:rPr>
          <w:rFonts w:hint="eastAsia"/>
          <w:b/>
        </w:rPr>
        <w:t>：</w:t>
      </w:r>
    </w:p>
    <w:p w14:paraId="236DD4EA" w14:textId="59D879E4" w:rsidR="0015383E" w:rsidRDefault="0015383E" w:rsidP="0015383E">
      <w:pPr>
        <w:pStyle w:val="af5"/>
        <w:ind w:firstLine="480"/>
      </w:pPr>
      <w:r w:rsidRPr="00DA5A7B">
        <w:rPr>
          <w:rFonts w:hint="eastAsia"/>
        </w:rPr>
        <w:t>诊断服务器配置完成</w:t>
      </w:r>
      <w:r w:rsidR="00F83F8C">
        <w:rPr>
          <w:rFonts w:hint="eastAsia"/>
        </w:rPr>
        <w:t>后，需要根据</w:t>
      </w:r>
      <w:r>
        <w:rPr>
          <w:rFonts w:hint="eastAsia"/>
        </w:rPr>
        <w:t>业务需要针对摄像机进行诊断分组，但在以下两种情况下，依照一切资源以统一资源库为准的原则，分组前必须将摄像机资源从统一资源库同步至</w:t>
      </w:r>
      <w:r>
        <w:rPr>
          <w:rFonts w:hint="eastAsia"/>
        </w:rPr>
        <w:t>VideoMon</w:t>
      </w:r>
      <w:r>
        <w:rPr>
          <w:rFonts w:hint="eastAsia"/>
        </w:rPr>
        <w:t>中心数据库：</w:t>
      </w:r>
    </w:p>
    <w:p w14:paraId="478DDA64" w14:textId="77777777" w:rsidR="0015383E" w:rsidRDefault="0015383E" w:rsidP="00766DCE">
      <w:pPr>
        <w:pStyle w:val="af5"/>
        <w:numPr>
          <w:ilvl w:val="0"/>
          <w:numId w:val="29"/>
        </w:numPr>
        <w:ind w:firstLineChars="0"/>
      </w:pPr>
      <w:r>
        <w:rPr>
          <w:rFonts w:hint="eastAsia"/>
        </w:rPr>
        <w:t>系统安装后首次进行诊断分组，因为此时摄像机资源只存在于统一资源库，所以需要将摄像机资源同步至</w:t>
      </w:r>
      <w:r>
        <w:rPr>
          <w:rFonts w:hint="eastAsia"/>
        </w:rPr>
        <w:t>VideoMon</w:t>
      </w:r>
      <w:r>
        <w:rPr>
          <w:rFonts w:hint="eastAsia"/>
        </w:rPr>
        <w:t>中心数据库；</w:t>
      </w:r>
    </w:p>
    <w:p w14:paraId="28000FD0" w14:textId="77777777" w:rsidR="0015383E" w:rsidRDefault="0015383E" w:rsidP="00766DCE">
      <w:pPr>
        <w:pStyle w:val="af5"/>
        <w:numPr>
          <w:ilvl w:val="0"/>
          <w:numId w:val="29"/>
        </w:numPr>
        <w:ind w:firstLineChars="0"/>
      </w:pPr>
      <w:r>
        <w:rPr>
          <w:rFonts w:hint="eastAsia"/>
        </w:rPr>
        <w:t>通过摄像机自动发现或者</w:t>
      </w:r>
      <w:r>
        <w:rPr>
          <w:rFonts w:hint="eastAsia"/>
        </w:rPr>
        <w:t>Excel</w:t>
      </w:r>
      <w:r>
        <w:rPr>
          <w:rFonts w:hint="eastAsia"/>
        </w:rPr>
        <w:t>导入等其它方式对统一资源库中的摄像机资源进行了调整，需同步摄像机已保证</w:t>
      </w:r>
      <w:r>
        <w:rPr>
          <w:rFonts w:hint="eastAsia"/>
        </w:rPr>
        <w:t>VideoMon</w:t>
      </w:r>
      <w:r>
        <w:rPr>
          <w:rFonts w:hint="eastAsia"/>
        </w:rPr>
        <w:t>中心数据库和统一</w:t>
      </w:r>
      <w:r>
        <w:rPr>
          <w:rFonts w:hint="eastAsia"/>
        </w:rPr>
        <w:lastRenderedPageBreak/>
        <w:t>资源库的数据一致性</w:t>
      </w:r>
    </w:p>
    <w:p w14:paraId="256B5E1B" w14:textId="77777777" w:rsidR="0015383E" w:rsidRDefault="0015383E" w:rsidP="0015383E">
      <w:pPr>
        <w:pStyle w:val="af5"/>
        <w:ind w:firstLine="480"/>
      </w:pPr>
      <w:r>
        <w:rPr>
          <w:rFonts w:hint="eastAsia"/>
        </w:rPr>
        <w:t>因为同步耗时可能较长，所以需要显示等待界面以及同步进度，同步完成之前无法进行诊断分组和再次同步。</w:t>
      </w:r>
    </w:p>
    <w:p w14:paraId="2305E67C" w14:textId="77777777" w:rsidR="0015383E" w:rsidRPr="00382934" w:rsidRDefault="0015383E" w:rsidP="00766DCE">
      <w:pPr>
        <w:pStyle w:val="af5"/>
        <w:numPr>
          <w:ilvl w:val="0"/>
          <w:numId w:val="18"/>
        </w:numPr>
        <w:ind w:firstLineChars="0"/>
      </w:pPr>
      <w:r w:rsidRPr="00BC4F68">
        <w:rPr>
          <w:rFonts w:hint="eastAsia"/>
          <w:b/>
        </w:rPr>
        <w:t>需求场</w:t>
      </w:r>
      <w:r w:rsidRPr="00382934">
        <w:rPr>
          <w:rFonts w:hint="eastAsia"/>
          <w:b/>
        </w:rPr>
        <w:t>景</w:t>
      </w:r>
      <w:r>
        <w:rPr>
          <w:rFonts w:hint="eastAsia"/>
          <w:b/>
        </w:rPr>
        <w:t>：</w:t>
      </w:r>
    </w:p>
    <w:p w14:paraId="3467F120" w14:textId="21506B13" w:rsidR="0015383E" w:rsidRPr="00382934" w:rsidRDefault="0015383E" w:rsidP="0015383E">
      <w:pPr>
        <w:pStyle w:val="af5"/>
        <w:ind w:firstLine="480"/>
      </w:pPr>
      <w:r>
        <w:rPr>
          <w:rFonts w:hint="eastAsia"/>
        </w:rPr>
        <w:t>管理员用户进入诊断分组页面，根据业务需求进行同步摄像机操作。</w:t>
      </w:r>
    </w:p>
    <w:p w14:paraId="129A1672" w14:textId="77777777" w:rsidR="0015383E" w:rsidRPr="00382934" w:rsidRDefault="0015383E" w:rsidP="00766DCE">
      <w:pPr>
        <w:pStyle w:val="af5"/>
        <w:numPr>
          <w:ilvl w:val="0"/>
          <w:numId w:val="18"/>
        </w:numPr>
        <w:ind w:firstLineChars="0"/>
      </w:pPr>
      <w:r w:rsidRPr="00382934">
        <w:rPr>
          <w:rFonts w:hint="eastAsia"/>
          <w:b/>
        </w:rPr>
        <w:t>需求输入输出</w:t>
      </w:r>
      <w:r>
        <w:rPr>
          <w:rFonts w:hint="eastAsia"/>
          <w:b/>
        </w:rPr>
        <w:t>：</w:t>
      </w:r>
    </w:p>
    <w:p w14:paraId="3C5BC145" w14:textId="77777777" w:rsidR="0015383E" w:rsidRPr="00570A9B" w:rsidRDefault="0015383E" w:rsidP="0015383E">
      <w:r w:rsidRPr="00570A9B">
        <w:rPr>
          <w:rFonts w:hint="eastAsia"/>
        </w:rPr>
        <w:t>前提条件：管理员用户登录可见可操作</w:t>
      </w:r>
    </w:p>
    <w:p w14:paraId="27125434" w14:textId="77777777" w:rsidR="0015383E" w:rsidRDefault="0015383E" w:rsidP="0015383E">
      <w:r w:rsidRPr="00570A9B">
        <w:t>输入</w:t>
      </w:r>
      <w:r w:rsidRPr="00570A9B">
        <w:rPr>
          <w:rFonts w:hint="eastAsia"/>
        </w:rPr>
        <w:t>：</w:t>
      </w:r>
      <w:r>
        <w:rPr>
          <w:rFonts w:hint="eastAsia"/>
        </w:rPr>
        <w:t>点击“诊断分组”菜单，点击“同步摄像机”按钮</w:t>
      </w:r>
    </w:p>
    <w:p w14:paraId="05350418" w14:textId="77777777" w:rsidR="0015383E" w:rsidRPr="00382934" w:rsidRDefault="0015383E" w:rsidP="0015383E">
      <w:r w:rsidRPr="00570A9B">
        <w:rPr>
          <w:rFonts w:hint="eastAsia"/>
        </w:rPr>
        <w:t>输出：</w:t>
      </w:r>
      <w:r>
        <w:rPr>
          <w:rFonts w:hint="eastAsia"/>
        </w:rPr>
        <w:t>展示摄像机资源同步进度以及同步结果</w:t>
      </w:r>
    </w:p>
    <w:p w14:paraId="5DEABED8" w14:textId="77777777" w:rsidR="0015383E" w:rsidRPr="006E24C3" w:rsidRDefault="0015383E" w:rsidP="00766DCE">
      <w:pPr>
        <w:pStyle w:val="af5"/>
        <w:numPr>
          <w:ilvl w:val="0"/>
          <w:numId w:val="18"/>
        </w:numPr>
        <w:ind w:firstLineChars="0"/>
      </w:pPr>
      <w:r w:rsidRPr="00382934">
        <w:rPr>
          <w:rFonts w:hint="eastAsia"/>
          <w:b/>
        </w:rPr>
        <w:t>需求流程</w:t>
      </w:r>
      <w:r>
        <w:rPr>
          <w:rFonts w:hint="eastAsia"/>
          <w:b/>
        </w:rPr>
        <w:t>：</w:t>
      </w:r>
    </w:p>
    <w:p w14:paraId="11A8522B" w14:textId="77777777" w:rsidR="0015383E" w:rsidRPr="00382934" w:rsidRDefault="0015383E" w:rsidP="0015383E">
      <w:r>
        <w:rPr>
          <w:noProof/>
        </w:rPr>
        <w:drawing>
          <wp:inline distT="0" distB="0" distL="0" distR="0" wp14:anchorId="5F164D7A" wp14:editId="75A722F4">
            <wp:extent cx="5274945" cy="935355"/>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同步摄像机.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945" cy="935355"/>
                    </a:xfrm>
                    <a:prstGeom prst="rect">
                      <a:avLst/>
                    </a:prstGeom>
                  </pic:spPr>
                </pic:pic>
              </a:graphicData>
            </a:graphic>
          </wp:inline>
        </w:drawing>
      </w:r>
    </w:p>
    <w:p w14:paraId="0164EC1B" w14:textId="77777777" w:rsidR="0015383E" w:rsidRPr="00C15B7C" w:rsidRDefault="0015383E" w:rsidP="00766DCE">
      <w:pPr>
        <w:pStyle w:val="af5"/>
        <w:numPr>
          <w:ilvl w:val="0"/>
          <w:numId w:val="18"/>
        </w:numPr>
        <w:ind w:firstLineChars="0"/>
      </w:pPr>
      <w:r>
        <w:rPr>
          <w:rFonts w:hint="eastAsia"/>
          <w:b/>
        </w:rPr>
        <w:t>原型说明：</w:t>
      </w:r>
    </w:p>
    <w:p w14:paraId="17C268EE" w14:textId="77777777" w:rsidR="0015383E" w:rsidRDefault="0015383E" w:rsidP="0015383E">
      <w:r>
        <w:rPr>
          <w:noProof/>
        </w:rPr>
        <w:drawing>
          <wp:inline distT="0" distB="0" distL="0" distR="0" wp14:anchorId="27F4CF1F" wp14:editId="75BAA210">
            <wp:extent cx="5274945" cy="2910840"/>
            <wp:effectExtent l="0" t="0" r="190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同步摄像机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945" cy="2910840"/>
                    </a:xfrm>
                    <a:prstGeom prst="rect">
                      <a:avLst/>
                    </a:prstGeom>
                  </pic:spPr>
                </pic:pic>
              </a:graphicData>
            </a:graphic>
          </wp:inline>
        </w:drawing>
      </w:r>
    </w:p>
    <w:p w14:paraId="184030E1" w14:textId="77777777" w:rsidR="0015383E" w:rsidRPr="00382934" w:rsidRDefault="0015383E" w:rsidP="0015383E">
      <w:r>
        <w:rPr>
          <w:rFonts w:hint="eastAsia"/>
          <w:noProof/>
        </w:rPr>
        <w:lastRenderedPageBreak/>
        <w:drawing>
          <wp:inline distT="0" distB="0" distL="0" distR="0" wp14:anchorId="13E83CCC" wp14:editId="4F7110AF">
            <wp:extent cx="5274945" cy="2886075"/>
            <wp:effectExtent l="0" t="0" r="190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同步摄像机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945" cy="2886075"/>
                    </a:xfrm>
                    <a:prstGeom prst="rect">
                      <a:avLst/>
                    </a:prstGeom>
                  </pic:spPr>
                </pic:pic>
              </a:graphicData>
            </a:graphic>
          </wp:inline>
        </w:drawing>
      </w:r>
    </w:p>
    <w:p w14:paraId="719FF27A" w14:textId="77777777" w:rsidR="0015383E" w:rsidRDefault="0015383E" w:rsidP="00766DCE">
      <w:pPr>
        <w:pStyle w:val="af5"/>
        <w:numPr>
          <w:ilvl w:val="0"/>
          <w:numId w:val="18"/>
        </w:numPr>
        <w:ind w:firstLineChars="0"/>
      </w:pPr>
      <w:r>
        <w:rPr>
          <w:rFonts w:hint="eastAsia"/>
          <w:b/>
        </w:rPr>
        <w:t>其它补充：</w:t>
      </w:r>
    </w:p>
    <w:p w14:paraId="20262680" w14:textId="77777777" w:rsidR="0015383E" w:rsidRDefault="0015383E" w:rsidP="0015383E"/>
    <w:p w14:paraId="729FB538" w14:textId="77777777" w:rsidR="0015383E" w:rsidRDefault="0015383E" w:rsidP="0015383E">
      <w:pPr>
        <w:pStyle w:val="3"/>
      </w:pPr>
      <w:bookmarkStart w:id="121" w:name="_Toc475698792"/>
      <w:bookmarkStart w:id="122" w:name="_Toc475698903"/>
      <w:bookmarkStart w:id="123" w:name="_Toc475726705"/>
      <w:r>
        <w:rPr>
          <w:rFonts w:hint="eastAsia"/>
        </w:rPr>
        <w:t>诊断分组创建</w:t>
      </w:r>
      <w:bookmarkEnd w:id="121"/>
      <w:bookmarkEnd w:id="122"/>
      <w:bookmarkEnd w:id="123"/>
    </w:p>
    <w:p w14:paraId="73F81270" w14:textId="77777777" w:rsidR="0015383E" w:rsidRPr="00BD71AE" w:rsidRDefault="0015383E" w:rsidP="00766DCE">
      <w:pPr>
        <w:pStyle w:val="af5"/>
        <w:numPr>
          <w:ilvl w:val="0"/>
          <w:numId w:val="30"/>
        </w:numPr>
        <w:ind w:firstLineChars="0"/>
      </w:pPr>
      <w:r w:rsidRPr="005D4F83">
        <w:rPr>
          <w:rFonts w:hint="eastAsia"/>
          <w:b/>
        </w:rPr>
        <w:t>需求定义</w:t>
      </w:r>
      <w:r>
        <w:rPr>
          <w:rFonts w:hint="eastAsia"/>
          <w:b/>
        </w:rPr>
        <w:t>：</w:t>
      </w:r>
    </w:p>
    <w:p w14:paraId="0EE83E83" w14:textId="77777777" w:rsidR="0015383E" w:rsidRPr="005D4F83" w:rsidRDefault="0015383E" w:rsidP="0015383E">
      <w:pPr>
        <w:pStyle w:val="af5"/>
        <w:ind w:firstLine="480"/>
      </w:pPr>
      <w:r>
        <w:rPr>
          <w:rFonts w:hint="eastAsia"/>
        </w:rPr>
        <w:t>诊断服务器配置完成，并且摄像机资源从统一资源库同步至</w:t>
      </w:r>
      <w:r>
        <w:rPr>
          <w:rFonts w:hint="eastAsia"/>
        </w:rPr>
        <w:t>ViedoMon</w:t>
      </w:r>
      <w:r>
        <w:rPr>
          <w:rFonts w:hint="eastAsia"/>
        </w:rPr>
        <w:t>中心数据库后，可针对业务需求进行诊断分组定义。</w:t>
      </w:r>
    </w:p>
    <w:p w14:paraId="7EB2E9BF" w14:textId="77777777" w:rsidR="0015383E" w:rsidRPr="00C055B8" w:rsidRDefault="0015383E" w:rsidP="00766DCE">
      <w:pPr>
        <w:pStyle w:val="af5"/>
        <w:numPr>
          <w:ilvl w:val="0"/>
          <w:numId w:val="30"/>
        </w:numPr>
        <w:ind w:firstLineChars="0"/>
      </w:pPr>
      <w:r>
        <w:rPr>
          <w:rFonts w:hint="eastAsia"/>
          <w:b/>
        </w:rPr>
        <w:t>需求场景：</w:t>
      </w:r>
    </w:p>
    <w:p w14:paraId="30BE5380" w14:textId="303F70FA" w:rsidR="0015383E" w:rsidRPr="005D4F83" w:rsidRDefault="0015383E" w:rsidP="0015383E">
      <w:pPr>
        <w:pStyle w:val="af5"/>
        <w:ind w:firstLine="480"/>
      </w:pPr>
      <w:r>
        <w:rPr>
          <w:rFonts w:hint="eastAsia"/>
        </w:rPr>
        <w:t>管理员用户进入诊断分组页面，根据业务需求创建诊断分组。</w:t>
      </w:r>
    </w:p>
    <w:p w14:paraId="10962CF2" w14:textId="77777777" w:rsidR="0015383E" w:rsidRPr="00C055B8" w:rsidRDefault="0015383E" w:rsidP="00766DCE">
      <w:pPr>
        <w:pStyle w:val="af5"/>
        <w:numPr>
          <w:ilvl w:val="0"/>
          <w:numId w:val="30"/>
        </w:numPr>
        <w:ind w:firstLineChars="0"/>
      </w:pPr>
      <w:r>
        <w:rPr>
          <w:rFonts w:hint="eastAsia"/>
          <w:b/>
        </w:rPr>
        <w:t>需求输入输出：</w:t>
      </w:r>
    </w:p>
    <w:p w14:paraId="6C46F26A" w14:textId="77777777" w:rsidR="0015383E" w:rsidRPr="00570A9B" w:rsidRDefault="0015383E" w:rsidP="0015383E">
      <w:r w:rsidRPr="00570A9B">
        <w:rPr>
          <w:rFonts w:hint="eastAsia"/>
        </w:rPr>
        <w:t>前提条件：管理员用户登录可见可操作</w:t>
      </w:r>
    </w:p>
    <w:p w14:paraId="78CEB6AE" w14:textId="77777777" w:rsidR="0015383E" w:rsidRDefault="0015383E" w:rsidP="0015383E">
      <w:r w:rsidRPr="00570A9B">
        <w:t>输入</w:t>
      </w:r>
      <w:r w:rsidRPr="00570A9B">
        <w:rPr>
          <w:rFonts w:hint="eastAsia"/>
        </w:rPr>
        <w:t>：</w:t>
      </w:r>
      <w:r>
        <w:rPr>
          <w:rFonts w:hint="eastAsia"/>
        </w:rPr>
        <w:t>点击“诊断分组”菜单，点击“新增诊断分组”按钮，在展示的新建分组页面录入相关信息，点击“保存”按钮</w:t>
      </w:r>
    </w:p>
    <w:p w14:paraId="2D4319E3" w14:textId="77777777" w:rsidR="0015383E" w:rsidRPr="005D4F83" w:rsidRDefault="0015383E" w:rsidP="0015383E">
      <w:r w:rsidRPr="00570A9B">
        <w:rPr>
          <w:rFonts w:hint="eastAsia"/>
        </w:rPr>
        <w:t>输出：</w:t>
      </w:r>
      <w:r>
        <w:rPr>
          <w:rFonts w:hint="eastAsia"/>
        </w:rPr>
        <w:t>诊断分组保存成功</w:t>
      </w:r>
    </w:p>
    <w:p w14:paraId="0244E9DE" w14:textId="77777777" w:rsidR="0015383E" w:rsidRPr="00E833E1" w:rsidRDefault="0015383E" w:rsidP="00766DCE">
      <w:pPr>
        <w:pStyle w:val="af5"/>
        <w:numPr>
          <w:ilvl w:val="0"/>
          <w:numId w:val="30"/>
        </w:numPr>
        <w:ind w:firstLineChars="0"/>
      </w:pPr>
      <w:r>
        <w:rPr>
          <w:rFonts w:hint="eastAsia"/>
          <w:b/>
        </w:rPr>
        <w:t>需求流程：</w:t>
      </w:r>
    </w:p>
    <w:p w14:paraId="28CC994E" w14:textId="77777777" w:rsidR="0015383E" w:rsidRPr="005D4F83" w:rsidRDefault="0015383E" w:rsidP="0015383E">
      <w:r>
        <w:rPr>
          <w:noProof/>
        </w:rPr>
        <w:lastRenderedPageBreak/>
        <w:drawing>
          <wp:inline distT="0" distB="0" distL="0" distR="0" wp14:anchorId="3F99FAB7" wp14:editId="113422F6">
            <wp:extent cx="5274945" cy="561340"/>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新增诊断分组.jpg"/>
                    <pic:cNvPicPr/>
                  </pic:nvPicPr>
                  <pic:blipFill>
                    <a:blip r:embed="rId47">
                      <a:extLst>
                        <a:ext uri="{28A0092B-C50C-407E-A947-70E740481C1C}">
                          <a14:useLocalDpi xmlns:a14="http://schemas.microsoft.com/office/drawing/2010/main" val="0"/>
                        </a:ext>
                      </a:extLst>
                    </a:blip>
                    <a:stretch>
                      <a:fillRect/>
                    </a:stretch>
                  </pic:blipFill>
                  <pic:spPr>
                    <a:xfrm>
                      <a:off x="0" y="0"/>
                      <a:ext cx="5274945" cy="561340"/>
                    </a:xfrm>
                    <a:prstGeom prst="rect">
                      <a:avLst/>
                    </a:prstGeom>
                  </pic:spPr>
                </pic:pic>
              </a:graphicData>
            </a:graphic>
          </wp:inline>
        </w:drawing>
      </w:r>
    </w:p>
    <w:p w14:paraId="4C220CE5" w14:textId="77777777" w:rsidR="0015383E" w:rsidRPr="00CF0C68" w:rsidRDefault="0015383E" w:rsidP="00766DCE">
      <w:pPr>
        <w:pStyle w:val="af5"/>
        <w:numPr>
          <w:ilvl w:val="0"/>
          <w:numId w:val="30"/>
        </w:numPr>
        <w:ind w:firstLineChars="0"/>
      </w:pPr>
      <w:r>
        <w:rPr>
          <w:rFonts w:hint="eastAsia"/>
          <w:b/>
        </w:rPr>
        <w:t>原型说明：</w:t>
      </w:r>
    </w:p>
    <w:p w14:paraId="51558994" w14:textId="6C35D1E3" w:rsidR="0015383E" w:rsidRDefault="00542FCE" w:rsidP="0015383E">
      <w:r>
        <w:rPr>
          <w:noProof/>
        </w:rPr>
        <w:drawing>
          <wp:inline distT="0" distB="0" distL="0" distR="0" wp14:anchorId="67C1E261" wp14:editId="6D679722">
            <wp:extent cx="5274945" cy="26936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新增诊断分组.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945" cy="2693670"/>
                    </a:xfrm>
                    <a:prstGeom prst="rect">
                      <a:avLst/>
                    </a:prstGeom>
                  </pic:spPr>
                </pic:pic>
              </a:graphicData>
            </a:graphic>
          </wp:inline>
        </w:drawing>
      </w:r>
    </w:p>
    <w:p w14:paraId="598BCB2E" w14:textId="77777777" w:rsidR="0015383E" w:rsidRDefault="0015383E" w:rsidP="0015383E"/>
    <w:tbl>
      <w:tblPr>
        <w:tblStyle w:val="aa"/>
        <w:tblW w:w="0" w:type="auto"/>
        <w:tblInd w:w="420" w:type="dxa"/>
        <w:tblLook w:val="04A0" w:firstRow="1" w:lastRow="0" w:firstColumn="1" w:lastColumn="0" w:noHBand="0" w:noVBand="1"/>
      </w:tblPr>
      <w:tblGrid>
        <w:gridCol w:w="2701"/>
        <w:gridCol w:w="2701"/>
      </w:tblGrid>
      <w:tr w:rsidR="0015383E" w14:paraId="5A11C5A6" w14:textId="77777777" w:rsidTr="001878AE">
        <w:tc>
          <w:tcPr>
            <w:tcW w:w="5402" w:type="dxa"/>
            <w:gridSpan w:val="2"/>
          </w:tcPr>
          <w:p w14:paraId="62FE8A70" w14:textId="77777777" w:rsidR="0015383E" w:rsidRDefault="0015383E" w:rsidP="001878AE">
            <w:r>
              <w:rPr>
                <w:rFonts w:hint="eastAsia"/>
              </w:rPr>
              <w:t>新增诊断分组表单展示以下信息</w:t>
            </w:r>
          </w:p>
        </w:tc>
      </w:tr>
      <w:tr w:rsidR="0015383E" w14:paraId="7ACD3D46" w14:textId="77777777" w:rsidTr="001878AE">
        <w:tc>
          <w:tcPr>
            <w:tcW w:w="2701" w:type="dxa"/>
            <w:vAlign w:val="center"/>
          </w:tcPr>
          <w:p w14:paraId="76D85EC6" w14:textId="77777777" w:rsidR="0015383E" w:rsidRDefault="0015383E" w:rsidP="001878AE">
            <w:r>
              <w:rPr>
                <w:rFonts w:hint="eastAsia"/>
              </w:rPr>
              <w:t>分组名称</w:t>
            </w:r>
          </w:p>
        </w:tc>
        <w:tc>
          <w:tcPr>
            <w:tcW w:w="2701" w:type="dxa"/>
          </w:tcPr>
          <w:p w14:paraId="65B8BA3A" w14:textId="77777777" w:rsidR="0015383E" w:rsidRDefault="0015383E" w:rsidP="001878AE">
            <w:r>
              <w:rPr>
                <w:rFonts w:hint="eastAsia"/>
              </w:rPr>
              <w:t>诊断分组的唯一性名称</w:t>
            </w:r>
          </w:p>
        </w:tc>
      </w:tr>
      <w:tr w:rsidR="0015383E" w14:paraId="4B9CEB7D" w14:textId="77777777" w:rsidTr="001878AE">
        <w:tc>
          <w:tcPr>
            <w:tcW w:w="2701" w:type="dxa"/>
            <w:vAlign w:val="center"/>
          </w:tcPr>
          <w:p w14:paraId="2EB4B073" w14:textId="1483AE24" w:rsidR="0015383E" w:rsidRDefault="00F83F37" w:rsidP="001878AE">
            <w:r w:rsidRPr="00F83F37">
              <w:rPr>
                <w:rFonts w:hint="eastAsia"/>
              </w:rPr>
              <w:t>视频平台接入服务</w:t>
            </w:r>
          </w:p>
        </w:tc>
        <w:tc>
          <w:tcPr>
            <w:tcW w:w="2701" w:type="dxa"/>
          </w:tcPr>
          <w:p w14:paraId="64E1F5BB" w14:textId="7045E48A" w:rsidR="0015383E" w:rsidRDefault="0015383E" w:rsidP="001878AE">
            <w:r>
              <w:rPr>
                <w:rFonts w:hint="eastAsia"/>
              </w:rPr>
              <w:t>该诊断分组对应的</w:t>
            </w:r>
            <w:r w:rsidR="00F83F37" w:rsidRPr="00F83F37">
              <w:rPr>
                <w:rFonts w:hint="eastAsia"/>
              </w:rPr>
              <w:t>视频平台接入服务</w:t>
            </w:r>
            <w:r>
              <w:rPr>
                <w:rFonts w:hint="eastAsia"/>
              </w:rPr>
              <w:t>，进而保证分组中的摄像机来自同一</w:t>
            </w:r>
            <w:r w:rsidR="002978DC">
              <w:rPr>
                <w:rFonts w:hint="eastAsia"/>
              </w:rPr>
              <w:t>视频图像监控平台</w:t>
            </w:r>
            <w:r>
              <w:rPr>
                <w:rFonts w:hint="eastAsia"/>
              </w:rPr>
              <w:t xml:space="preserve"> </w:t>
            </w:r>
          </w:p>
        </w:tc>
      </w:tr>
      <w:tr w:rsidR="0015383E" w14:paraId="42AB1C77" w14:textId="77777777" w:rsidTr="001878AE">
        <w:tc>
          <w:tcPr>
            <w:tcW w:w="2701" w:type="dxa"/>
            <w:vAlign w:val="center"/>
          </w:tcPr>
          <w:p w14:paraId="5E02EB1B" w14:textId="77777777" w:rsidR="0015383E" w:rsidRDefault="0015383E" w:rsidP="001878AE">
            <w:r>
              <w:rPr>
                <w:rFonts w:hint="eastAsia"/>
              </w:rPr>
              <w:t>分组描述</w:t>
            </w:r>
          </w:p>
        </w:tc>
        <w:tc>
          <w:tcPr>
            <w:tcW w:w="2701" w:type="dxa"/>
          </w:tcPr>
          <w:p w14:paraId="31025CB3" w14:textId="77777777" w:rsidR="0015383E" w:rsidRPr="00CE2FBA" w:rsidRDefault="0015383E" w:rsidP="001878AE">
            <w:r>
              <w:rPr>
                <w:rFonts w:hint="eastAsia"/>
              </w:rPr>
              <w:t>该分组具体描述文本</w:t>
            </w:r>
          </w:p>
        </w:tc>
      </w:tr>
      <w:tr w:rsidR="0015383E" w14:paraId="543B31AB" w14:textId="77777777" w:rsidTr="001878AE">
        <w:tc>
          <w:tcPr>
            <w:tcW w:w="2701" w:type="dxa"/>
            <w:vAlign w:val="center"/>
          </w:tcPr>
          <w:p w14:paraId="396FC81D" w14:textId="77777777" w:rsidR="0015383E" w:rsidRDefault="0015383E" w:rsidP="001878AE">
            <w:r>
              <w:rPr>
                <w:rFonts w:hint="eastAsia"/>
              </w:rPr>
              <w:t>优先级</w:t>
            </w:r>
          </w:p>
        </w:tc>
        <w:tc>
          <w:tcPr>
            <w:tcW w:w="2701" w:type="dxa"/>
          </w:tcPr>
          <w:p w14:paraId="105CD3EF" w14:textId="77777777" w:rsidR="0015383E" w:rsidRDefault="0015383E" w:rsidP="001878AE">
            <w:r>
              <w:rPr>
                <w:rFonts w:hint="eastAsia"/>
              </w:rPr>
              <w:t>该诊断分组下发至诊断服务器的优先级，优先级高的优先诊断</w:t>
            </w:r>
          </w:p>
        </w:tc>
      </w:tr>
      <w:tr w:rsidR="0015383E" w14:paraId="19F6DD7E" w14:textId="77777777" w:rsidTr="001878AE">
        <w:tc>
          <w:tcPr>
            <w:tcW w:w="2701" w:type="dxa"/>
            <w:vAlign w:val="center"/>
          </w:tcPr>
          <w:p w14:paraId="7DED4FA6" w14:textId="77777777" w:rsidR="0015383E" w:rsidRDefault="0015383E" w:rsidP="001878AE">
            <w:r>
              <w:rPr>
                <w:rFonts w:hint="eastAsia"/>
              </w:rPr>
              <w:t>业务标识</w:t>
            </w:r>
          </w:p>
        </w:tc>
        <w:tc>
          <w:tcPr>
            <w:tcW w:w="2701" w:type="dxa"/>
          </w:tcPr>
          <w:p w14:paraId="14158E0A" w14:textId="34D88B0C" w:rsidR="0015383E" w:rsidRDefault="0015383E" w:rsidP="001878AE">
            <w:r>
              <w:rPr>
                <w:rFonts w:hint="eastAsia"/>
              </w:rPr>
              <w:t>为了应对有相同业务需</w:t>
            </w:r>
            <w:r>
              <w:rPr>
                <w:rFonts w:hint="eastAsia"/>
              </w:rPr>
              <w:lastRenderedPageBreak/>
              <w:t>求的摄像机分属不同的</w:t>
            </w:r>
            <w:r w:rsidR="002978DC">
              <w:rPr>
                <w:rFonts w:hint="eastAsia"/>
              </w:rPr>
              <w:t>视频图像监控平台</w:t>
            </w:r>
            <w:r>
              <w:rPr>
                <w:rFonts w:hint="eastAsia"/>
              </w:rPr>
              <w:t>的情况，为后期相关业务报表预留可操作性</w:t>
            </w:r>
          </w:p>
        </w:tc>
      </w:tr>
      <w:tr w:rsidR="0015383E" w14:paraId="3846404D" w14:textId="77777777" w:rsidTr="001878AE">
        <w:tc>
          <w:tcPr>
            <w:tcW w:w="2701" w:type="dxa"/>
            <w:vAlign w:val="center"/>
          </w:tcPr>
          <w:p w14:paraId="2E9BE5AB" w14:textId="77777777" w:rsidR="0015383E" w:rsidRDefault="0015383E" w:rsidP="001878AE">
            <w:r>
              <w:rPr>
                <w:rFonts w:hint="eastAsia"/>
              </w:rPr>
              <w:lastRenderedPageBreak/>
              <w:t>诊断策略</w:t>
            </w:r>
          </w:p>
        </w:tc>
        <w:tc>
          <w:tcPr>
            <w:tcW w:w="2701" w:type="dxa"/>
          </w:tcPr>
          <w:p w14:paraId="2DC6A21F" w14:textId="77777777" w:rsidR="0015383E" w:rsidRDefault="0015383E" w:rsidP="001878AE">
            <w:r>
              <w:rPr>
                <w:rFonts w:hint="eastAsia"/>
              </w:rPr>
              <w:t>分组中摄像机清单下发的调度策略，例如某天的某几个时间点下发</w:t>
            </w:r>
          </w:p>
        </w:tc>
      </w:tr>
      <w:tr w:rsidR="000B39D1" w14:paraId="4908A9B7" w14:textId="77777777" w:rsidTr="001878AE">
        <w:tc>
          <w:tcPr>
            <w:tcW w:w="2701" w:type="dxa"/>
            <w:vAlign w:val="center"/>
          </w:tcPr>
          <w:p w14:paraId="1F388BB2" w14:textId="32C90100" w:rsidR="000B39D1" w:rsidRDefault="000B39D1" w:rsidP="001878AE">
            <w:pPr>
              <w:rPr>
                <w:rFonts w:hint="eastAsia"/>
              </w:rPr>
            </w:pPr>
            <w:r>
              <w:rPr>
                <w:rFonts w:hint="eastAsia"/>
              </w:rPr>
              <w:t>诊断时间</w:t>
            </w:r>
          </w:p>
        </w:tc>
        <w:tc>
          <w:tcPr>
            <w:tcW w:w="2701" w:type="dxa"/>
          </w:tcPr>
          <w:p w14:paraId="5753E86E" w14:textId="789BEE0E" w:rsidR="000B39D1" w:rsidRDefault="000B39D1" w:rsidP="001878AE">
            <w:pPr>
              <w:rPr>
                <w:rFonts w:hint="eastAsia"/>
              </w:rPr>
            </w:pPr>
            <w:r>
              <w:rPr>
                <w:rFonts w:hint="eastAsia"/>
              </w:rPr>
              <w:t>诊断分组中的摄像机在什么时间段进行视频质量诊断</w:t>
            </w:r>
          </w:p>
        </w:tc>
      </w:tr>
    </w:tbl>
    <w:p w14:paraId="7A1D96EC" w14:textId="77777777" w:rsidR="0015383E" w:rsidRPr="005D4F83" w:rsidRDefault="0015383E" w:rsidP="0015383E"/>
    <w:p w14:paraId="5C33CA7A" w14:textId="77777777" w:rsidR="0015383E" w:rsidRPr="00E833E1" w:rsidRDefault="0015383E" w:rsidP="00766DCE">
      <w:pPr>
        <w:pStyle w:val="af5"/>
        <w:numPr>
          <w:ilvl w:val="0"/>
          <w:numId w:val="30"/>
        </w:numPr>
        <w:ind w:firstLineChars="0"/>
      </w:pPr>
      <w:r>
        <w:rPr>
          <w:rFonts w:hint="eastAsia"/>
          <w:b/>
        </w:rPr>
        <w:t>其它补充：</w:t>
      </w:r>
    </w:p>
    <w:p w14:paraId="49EB9624" w14:textId="77777777" w:rsidR="0015383E" w:rsidRDefault="0015383E" w:rsidP="0015383E">
      <w:pPr>
        <w:pStyle w:val="3"/>
      </w:pPr>
      <w:bookmarkStart w:id="124" w:name="_Toc475698793"/>
      <w:bookmarkStart w:id="125" w:name="_Toc475698904"/>
      <w:bookmarkStart w:id="126" w:name="_Toc475726706"/>
      <w:r>
        <w:rPr>
          <w:rFonts w:hint="eastAsia"/>
        </w:rPr>
        <w:t>诊断分组编辑删除</w:t>
      </w:r>
      <w:bookmarkEnd w:id="124"/>
      <w:bookmarkEnd w:id="125"/>
      <w:bookmarkEnd w:id="126"/>
    </w:p>
    <w:p w14:paraId="6DEBCB87" w14:textId="77777777" w:rsidR="0015383E" w:rsidRDefault="0015383E" w:rsidP="00766DCE">
      <w:pPr>
        <w:pStyle w:val="af5"/>
        <w:numPr>
          <w:ilvl w:val="0"/>
          <w:numId w:val="31"/>
        </w:numPr>
        <w:ind w:firstLineChars="0"/>
        <w:rPr>
          <w:b/>
        </w:rPr>
      </w:pPr>
      <w:r w:rsidRPr="0081207F">
        <w:rPr>
          <w:b/>
        </w:rPr>
        <w:t>需求定义</w:t>
      </w:r>
      <w:r>
        <w:rPr>
          <w:rFonts w:hint="eastAsia"/>
          <w:b/>
        </w:rPr>
        <w:t>：</w:t>
      </w:r>
    </w:p>
    <w:p w14:paraId="09EBDBD4" w14:textId="1CD4BF1F" w:rsidR="0015383E" w:rsidRPr="007C0F8C" w:rsidRDefault="0015383E" w:rsidP="0015383E">
      <w:pPr>
        <w:pStyle w:val="af5"/>
        <w:ind w:firstLine="480"/>
      </w:pPr>
      <w:r>
        <w:rPr>
          <w:rFonts w:hint="eastAsia"/>
        </w:rPr>
        <w:t>管理员用户在有业务需求时可对已添加的诊断分组进行编辑和删除操作。</w:t>
      </w:r>
    </w:p>
    <w:p w14:paraId="385D0924" w14:textId="77777777" w:rsidR="0015383E" w:rsidRDefault="0015383E" w:rsidP="00766DCE">
      <w:pPr>
        <w:pStyle w:val="af5"/>
        <w:numPr>
          <w:ilvl w:val="0"/>
          <w:numId w:val="31"/>
        </w:numPr>
        <w:ind w:firstLineChars="0"/>
        <w:rPr>
          <w:b/>
        </w:rPr>
      </w:pPr>
      <w:r>
        <w:rPr>
          <w:rFonts w:hint="eastAsia"/>
          <w:b/>
        </w:rPr>
        <w:t>需求场景：</w:t>
      </w:r>
    </w:p>
    <w:p w14:paraId="64347B99" w14:textId="357095AC" w:rsidR="0015383E" w:rsidRPr="00A35177" w:rsidRDefault="0015383E" w:rsidP="0015383E">
      <w:pPr>
        <w:pStyle w:val="af5"/>
        <w:ind w:firstLine="480"/>
        <w:rPr>
          <w:b/>
        </w:rPr>
      </w:pPr>
      <w:r>
        <w:rPr>
          <w:rFonts w:hint="eastAsia"/>
        </w:rPr>
        <w:t>管理员用户进入诊断分组页面，点击分组名称右边的编辑按钮和删除按钮，来对某个诊断分组进行编辑或删除操作。</w:t>
      </w:r>
    </w:p>
    <w:p w14:paraId="4C768E66" w14:textId="77777777" w:rsidR="0015383E" w:rsidRDefault="0015383E" w:rsidP="00766DCE">
      <w:pPr>
        <w:pStyle w:val="af5"/>
        <w:numPr>
          <w:ilvl w:val="0"/>
          <w:numId w:val="31"/>
        </w:numPr>
        <w:ind w:firstLineChars="0"/>
        <w:rPr>
          <w:b/>
        </w:rPr>
      </w:pPr>
      <w:r>
        <w:rPr>
          <w:rFonts w:hint="eastAsia"/>
          <w:b/>
        </w:rPr>
        <w:t>需求输入输出：</w:t>
      </w:r>
    </w:p>
    <w:p w14:paraId="7B41B585" w14:textId="77777777" w:rsidR="0015383E" w:rsidRPr="00570A9B" w:rsidRDefault="0015383E" w:rsidP="0015383E">
      <w:r w:rsidRPr="00570A9B">
        <w:rPr>
          <w:rFonts w:hint="eastAsia"/>
        </w:rPr>
        <w:t>前提条件：管理员用户登录可见可操作</w:t>
      </w:r>
    </w:p>
    <w:p w14:paraId="22DDA0AF" w14:textId="77777777" w:rsidR="0015383E" w:rsidRDefault="0015383E" w:rsidP="0015383E">
      <w:r w:rsidRPr="00570A9B">
        <w:t>输入</w:t>
      </w:r>
      <w:r w:rsidRPr="00570A9B">
        <w:rPr>
          <w:rFonts w:hint="eastAsia"/>
        </w:rPr>
        <w:t>：</w:t>
      </w:r>
      <w:r>
        <w:rPr>
          <w:rFonts w:hint="eastAsia"/>
        </w:rPr>
        <w:t>点击“诊断分组”菜单，点击分组名称右边的“编辑”按钮，在展示的修</w:t>
      </w:r>
      <w:r>
        <w:rPr>
          <w:rFonts w:hint="eastAsia"/>
        </w:rPr>
        <w:lastRenderedPageBreak/>
        <w:t>改诊断分组页面录入需要修改的信息，点击“保存”按钮；</w:t>
      </w:r>
    </w:p>
    <w:p w14:paraId="2B6A2CAC" w14:textId="77777777" w:rsidR="0015383E" w:rsidRDefault="0015383E" w:rsidP="0015383E">
      <w:r>
        <w:rPr>
          <w:rFonts w:hint="eastAsia"/>
        </w:rPr>
        <w:t>点击“诊断分组”菜单，点击分组名称右边的“删除”按钮，在弹出的确认是否删除的页面点击“是”</w:t>
      </w:r>
    </w:p>
    <w:p w14:paraId="234086D2" w14:textId="77777777" w:rsidR="0015383E" w:rsidRDefault="0015383E" w:rsidP="0015383E">
      <w:r w:rsidRPr="00570A9B">
        <w:rPr>
          <w:rFonts w:hint="eastAsia"/>
        </w:rPr>
        <w:t>输出：</w:t>
      </w:r>
      <w:r>
        <w:rPr>
          <w:rFonts w:hint="eastAsia"/>
        </w:rPr>
        <w:t>诊断分组保存成功；</w:t>
      </w:r>
    </w:p>
    <w:p w14:paraId="7D80F2F0" w14:textId="77777777" w:rsidR="0015383E" w:rsidRPr="009D4696" w:rsidRDefault="0015383E" w:rsidP="0015383E">
      <w:r>
        <w:rPr>
          <w:rFonts w:hint="eastAsia"/>
        </w:rPr>
        <w:t>诊断分组删除成功</w:t>
      </w:r>
    </w:p>
    <w:p w14:paraId="56F4DA6C" w14:textId="77777777" w:rsidR="0015383E" w:rsidRDefault="0015383E" w:rsidP="00766DCE">
      <w:pPr>
        <w:pStyle w:val="af5"/>
        <w:numPr>
          <w:ilvl w:val="0"/>
          <w:numId w:val="31"/>
        </w:numPr>
        <w:ind w:firstLineChars="0"/>
        <w:rPr>
          <w:b/>
        </w:rPr>
      </w:pPr>
      <w:r>
        <w:rPr>
          <w:rFonts w:hint="eastAsia"/>
          <w:b/>
        </w:rPr>
        <w:t>需求流程：</w:t>
      </w:r>
    </w:p>
    <w:p w14:paraId="0A6C372E" w14:textId="77777777" w:rsidR="0015383E" w:rsidRDefault="0015383E" w:rsidP="0015383E">
      <w:pPr>
        <w:rPr>
          <w:b/>
        </w:rPr>
      </w:pPr>
      <w:commentRangeStart w:id="127"/>
      <w:r>
        <w:rPr>
          <w:b/>
          <w:noProof/>
        </w:rPr>
        <w:drawing>
          <wp:inline distT="0" distB="0" distL="0" distR="0" wp14:anchorId="171C41FF" wp14:editId="321C9E0B">
            <wp:extent cx="5274945" cy="43942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诊断分组.jpg"/>
                    <pic:cNvPicPr/>
                  </pic:nvPicPr>
                  <pic:blipFill>
                    <a:blip r:embed="rId49">
                      <a:extLst>
                        <a:ext uri="{28A0092B-C50C-407E-A947-70E740481C1C}">
                          <a14:useLocalDpi xmlns:a14="http://schemas.microsoft.com/office/drawing/2010/main" val="0"/>
                        </a:ext>
                      </a:extLst>
                    </a:blip>
                    <a:stretch>
                      <a:fillRect/>
                    </a:stretch>
                  </pic:blipFill>
                  <pic:spPr>
                    <a:xfrm>
                      <a:off x="0" y="0"/>
                      <a:ext cx="5274945" cy="439420"/>
                    </a:xfrm>
                    <a:prstGeom prst="rect">
                      <a:avLst/>
                    </a:prstGeom>
                  </pic:spPr>
                </pic:pic>
              </a:graphicData>
            </a:graphic>
          </wp:inline>
        </w:drawing>
      </w:r>
      <w:commentRangeEnd w:id="127"/>
      <w:r w:rsidR="00D13511">
        <w:rPr>
          <w:rStyle w:val="a5"/>
        </w:rPr>
        <w:commentReference w:id="127"/>
      </w:r>
    </w:p>
    <w:p w14:paraId="748DA04C" w14:textId="77777777" w:rsidR="0015383E" w:rsidRPr="008D502C" w:rsidRDefault="0015383E" w:rsidP="0015383E">
      <w:pPr>
        <w:rPr>
          <w:b/>
        </w:rPr>
      </w:pPr>
      <w:r>
        <w:rPr>
          <w:rFonts w:hint="eastAsia"/>
          <w:b/>
          <w:noProof/>
        </w:rPr>
        <w:drawing>
          <wp:inline distT="0" distB="0" distL="0" distR="0" wp14:anchorId="0EE7CDA3" wp14:editId="6DC89E2F">
            <wp:extent cx="5274945" cy="473710"/>
            <wp:effectExtent l="0" t="0" r="190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删除诊断分组.jpg"/>
                    <pic:cNvPicPr/>
                  </pic:nvPicPr>
                  <pic:blipFill>
                    <a:blip r:embed="rId50">
                      <a:extLst>
                        <a:ext uri="{28A0092B-C50C-407E-A947-70E740481C1C}">
                          <a14:useLocalDpi xmlns:a14="http://schemas.microsoft.com/office/drawing/2010/main" val="0"/>
                        </a:ext>
                      </a:extLst>
                    </a:blip>
                    <a:stretch>
                      <a:fillRect/>
                    </a:stretch>
                  </pic:blipFill>
                  <pic:spPr>
                    <a:xfrm>
                      <a:off x="0" y="0"/>
                      <a:ext cx="5274945" cy="473710"/>
                    </a:xfrm>
                    <a:prstGeom prst="rect">
                      <a:avLst/>
                    </a:prstGeom>
                  </pic:spPr>
                </pic:pic>
              </a:graphicData>
            </a:graphic>
          </wp:inline>
        </w:drawing>
      </w:r>
    </w:p>
    <w:p w14:paraId="784B7379" w14:textId="77777777" w:rsidR="0015383E" w:rsidRDefault="0015383E" w:rsidP="00766DCE">
      <w:pPr>
        <w:pStyle w:val="af5"/>
        <w:numPr>
          <w:ilvl w:val="0"/>
          <w:numId w:val="31"/>
        </w:numPr>
        <w:ind w:firstLineChars="0"/>
        <w:rPr>
          <w:b/>
        </w:rPr>
      </w:pPr>
      <w:r>
        <w:rPr>
          <w:rFonts w:hint="eastAsia"/>
          <w:b/>
        </w:rPr>
        <w:t>需求原型：</w:t>
      </w:r>
    </w:p>
    <w:p w14:paraId="0199F082" w14:textId="77777777" w:rsidR="0015383E" w:rsidRDefault="0015383E" w:rsidP="00766DCE">
      <w:pPr>
        <w:pStyle w:val="af5"/>
        <w:numPr>
          <w:ilvl w:val="0"/>
          <w:numId w:val="31"/>
        </w:numPr>
        <w:ind w:firstLineChars="0"/>
        <w:rPr>
          <w:b/>
        </w:rPr>
      </w:pPr>
      <w:r>
        <w:rPr>
          <w:rFonts w:hint="eastAsia"/>
          <w:b/>
        </w:rPr>
        <w:t>其它补充：</w:t>
      </w:r>
    </w:p>
    <w:p w14:paraId="09AC4EF9" w14:textId="77777777" w:rsidR="0015383E" w:rsidRDefault="0015383E" w:rsidP="0015383E">
      <w:pPr>
        <w:pStyle w:val="3"/>
      </w:pPr>
      <w:bookmarkStart w:id="128" w:name="_Toc475698794"/>
      <w:bookmarkStart w:id="129" w:name="_Toc475698905"/>
      <w:bookmarkStart w:id="130" w:name="_Toc475726707"/>
      <w:r>
        <w:rPr>
          <w:rFonts w:hint="eastAsia"/>
        </w:rPr>
        <w:t>诊断分组关联摄像机</w:t>
      </w:r>
      <w:bookmarkEnd w:id="128"/>
      <w:bookmarkEnd w:id="129"/>
      <w:bookmarkEnd w:id="130"/>
    </w:p>
    <w:p w14:paraId="325E4C39" w14:textId="77777777" w:rsidR="0015383E" w:rsidRDefault="0015383E" w:rsidP="00766DCE">
      <w:pPr>
        <w:pStyle w:val="af5"/>
        <w:numPr>
          <w:ilvl w:val="0"/>
          <w:numId w:val="32"/>
        </w:numPr>
        <w:ind w:firstLineChars="0"/>
        <w:rPr>
          <w:b/>
        </w:rPr>
      </w:pPr>
      <w:r w:rsidRPr="0081207F">
        <w:rPr>
          <w:b/>
        </w:rPr>
        <w:t>需求定义</w:t>
      </w:r>
      <w:r>
        <w:rPr>
          <w:rFonts w:hint="eastAsia"/>
          <w:b/>
        </w:rPr>
        <w:t>：</w:t>
      </w:r>
    </w:p>
    <w:p w14:paraId="669EFAAA" w14:textId="68954040" w:rsidR="0015383E" w:rsidRPr="00C53066" w:rsidRDefault="0015383E" w:rsidP="0015383E">
      <w:pPr>
        <w:pStyle w:val="af5"/>
        <w:ind w:firstLine="480"/>
      </w:pPr>
      <w:r>
        <w:rPr>
          <w:rFonts w:hint="eastAsia"/>
        </w:rPr>
        <w:t>提供向诊断分组中增加或删除摄像机资源的功能，摄像机资源以列表形式展现，提供查询条件对摄像机资源列表进行过滤，提供批量增加</w:t>
      </w:r>
      <w:r>
        <w:rPr>
          <w:rFonts w:hint="eastAsia"/>
        </w:rPr>
        <w:t>/</w:t>
      </w:r>
      <w:r>
        <w:rPr>
          <w:rFonts w:hint="eastAsia"/>
        </w:rPr>
        <w:t>删除摄像机的功能。</w:t>
      </w:r>
    </w:p>
    <w:p w14:paraId="7C0326AE" w14:textId="77777777" w:rsidR="0015383E" w:rsidRDefault="0015383E" w:rsidP="00766DCE">
      <w:pPr>
        <w:pStyle w:val="af5"/>
        <w:numPr>
          <w:ilvl w:val="0"/>
          <w:numId w:val="32"/>
        </w:numPr>
        <w:ind w:firstLineChars="0"/>
        <w:rPr>
          <w:b/>
        </w:rPr>
      </w:pPr>
      <w:r>
        <w:rPr>
          <w:rFonts w:hint="eastAsia"/>
          <w:b/>
        </w:rPr>
        <w:t>需求场景：</w:t>
      </w:r>
    </w:p>
    <w:p w14:paraId="1FEFDE58" w14:textId="77777777" w:rsidR="0015383E" w:rsidRPr="001E66E7" w:rsidRDefault="0015383E" w:rsidP="0015383E">
      <w:pPr>
        <w:pStyle w:val="af5"/>
        <w:ind w:firstLine="480"/>
      </w:pPr>
      <w:r>
        <w:rPr>
          <w:rFonts w:hint="eastAsia"/>
        </w:rPr>
        <w:t>管理员用户根据业务需求确定哪些摄像机需要进行视频诊断，将这些摄像机资源关联到某个诊断分组，系统根据该诊断分组配置的诊断策略将摄像机清单下发至诊断服务器进行视频诊断</w:t>
      </w:r>
    </w:p>
    <w:p w14:paraId="503196A2" w14:textId="77777777" w:rsidR="0015383E" w:rsidRDefault="0015383E" w:rsidP="00766DCE">
      <w:pPr>
        <w:pStyle w:val="af5"/>
        <w:numPr>
          <w:ilvl w:val="0"/>
          <w:numId w:val="32"/>
        </w:numPr>
        <w:ind w:firstLineChars="0"/>
        <w:rPr>
          <w:b/>
        </w:rPr>
      </w:pPr>
      <w:r>
        <w:rPr>
          <w:rFonts w:hint="eastAsia"/>
          <w:b/>
        </w:rPr>
        <w:lastRenderedPageBreak/>
        <w:t>需求输入输出：</w:t>
      </w:r>
    </w:p>
    <w:p w14:paraId="196C9554" w14:textId="77777777" w:rsidR="0015383E" w:rsidRPr="00570A9B" w:rsidRDefault="0015383E" w:rsidP="0015383E">
      <w:r w:rsidRPr="00570A9B">
        <w:rPr>
          <w:rFonts w:hint="eastAsia"/>
        </w:rPr>
        <w:t>前提条件：管理员用户登录可见可操作</w:t>
      </w:r>
    </w:p>
    <w:p w14:paraId="75A96E23" w14:textId="77777777" w:rsidR="0015383E" w:rsidRDefault="0015383E" w:rsidP="0015383E">
      <w:r w:rsidRPr="00570A9B">
        <w:t>输入</w:t>
      </w:r>
      <w:r w:rsidRPr="00570A9B">
        <w:rPr>
          <w:rFonts w:hint="eastAsia"/>
        </w:rPr>
        <w:t>：</w:t>
      </w:r>
      <w:r>
        <w:rPr>
          <w:rFonts w:hint="eastAsia"/>
        </w:rPr>
        <w:t>点击“诊断分组”菜单，选择某个诊断分组，点击“关联摄像机”按钮，在页面中显示的摄像机列表中选择需要的摄像机，按照业务需求配置查询条件对摄像机资源列表进行过滤，点击“加入分组”或“加入所有”按钮；</w:t>
      </w:r>
    </w:p>
    <w:p w14:paraId="7FF31E83" w14:textId="77777777" w:rsidR="0015383E" w:rsidRPr="00B17C7E" w:rsidRDefault="0015383E" w:rsidP="0015383E">
      <w:pPr>
        <w:rPr>
          <w:b/>
        </w:rPr>
      </w:pPr>
      <w:r w:rsidRPr="00570A9B">
        <w:rPr>
          <w:rFonts w:hint="eastAsia"/>
        </w:rPr>
        <w:t>输出：</w:t>
      </w:r>
      <w:r>
        <w:rPr>
          <w:rFonts w:hint="eastAsia"/>
        </w:rPr>
        <w:t>该诊断分组中摄像机资源列表更新；</w:t>
      </w:r>
    </w:p>
    <w:p w14:paraId="2CE673B6" w14:textId="77777777" w:rsidR="0015383E" w:rsidRDefault="0015383E" w:rsidP="00766DCE">
      <w:pPr>
        <w:pStyle w:val="af5"/>
        <w:numPr>
          <w:ilvl w:val="0"/>
          <w:numId w:val="32"/>
        </w:numPr>
        <w:ind w:firstLineChars="0"/>
        <w:rPr>
          <w:b/>
        </w:rPr>
      </w:pPr>
      <w:r>
        <w:rPr>
          <w:rFonts w:hint="eastAsia"/>
          <w:b/>
        </w:rPr>
        <w:t>需求流程：</w:t>
      </w:r>
    </w:p>
    <w:p w14:paraId="1FF1EB28" w14:textId="77777777" w:rsidR="0015383E" w:rsidRPr="009D3DCD" w:rsidRDefault="0015383E" w:rsidP="0015383E">
      <w:pPr>
        <w:rPr>
          <w:b/>
        </w:rPr>
      </w:pPr>
      <w:r>
        <w:rPr>
          <w:b/>
          <w:noProof/>
        </w:rPr>
        <w:drawing>
          <wp:inline distT="0" distB="0" distL="0" distR="0" wp14:anchorId="44696537" wp14:editId="1A5CB770">
            <wp:extent cx="5274945" cy="1330960"/>
            <wp:effectExtent l="0" t="0" r="190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关联摄像机.jpg"/>
                    <pic:cNvPicPr/>
                  </pic:nvPicPr>
                  <pic:blipFill>
                    <a:blip r:embed="rId51">
                      <a:extLst>
                        <a:ext uri="{28A0092B-C50C-407E-A947-70E740481C1C}">
                          <a14:useLocalDpi xmlns:a14="http://schemas.microsoft.com/office/drawing/2010/main" val="0"/>
                        </a:ext>
                      </a:extLst>
                    </a:blip>
                    <a:stretch>
                      <a:fillRect/>
                    </a:stretch>
                  </pic:blipFill>
                  <pic:spPr>
                    <a:xfrm>
                      <a:off x="0" y="0"/>
                      <a:ext cx="5274945" cy="1330960"/>
                    </a:xfrm>
                    <a:prstGeom prst="rect">
                      <a:avLst/>
                    </a:prstGeom>
                  </pic:spPr>
                </pic:pic>
              </a:graphicData>
            </a:graphic>
          </wp:inline>
        </w:drawing>
      </w:r>
    </w:p>
    <w:p w14:paraId="1ED70F70" w14:textId="77777777" w:rsidR="0015383E" w:rsidRDefault="0015383E" w:rsidP="00766DCE">
      <w:pPr>
        <w:pStyle w:val="af5"/>
        <w:numPr>
          <w:ilvl w:val="0"/>
          <w:numId w:val="32"/>
        </w:numPr>
        <w:ind w:firstLineChars="0"/>
        <w:rPr>
          <w:b/>
        </w:rPr>
      </w:pPr>
      <w:r>
        <w:rPr>
          <w:rFonts w:hint="eastAsia"/>
          <w:b/>
        </w:rPr>
        <w:t>需求原型：</w:t>
      </w:r>
    </w:p>
    <w:p w14:paraId="3B77EE1D" w14:textId="77777777" w:rsidR="0015383E" w:rsidRDefault="0015383E" w:rsidP="0015383E">
      <w:pPr>
        <w:rPr>
          <w:b/>
        </w:rPr>
      </w:pPr>
      <w:r>
        <w:rPr>
          <w:b/>
          <w:noProof/>
        </w:rPr>
        <w:drawing>
          <wp:inline distT="0" distB="0" distL="0" distR="0" wp14:anchorId="71F60FF6" wp14:editId="07CF4D20">
            <wp:extent cx="5274945" cy="2684780"/>
            <wp:effectExtent l="0" t="0" r="190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关联摄像机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945" cy="2684780"/>
                    </a:xfrm>
                    <a:prstGeom prst="rect">
                      <a:avLst/>
                    </a:prstGeom>
                  </pic:spPr>
                </pic:pic>
              </a:graphicData>
            </a:graphic>
          </wp:inline>
        </w:drawing>
      </w:r>
    </w:p>
    <w:p w14:paraId="02F6B1BF" w14:textId="77777777" w:rsidR="0015383E" w:rsidRPr="004F419A" w:rsidRDefault="0015383E" w:rsidP="0015383E">
      <w:pPr>
        <w:rPr>
          <w:b/>
        </w:rPr>
      </w:pPr>
      <w:r>
        <w:rPr>
          <w:rFonts w:hint="eastAsia"/>
          <w:b/>
          <w:noProof/>
        </w:rPr>
        <w:lastRenderedPageBreak/>
        <w:drawing>
          <wp:inline distT="0" distB="0" distL="0" distR="0" wp14:anchorId="36CE88BC" wp14:editId="2C607269">
            <wp:extent cx="5274945" cy="2707005"/>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关联摄像机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945" cy="2707005"/>
                    </a:xfrm>
                    <a:prstGeom prst="rect">
                      <a:avLst/>
                    </a:prstGeom>
                  </pic:spPr>
                </pic:pic>
              </a:graphicData>
            </a:graphic>
          </wp:inline>
        </w:drawing>
      </w:r>
    </w:p>
    <w:p w14:paraId="4D0D8C61" w14:textId="77777777" w:rsidR="0015383E" w:rsidRDefault="0015383E" w:rsidP="00766DCE">
      <w:pPr>
        <w:pStyle w:val="af5"/>
        <w:numPr>
          <w:ilvl w:val="0"/>
          <w:numId w:val="32"/>
        </w:numPr>
        <w:ind w:firstLineChars="0"/>
        <w:rPr>
          <w:b/>
        </w:rPr>
      </w:pPr>
      <w:r>
        <w:rPr>
          <w:rFonts w:hint="eastAsia"/>
          <w:b/>
        </w:rPr>
        <w:t>其它补充：</w:t>
      </w:r>
    </w:p>
    <w:p w14:paraId="1BCF5496" w14:textId="77777777" w:rsidR="0015383E" w:rsidRPr="00065F50" w:rsidRDefault="0015383E" w:rsidP="0015383E">
      <w:pPr>
        <w:pStyle w:val="af5"/>
        <w:ind w:firstLine="480"/>
      </w:pPr>
      <w:r>
        <w:rPr>
          <w:rFonts w:hint="eastAsia"/>
        </w:rPr>
        <w:t>若某些已分组摄像机资源在向统一资源库同步摄像机资源的过程中被移除了，这些摄像机在其对应的分组中也会被同步移除</w:t>
      </w:r>
    </w:p>
    <w:p w14:paraId="7BECC5D2" w14:textId="77777777" w:rsidR="0015383E" w:rsidRDefault="0015383E" w:rsidP="0015383E">
      <w:pPr>
        <w:pStyle w:val="3"/>
      </w:pPr>
      <w:bookmarkStart w:id="131" w:name="_Toc475698795"/>
      <w:bookmarkStart w:id="132" w:name="_Toc475698906"/>
      <w:bookmarkStart w:id="133" w:name="_Toc475726708"/>
      <w:r>
        <w:rPr>
          <w:rFonts w:hint="eastAsia"/>
        </w:rPr>
        <w:t>查看分组诊断详情</w:t>
      </w:r>
      <w:bookmarkEnd w:id="131"/>
      <w:bookmarkEnd w:id="132"/>
      <w:bookmarkEnd w:id="133"/>
    </w:p>
    <w:p w14:paraId="456E067F" w14:textId="77777777" w:rsidR="0015383E" w:rsidRDefault="0015383E" w:rsidP="00766DCE">
      <w:pPr>
        <w:pStyle w:val="af5"/>
        <w:numPr>
          <w:ilvl w:val="0"/>
          <w:numId w:val="33"/>
        </w:numPr>
        <w:ind w:firstLineChars="0"/>
        <w:rPr>
          <w:b/>
        </w:rPr>
      </w:pPr>
      <w:r w:rsidRPr="0081207F">
        <w:rPr>
          <w:b/>
        </w:rPr>
        <w:t>需求定义</w:t>
      </w:r>
      <w:r>
        <w:rPr>
          <w:rFonts w:hint="eastAsia"/>
          <w:b/>
        </w:rPr>
        <w:t>：</w:t>
      </w:r>
    </w:p>
    <w:p w14:paraId="28FBFDB2" w14:textId="4398039C" w:rsidR="0015383E" w:rsidRPr="00065F50" w:rsidRDefault="0015383E" w:rsidP="000E52E4">
      <w:pPr>
        <w:pStyle w:val="af5"/>
        <w:ind w:firstLine="480"/>
      </w:pPr>
      <w:r>
        <w:rPr>
          <w:rFonts w:hint="eastAsia"/>
        </w:rPr>
        <w:t>向管理员用户提供能够查看某个分组摄像机资源清单下发及视频诊断进度的功能</w:t>
      </w:r>
      <w:r w:rsidR="000E52E4">
        <w:rPr>
          <w:rFonts w:hint="eastAsia"/>
        </w:rPr>
        <w:t>。</w:t>
      </w:r>
    </w:p>
    <w:p w14:paraId="66405B0C" w14:textId="77777777" w:rsidR="0015383E" w:rsidRDefault="0015383E" w:rsidP="00766DCE">
      <w:pPr>
        <w:pStyle w:val="af5"/>
        <w:numPr>
          <w:ilvl w:val="0"/>
          <w:numId w:val="33"/>
        </w:numPr>
        <w:ind w:firstLineChars="0"/>
        <w:rPr>
          <w:b/>
        </w:rPr>
      </w:pPr>
      <w:r>
        <w:rPr>
          <w:rFonts w:hint="eastAsia"/>
          <w:b/>
        </w:rPr>
        <w:t>需求场景：</w:t>
      </w:r>
    </w:p>
    <w:p w14:paraId="4DF1BCD7" w14:textId="01821BA3" w:rsidR="0015383E" w:rsidRPr="00065F50" w:rsidRDefault="0015383E" w:rsidP="000E52E4">
      <w:pPr>
        <w:pStyle w:val="af5"/>
        <w:ind w:firstLine="480"/>
      </w:pPr>
      <w:r>
        <w:rPr>
          <w:rFonts w:hint="eastAsia"/>
        </w:rPr>
        <w:t>管理员用户配置诊断分组并且关联相关摄像机后，当视频诊断启动后，通过此功能监测摄像机资源下发以及视频诊断任务的进度</w:t>
      </w:r>
      <w:r w:rsidR="000E52E4">
        <w:rPr>
          <w:rFonts w:hint="eastAsia"/>
        </w:rPr>
        <w:t>。</w:t>
      </w:r>
    </w:p>
    <w:p w14:paraId="4DE66A02" w14:textId="77777777" w:rsidR="0015383E" w:rsidRDefault="0015383E" w:rsidP="00766DCE">
      <w:pPr>
        <w:pStyle w:val="af5"/>
        <w:numPr>
          <w:ilvl w:val="0"/>
          <w:numId w:val="33"/>
        </w:numPr>
        <w:ind w:firstLineChars="0"/>
        <w:rPr>
          <w:b/>
        </w:rPr>
      </w:pPr>
      <w:r>
        <w:rPr>
          <w:rFonts w:hint="eastAsia"/>
          <w:b/>
        </w:rPr>
        <w:t>需求输入输出：</w:t>
      </w:r>
    </w:p>
    <w:p w14:paraId="1B7DA9C4" w14:textId="77777777" w:rsidR="0015383E" w:rsidRPr="00570A9B" w:rsidRDefault="0015383E" w:rsidP="0015383E">
      <w:r w:rsidRPr="00570A9B">
        <w:rPr>
          <w:rFonts w:hint="eastAsia"/>
        </w:rPr>
        <w:t>前提条件：管理员用户登录可见可操作</w:t>
      </w:r>
    </w:p>
    <w:p w14:paraId="3EE69247" w14:textId="77777777" w:rsidR="0015383E" w:rsidRDefault="0015383E" w:rsidP="0015383E">
      <w:r w:rsidRPr="00570A9B">
        <w:t>输入</w:t>
      </w:r>
      <w:r w:rsidRPr="00570A9B">
        <w:rPr>
          <w:rFonts w:hint="eastAsia"/>
        </w:rPr>
        <w:t>：</w:t>
      </w:r>
      <w:r>
        <w:rPr>
          <w:rFonts w:hint="eastAsia"/>
        </w:rPr>
        <w:t>点击“诊断分组”菜单，选择某个诊断分组，点击“查看分组诊断详情”</w:t>
      </w:r>
      <w:r>
        <w:rPr>
          <w:rFonts w:hint="eastAsia"/>
        </w:rPr>
        <w:lastRenderedPageBreak/>
        <w:t>按钮；</w:t>
      </w:r>
    </w:p>
    <w:p w14:paraId="2E8691F9" w14:textId="77777777" w:rsidR="0015383E" w:rsidRPr="00476C75" w:rsidRDefault="0015383E" w:rsidP="0015383E">
      <w:pPr>
        <w:rPr>
          <w:b/>
        </w:rPr>
      </w:pPr>
      <w:r w:rsidRPr="00570A9B">
        <w:rPr>
          <w:rFonts w:hint="eastAsia"/>
        </w:rPr>
        <w:t>输出：</w:t>
      </w:r>
      <w:r>
        <w:rPr>
          <w:rFonts w:hint="eastAsia"/>
        </w:rPr>
        <w:t>显示该诊断分组摄像机资源下发数量及诊断进度；</w:t>
      </w:r>
    </w:p>
    <w:p w14:paraId="7B9AD1AC" w14:textId="77777777" w:rsidR="0015383E" w:rsidRDefault="0015383E" w:rsidP="00766DCE">
      <w:pPr>
        <w:pStyle w:val="af5"/>
        <w:numPr>
          <w:ilvl w:val="0"/>
          <w:numId w:val="33"/>
        </w:numPr>
        <w:ind w:firstLineChars="0"/>
        <w:rPr>
          <w:b/>
        </w:rPr>
      </w:pPr>
      <w:r>
        <w:rPr>
          <w:rFonts w:hint="eastAsia"/>
          <w:b/>
        </w:rPr>
        <w:t>需求流程：</w:t>
      </w:r>
    </w:p>
    <w:p w14:paraId="7D6AB9FA" w14:textId="77777777" w:rsidR="0015383E" w:rsidRPr="00816BCC" w:rsidRDefault="0015383E" w:rsidP="0015383E">
      <w:pPr>
        <w:rPr>
          <w:b/>
        </w:rPr>
      </w:pPr>
      <w:r>
        <w:rPr>
          <w:b/>
          <w:noProof/>
        </w:rPr>
        <w:drawing>
          <wp:inline distT="0" distB="0" distL="0" distR="0" wp14:anchorId="0B11DF05" wp14:editId="47A5711F">
            <wp:extent cx="5274945" cy="40132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查看分组诊断进度.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945" cy="401320"/>
                    </a:xfrm>
                    <a:prstGeom prst="rect">
                      <a:avLst/>
                    </a:prstGeom>
                  </pic:spPr>
                </pic:pic>
              </a:graphicData>
            </a:graphic>
          </wp:inline>
        </w:drawing>
      </w:r>
    </w:p>
    <w:p w14:paraId="026DADD3" w14:textId="57217C3B" w:rsidR="0015383E" w:rsidRDefault="0015383E" w:rsidP="00766DCE">
      <w:pPr>
        <w:pStyle w:val="af5"/>
        <w:numPr>
          <w:ilvl w:val="0"/>
          <w:numId w:val="33"/>
        </w:numPr>
        <w:ind w:firstLineChars="0"/>
        <w:rPr>
          <w:b/>
        </w:rPr>
      </w:pPr>
      <w:r>
        <w:rPr>
          <w:rFonts w:hint="eastAsia"/>
          <w:b/>
        </w:rPr>
        <w:t>需求原型：</w:t>
      </w:r>
    </w:p>
    <w:p w14:paraId="3AA7CECE" w14:textId="0A41C448" w:rsidR="000E52E4" w:rsidRPr="000E52E4" w:rsidRDefault="000E52E4" w:rsidP="000E52E4">
      <w:pPr>
        <w:rPr>
          <w:b/>
        </w:rPr>
      </w:pPr>
      <w:r>
        <w:rPr>
          <w:b/>
          <w:noProof/>
        </w:rPr>
        <w:drawing>
          <wp:inline distT="0" distB="0" distL="0" distR="0" wp14:anchorId="1813A293" wp14:editId="35D768CA">
            <wp:extent cx="5274945" cy="270827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查看分组诊断进度.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945" cy="2708275"/>
                    </a:xfrm>
                    <a:prstGeom prst="rect">
                      <a:avLst/>
                    </a:prstGeom>
                  </pic:spPr>
                </pic:pic>
              </a:graphicData>
            </a:graphic>
          </wp:inline>
        </w:drawing>
      </w:r>
    </w:p>
    <w:p w14:paraId="0DC39C5A" w14:textId="77777777" w:rsidR="000E52E4" w:rsidRDefault="000E52E4" w:rsidP="00766DCE">
      <w:pPr>
        <w:pStyle w:val="af5"/>
        <w:numPr>
          <w:ilvl w:val="0"/>
          <w:numId w:val="33"/>
        </w:numPr>
        <w:ind w:firstLineChars="0"/>
      </w:pPr>
      <w:r w:rsidRPr="000E52E4">
        <w:rPr>
          <w:rFonts w:hint="eastAsia"/>
          <w:b/>
        </w:rPr>
        <w:t>其它补充：</w:t>
      </w:r>
    </w:p>
    <w:p w14:paraId="44B230D3" w14:textId="163A6DBA" w:rsidR="0015383E" w:rsidRPr="00C20AF5" w:rsidRDefault="0015383E" w:rsidP="0015383E">
      <w:pPr>
        <w:rPr>
          <w:b/>
        </w:rPr>
      </w:pPr>
    </w:p>
    <w:p w14:paraId="4C491CE9" w14:textId="13F01743" w:rsidR="00AF1176" w:rsidRDefault="0093725B" w:rsidP="00AF1176">
      <w:pPr>
        <w:pStyle w:val="2"/>
      </w:pPr>
      <w:bookmarkStart w:id="134" w:name="_Toc475698797"/>
      <w:bookmarkStart w:id="135" w:name="_Toc475698908"/>
      <w:bookmarkStart w:id="136" w:name="_Toc475726709"/>
      <w:r>
        <w:rPr>
          <w:rFonts w:hint="eastAsia"/>
        </w:rPr>
        <w:t>监控展现</w:t>
      </w:r>
      <w:bookmarkEnd w:id="134"/>
      <w:bookmarkEnd w:id="135"/>
      <w:bookmarkEnd w:id="136"/>
    </w:p>
    <w:p w14:paraId="6D0465A6" w14:textId="77777777" w:rsidR="00FD4BC4" w:rsidRPr="00E80B6E" w:rsidRDefault="00FD4BC4" w:rsidP="00FD4BC4">
      <w:pPr>
        <w:pStyle w:val="3"/>
      </w:pPr>
      <w:bookmarkStart w:id="137" w:name="_Toc475698798"/>
      <w:bookmarkStart w:id="138" w:name="_Toc475698909"/>
      <w:bookmarkStart w:id="139" w:name="_Toc475726710"/>
      <w:r>
        <w:rPr>
          <w:rFonts w:hint="eastAsia"/>
        </w:rPr>
        <w:t>在线监测</w:t>
      </w:r>
      <w:bookmarkEnd w:id="137"/>
      <w:bookmarkEnd w:id="138"/>
      <w:bookmarkEnd w:id="139"/>
    </w:p>
    <w:p w14:paraId="5CBC77F4" w14:textId="77777777" w:rsidR="00FD4BC4" w:rsidRPr="00A94EEA" w:rsidRDefault="00FD4BC4" w:rsidP="00766DCE">
      <w:pPr>
        <w:pStyle w:val="af5"/>
        <w:numPr>
          <w:ilvl w:val="0"/>
          <w:numId w:val="34"/>
        </w:numPr>
        <w:ind w:firstLineChars="0"/>
        <w:rPr>
          <w:b/>
        </w:rPr>
      </w:pPr>
      <w:r w:rsidRPr="00A94EEA">
        <w:rPr>
          <w:b/>
        </w:rPr>
        <w:t>需求定义</w:t>
      </w:r>
      <w:r w:rsidRPr="00A94EEA">
        <w:rPr>
          <w:rFonts w:hint="eastAsia"/>
          <w:b/>
        </w:rPr>
        <w:t>：</w:t>
      </w:r>
    </w:p>
    <w:p w14:paraId="4552C626" w14:textId="10907FF9" w:rsidR="00FD4BC4" w:rsidRPr="00B831E1" w:rsidRDefault="0042563B" w:rsidP="00FD4BC4">
      <w:pPr>
        <w:pStyle w:val="af5"/>
        <w:ind w:firstLine="480"/>
      </w:pPr>
      <w:r>
        <w:rPr>
          <w:rFonts w:hint="eastAsia"/>
        </w:rPr>
        <w:t>以</w:t>
      </w:r>
      <w:r w:rsidR="00FD4BC4">
        <w:rPr>
          <w:rFonts w:hint="eastAsia"/>
        </w:rPr>
        <w:t>列表形式展现被监控摄像机资源的在、离线状态，信令时延、视频流时延、关键帧时延，提供查询条件对监测结果进行过滤；宏观展现所有被监测摄像机资源的在线数及在线率。</w:t>
      </w:r>
    </w:p>
    <w:p w14:paraId="138878F9" w14:textId="77777777" w:rsidR="00FD4BC4" w:rsidRDefault="00FD4BC4" w:rsidP="00766DCE">
      <w:pPr>
        <w:pStyle w:val="af5"/>
        <w:numPr>
          <w:ilvl w:val="0"/>
          <w:numId w:val="34"/>
        </w:numPr>
        <w:ind w:firstLineChars="0"/>
        <w:rPr>
          <w:b/>
        </w:rPr>
      </w:pPr>
      <w:r w:rsidRPr="00AE2A3E">
        <w:rPr>
          <w:rFonts w:hint="eastAsia"/>
          <w:b/>
        </w:rPr>
        <w:lastRenderedPageBreak/>
        <w:t>需求场景：</w:t>
      </w:r>
    </w:p>
    <w:p w14:paraId="7595A1C6" w14:textId="57710785" w:rsidR="00FD4BC4" w:rsidRPr="00746305" w:rsidRDefault="00FD4BC4" w:rsidP="00FD4BC4">
      <w:pPr>
        <w:pStyle w:val="af5"/>
        <w:ind w:firstLine="480"/>
      </w:pPr>
      <w:r>
        <w:rPr>
          <w:rFonts w:hint="eastAsia"/>
        </w:rPr>
        <w:t>管理员用户或普通用户查看摄像机资源的在线监测情况及相关时延指标，获取所有离线摄像机列表作为维修依据。</w:t>
      </w:r>
    </w:p>
    <w:p w14:paraId="086C276A" w14:textId="77777777" w:rsidR="00FD4BC4" w:rsidRDefault="00FD4BC4" w:rsidP="00766DCE">
      <w:pPr>
        <w:pStyle w:val="af5"/>
        <w:numPr>
          <w:ilvl w:val="0"/>
          <w:numId w:val="34"/>
        </w:numPr>
        <w:ind w:firstLineChars="0"/>
        <w:rPr>
          <w:b/>
        </w:rPr>
      </w:pPr>
      <w:r w:rsidRPr="00AE2A3E">
        <w:rPr>
          <w:b/>
        </w:rPr>
        <w:t>需求</w:t>
      </w:r>
      <w:r>
        <w:rPr>
          <w:b/>
        </w:rPr>
        <w:t>输入输出</w:t>
      </w:r>
      <w:r w:rsidRPr="00AE2A3E">
        <w:rPr>
          <w:rFonts w:hint="eastAsia"/>
          <w:b/>
        </w:rPr>
        <w:t>：</w:t>
      </w:r>
    </w:p>
    <w:p w14:paraId="3830B200" w14:textId="77777777" w:rsidR="00FD4BC4" w:rsidRPr="00570A9B" w:rsidRDefault="00FD4BC4" w:rsidP="00FD4BC4">
      <w:r w:rsidRPr="00570A9B">
        <w:rPr>
          <w:rFonts w:hint="eastAsia"/>
        </w:rPr>
        <w:t>前提条件：管理员用户</w:t>
      </w:r>
      <w:r>
        <w:rPr>
          <w:rFonts w:hint="eastAsia"/>
        </w:rPr>
        <w:t>或普通用户</w:t>
      </w:r>
      <w:r w:rsidRPr="00570A9B">
        <w:rPr>
          <w:rFonts w:hint="eastAsia"/>
        </w:rPr>
        <w:t>登录可见可操作</w:t>
      </w:r>
    </w:p>
    <w:p w14:paraId="3F296F16" w14:textId="77777777" w:rsidR="00FD4BC4" w:rsidRDefault="00FD4BC4" w:rsidP="00FD4BC4">
      <w:r w:rsidRPr="00570A9B">
        <w:t>输入</w:t>
      </w:r>
      <w:r w:rsidRPr="00570A9B">
        <w:rPr>
          <w:rFonts w:hint="eastAsia"/>
        </w:rPr>
        <w:t>：</w:t>
      </w:r>
      <w:r>
        <w:rPr>
          <w:rFonts w:hint="eastAsia"/>
        </w:rPr>
        <w:t>点击“在线监测“菜单</w:t>
      </w:r>
    </w:p>
    <w:p w14:paraId="3397649A" w14:textId="77777777" w:rsidR="00FD4BC4" w:rsidRPr="00DD69E2" w:rsidRDefault="00FD4BC4" w:rsidP="00FD4BC4">
      <w:r w:rsidRPr="00570A9B">
        <w:rPr>
          <w:rFonts w:hint="eastAsia"/>
        </w:rPr>
        <w:t>输出：</w:t>
      </w:r>
      <w:r>
        <w:rPr>
          <w:rFonts w:hint="eastAsia"/>
        </w:rPr>
        <w:t>展示摄像机资源在线监测结果</w:t>
      </w:r>
    </w:p>
    <w:p w14:paraId="51FB37F8" w14:textId="77777777" w:rsidR="00FD4BC4" w:rsidRDefault="00FD4BC4" w:rsidP="00766DCE">
      <w:pPr>
        <w:pStyle w:val="af5"/>
        <w:numPr>
          <w:ilvl w:val="0"/>
          <w:numId w:val="34"/>
        </w:numPr>
        <w:ind w:firstLineChars="0"/>
        <w:rPr>
          <w:b/>
        </w:rPr>
      </w:pPr>
      <w:r w:rsidRPr="00AE2A3E">
        <w:rPr>
          <w:b/>
        </w:rPr>
        <w:t>需求流程</w:t>
      </w:r>
      <w:r w:rsidRPr="00AE2A3E">
        <w:rPr>
          <w:rFonts w:hint="eastAsia"/>
          <w:b/>
        </w:rPr>
        <w:t>：</w:t>
      </w:r>
    </w:p>
    <w:p w14:paraId="2D9EFEA2" w14:textId="77777777" w:rsidR="00FD4BC4" w:rsidRPr="00FA2691" w:rsidRDefault="00FD4BC4" w:rsidP="00FD4BC4">
      <w:r>
        <w:rPr>
          <w:noProof/>
        </w:rPr>
        <w:drawing>
          <wp:inline distT="0" distB="0" distL="0" distR="0" wp14:anchorId="5C6DD97F" wp14:editId="7D3DCC54">
            <wp:extent cx="5274945" cy="4870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在线监测.jpg"/>
                    <pic:cNvPicPr/>
                  </pic:nvPicPr>
                  <pic:blipFill>
                    <a:blip r:embed="rId56">
                      <a:extLst>
                        <a:ext uri="{28A0092B-C50C-407E-A947-70E740481C1C}">
                          <a14:useLocalDpi xmlns:a14="http://schemas.microsoft.com/office/drawing/2010/main" val="0"/>
                        </a:ext>
                      </a:extLst>
                    </a:blip>
                    <a:stretch>
                      <a:fillRect/>
                    </a:stretch>
                  </pic:blipFill>
                  <pic:spPr>
                    <a:xfrm>
                      <a:off x="0" y="0"/>
                      <a:ext cx="5274945" cy="487045"/>
                    </a:xfrm>
                    <a:prstGeom prst="rect">
                      <a:avLst/>
                    </a:prstGeom>
                  </pic:spPr>
                </pic:pic>
              </a:graphicData>
            </a:graphic>
          </wp:inline>
        </w:drawing>
      </w:r>
    </w:p>
    <w:p w14:paraId="479B6903" w14:textId="77777777" w:rsidR="00FD4BC4" w:rsidRDefault="00FD4BC4" w:rsidP="00766DCE">
      <w:pPr>
        <w:pStyle w:val="af5"/>
        <w:numPr>
          <w:ilvl w:val="0"/>
          <w:numId w:val="34"/>
        </w:numPr>
        <w:ind w:firstLineChars="0"/>
        <w:rPr>
          <w:b/>
        </w:rPr>
      </w:pPr>
      <w:r w:rsidRPr="00AE2A3E">
        <w:rPr>
          <w:b/>
        </w:rPr>
        <w:t>原型说明</w:t>
      </w:r>
      <w:r w:rsidRPr="00AE2A3E">
        <w:rPr>
          <w:rFonts w:hint="eastAsia"/>
          <w:b/>
        </w:rPr>
        <w:t>：（可选）</w:t>
      </w:r>
    </w:p>
    <w:p w14:paraId="301881F7" w14:textId="616B27DA" w:rsidR="00FD4BC4" w:rsidRDefault="00FD4BC4" w:rsidP="00FD4BC4">
      <w:pPr>
        <w:pStyle w:val="af5"/>
        <w:ind w:left="420" w:firstLineChars="0" w:firstLine="0"/>
        <w:rPr>
          <w:b/>
        </w:rPr>
      </w:pPr>
      <w:r>
        <w:rPr>
          <w:noProof/>
          <w:sz w:val="21"/>
          <w:szCs w:val="21"/>
        </w:rPr>
        <w:drawing>
          <wp:inline distT="0" distB="0" distL="0" distR="0" wp14:anchorId="46D4A1A2" wp14:editId="6649AC13">
            <wp:extent cx="5274945" cy="2899410"/>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在线监测.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945" cy="2899410"/>
                    </a:xfrm>
                    <a:prstGeom prst="rect">
                      <a:avLst/>
                    </a:prstGeom>
                  </pic:spPr>
                </pic:pic>
              </a:graphicData>
            </a:graphic>
          </wp:inline>
        </w:drawing>
      </w:r>
    </w:p>
    <w:p w14:paraId="373EAD75" w14:textId="77777777" w:rsidR="00FD4BC4" w:rsidRDefault="00FD4BC4" w:rsidP="00FD4BC4">
      <w:pPr>
        <w:jc w:val="center"/>
      </w:pPr>
      <w:r>
        <w:rPr>
          <w:rFonts w:hint="eastAsia"/>
        </w:rPr>
        <w:t>在线监测列表展示</w:t>
      </w:r>
    </w:p>
    <w:p w14:paraId="7A913B57" w14:textId="77777777" w:rsidR="00FD4BC4" w:rsidRDefault="00FD4BC4" w:rsidP="00FD4BC4">
      <w:pPr>
        <w:pStyle w:val="af5"/>
        <w:ind w:left="420" w:firstLineChars="0" w:firstLine="0"/>
        <w:jc w:val="center"/>
        <w:rPr>
          <w:sz w:val="18"/>
          <w:szCs w:val="18"/>
        </w:rPr>
      </w:pPr>
    </w:p>
    <w:tbl>
      <w:tblPr>
        <w:tblStyle w:val="aa"/>
        <w:tblW w:w="0" w:type="auto"/>
        <w:tblInd w:w="420" w:type="dxa"/>
        <w:tblLook w:val="04A0" w:firstRow="1" w:lastRow="0" w:firstColumn="1" w:lastColumn="0" w:noHBand="0" w:noVBand="1"/>
      </w:tblPr>
      <w:tblGrid>
        <w:gridCol w:w="2612"/>
        <w:gridCol w:w="2622"/>
        <w:gridCol w:w="2643"/>
      </w:tblGrid>
      <w:tr w:rsidR="00FD4BC4" w14:paraId="49541D1E" w14:textId="77777777" w:rsidTr="001878AE">
        <w:tc>
          <w:tcPr>
            <w:tcW w:w="8103" w:type="dxa"/>
            <w:gridSpan w:val="3"/>
          </w:tcPr>
          <w:p w14:paraId="309E70A4" w14:textId="77777777" w:rsidR="00FD4BC4" w:rsidRDefault="00FD4BC4" w:rsidP="001878AE">
            <w:r>
              <w:rPr>
                <w:rFonts w:hint="eastAsia"/>
              </w:rPr>
              <w:t>在线监测展示以下信息</w:t>
            </w:r>
          </w:p>
        </w:tc>
      </w:tr>
      <w:tr w:rsidR="00FD4BC4" w14:paraId="26330294" w14:textId="77777777" w:rsidTr="001878AE">
        <w:tc>
          <w:tcPr>
            <w:tcW w:w="2701" w:type="dxa"/>
            <w:vMerge w:val="restart"/>
            <w:vAlign w:val="center"/>
          </w:tcPr>
          <w:p w14:paraId="3AEDE410" w14:textId="77777777" w:rsidR="00FD4BC4" w:rsidRPr="00AE7626" w:rsidRDefault="00FD4BC4" w:rsidP="001878AE">
            <w:r>
              <w:rPr>
                <w:rFonts w:hint="eastAsia"/>
              </w:rPr>
              <w:lastRenderedPageBreak/>
              <w:t>摄像机在线情况总体统计面板</w:t>
            </w:r>
          </w:p>
        </w:tc>
        <w:tc>
          <w:tcPr>
            <w:tcW w:w="2701" w:type="dxa"/>
          </w:tcPr>
          <w:p w14:paraId="5352FD52" w14:textId="77777777" w:rsidR="00FD4BC4" w:rsidRDefault="00FD4BC4" w:rsidP="001878AE">
            <w:r>
              <w:rPr>
                <w:rFonts w:hint="eastAsia"/>
              </w:rPr>
              <w:t>诊断总数</w:t>
            </w:r>
          </w:p>
        </w:tc>
        <w:tc>
          <w:tcPr>
            <w:tcW w:w="2701" w:type="dxa"/>
          </w:tcPr>
          <w:p w14:paraId="31CD25E1" w14:textId="77777777" w:rsidR="00FD4BC4" w:rsidRDefault="00FD4BC4" w:rsidP="001878AE">
            <w:r>
              <w:rPr>
                <w:rFonts w:hint="eastAsia"/>
              </w:rPr>
              <w:t>视频诊断摄像机总数</w:t>
            </w:r>
          </w:p>
        </w:tc>
      </w:tr>
      <w:tr w:rsidR="00FD4BC4" w14:paraId="5282F586" w14:textId="77777777" w:rsidTr="001878AE">
        <w:tc>
          <w:tcPr>
            <w:tcW w:w="2701" w:type="dxa"/>
            <w:vMerge/>
          </w:tcPr>
          <w:p w14:paraId="0DF6B971" w14:textId="77777777" w:rsidR="00FD4BC4" w:rsidRDefault="00FD4BC4" w:rsidP="001878AE"/>
        </w:tc>
        <w:tc>
          <w:tcPr>
            <w:tcW w:w="2701" w:type="dxa"/>
          </w:tcPr>
          <w:p w14:paraId="4D34D714" w14:textId="77777777" w:rsidR="00FD4BC4" w:rsidRDefault="00FD4BC4" w:rsidP="001878AE">
            <w:r>
              <w:rPr>
                <w:rFonts w:hint="eastAsia"/>
              </w:rPr>
              <w:t>在线数</w:t>
            </w:r>
          </w:p>
        </w:tc>
        <w:tc>
          <w:tcPr>
            <w:tcW w:w="2701" w:type="dxa"/>
          </w:tcPr>
          <w:p w14:paraId="7F2BE87D" w14:textId="77777777" w:rsidR="00FD4BC4" w:rsidRDefault="00FD4BC4" w:rsidP="001878AE">
            <w:r>
              <w:rPr>
                <w:rFonts w:hint="eastAsia"/>
              </w:rPr>
              <w:t>诊断状态为在线的摄像机数量</w:t>
            </w:r>
          </w:p>
        </w:tc>
      </w:tr>
      <w:tr w:rsidR="00FD4BC4" w14:paraId="530C93B4" w14:textId="77777777" w:rsidTr="001878AE">
        <w:tc>
          <w:tcPr>
            <w:tcW w:w="2701" w:type="dxa"/>
            <w:vMerge/>
          </w:tcPr>
          <w:p w14:paraId="05120819" w14:textId="77777777" w:rsidR="00FD4BC4" w:rsidRDefault="00FD4BC4" w:rsidP="001878AE"/>
        </w:tc>
        <w:tc>
          <w:tcPr>
            <w:tcW w:w="2701" w:type="dxa"/>
          </w:tcPr>
          <w:p w14:paraId="1FCD6892" w14:textId="77777777" w:rsidR="00FD4BC4" w:rsidRDefault="00FD4BC4" w:rsidP="001878AE">
            <w:r>
              <w:rPr>
                <w:rFonts w:hint="eastAsia"/>
              </w:rPr>
              <w:t>在线率</w:t>
            </w:r>
          </w:p>
        </w:tc>
        <w:tc>
          <w:tcPr>
            <w:tcW w:w="2701" w:type="dxa"/>
          </w:tcPr>
          <w:p w14:paraId="26317970" w14:textId="77777777" w:rsidR="00FD4BC4" w:rsidRDefault="00FD4BC4" w:rsidP="001878AE">
            <w:r>
              <w:rPr>
                <w:rFonts w:hint="eastAsia"/>
              </w:rPr>
              <w:t>在线数</w:t>
            </w:r>
            <w:r>
              <w:rPr>
                <w:rFonts w:hint="eastAsia"/>
              </w:rPr>
              <w:t>/</w:t>
            </w:r>
            <w:r>
              <w:rPr>
                <w:rFonts w:hint="eastAsia"/>
              </w:rPr>
              <w:t>诊断总数</w:t>
            </w:r>
          </w:p>
        </w:tc>
      </w:tr>
      <w:tr w:rsidR="00FD4BC4" w14:paraId="08E86D19" w14:textId="77777777" w:rsidTr="001878AE">
        <w:tc>
          <w:tcPr>
            <w:tcW w:w="2701" w:type="dxa"/>
            <w:vMerge w:val="restart"/>
            <w:vAlign w:val="center"/>
          </w:tcPr>
          <w:p w14:paraId="248B4E50" w14:textId="77777777" w:rsidR="00FD4BC4" w:rsidRDefault="00FD4BC4" w:rsidP="001878AE">
            <w:r>
              <w:rPr>
                <w:rFonts w:hint="eastAsia"/>
              </w:rPr>
              <w:t>摄像机在线监测列表</w:t>
            </w:r>
          </w:p>
        </w:tc>
        <w:tc>
          <w:tcPr>
            <w:tcW w:w="2701" w:type="dxa"/>
          </w:tcPr>
          <w:p w14:paraId="0F481873" w14:textId="77777777" w:rsidR="00FD4BC4" w:rsidRDefault="00FD4BC4" w:rsidP="001878AE">
            <w:r>
              <w:rPr>
                <w:rFonts w:hint="eastAsia"/>
              </w:rPr>
              <w:t>IP</w:t>
            </w:r>
            <w:r>
              <w:rPr>
                <w:rFonts w:hint="eastAsia"/>
              </w:rPr>
              <w:t>地址</w:t>
            </w:r>
          </w:p>
        </w:tc>
        <w:tc>
          <w:tcPr>
            <w:tcW w:w="2701" w:type="dxa"/>
          </w:tcPr>
          <w:p w14:paraId="5BDEAEE5" w14:textId="77777777" w:rsidR="00FD4BC4" w:rsidRPr="00CE2FBA" w:rsidRDefault="00FD4BC4" w:rsidP="001878AE">
            <w:r>
              <w:rPr>
                <w:rFonts w:hint="eastAsia"/>
              </w:rPr>
              <w:t>例如：</w:t>
            </w:r>
            <w:r>
              <w:rPr>
                <w:rFonts w:hint="eastAsia"/>
              </w:rPr>
              <w:t>10</w:t>
            </w:r>
            <w:r>
              <w:t>.1.2.32</w:t>
            </w:r>
          </w:p>
        </w:tc>
      </w:tr>
      <w:tr w:rsidR="003167BA" w14:paraId="1BC838EC" w14:textId="77777777" w:rsidTr="001878AE">
        <w:tc>
          <w:tcPr>
            <w:tcW w:w="2701" w:type="dxa"/>
            <w:vMerge/>
            <w:vAlign w:val="center"/>
          </w:tcPr>
          <w:p w14:paraId="1C2EEB82" w14:textId="77777777" w:rsidR="003167BA" w:rsidRDefault="003167BA" w:rsidP="001878AE"/>
        </w:tc>
        <w:tc>
          <w:tcPr>
            <w:tcW w:w="2701" w:type="dxa"/>
          </w:tcPr>
          <w:p w14:paraId="4F0DAC0C" w14:textId="25AC994B" w:rsidR="003167BA" w:rsidRDefault="003167BA" w:rsidP="001878AE">
            <w:r>
              <w:rPr>
                <w:rFonts w:hint="eastAsia"/>
              </w:rPr>
              <w:t>国标</w:t>
            </w:r>
            <w:r>
              <w:rPr>
                <w:rFonts w:hint="eastAsia"/>
              </w:rPr>
              <w:t>ID</w:t>
            </w:r>
          </w:p>
        </w:tc>
        <w:tc>
          <w:tcPr>
            <w:tcW w:w="2701" w:type="dxa"/>
          </w:tcPr>
          <w:p w14:paraId="5A8E2FAF" w14:textId="4F108486" w:rsidR="003167BA" w:rsidRDefault="003167BA" w:rsidP="001878AE">
            <w:r>
              <w:rPr>
                <w:rFonts w:hint="eastAsia"/>
              </w:rPr>
              <w:t>国标</w:t>
            </w:r>
            <w:r>
              <w:rPr>
                <w:rFonts w:hint="eastAsia"/>
              </w:rPr>
              <w:t>20</w:t>
            </w:r>
            <w:r>
              <w:rPr>
                <w:rFonts w:hint="eastAsia"/>
              </w:rPr>
              <w:t>位</w:t>
            </w:r>
            <w:r>
              <w:rPr>
                <w:rFonts w:hint="eastAsia"/>
              </w:rPr>
              <w:t>ID</w:t>
            </w:r>
          </w:p>
        </w:tc>
      </w:tr>
      <w:tr w:rsidR="00FD4BC4" w14:paraId="753D30A2" w14:textId="77777777" w:rsidTr="001878AE">
        <w:tc>
          <w:tcPr>
            <w:tcW w:w="2701" w:type="dxa"/>
            <w:vMerge/>
          </w:tcPr>
          <w:p w14:paraId="57AE0CC1" w14:textId="77777777" w:rsidR="00FD4BC4" w:rsidRDefault="00FD4BC4" w:rsidP="001878AE"/>
        </w:tc>
        <w:tc>
          <w:tcPr>
            <w:tcW w:w="2701" w:type="dxa"/>
          </w:tcPr>
          <w:p w14:paraId="4B2C3C8D" w14:textId="77777777" w:rsidR="00FD4BC4" w:rsidRDefault="00FD4BC4" w:rsidP="001878AE">
            <w:r>
              <w:rPr>
                <w:rFonts w:hint="eastAsia"/>
              </w:rPr>
              <w:t>摄像机名称</w:t>
            </w:r>
          </w:p>
        </w:tc>
        <w:tc>
          <w:tcPr>
            <w:tcW w:w="2701" w:type="dxa"/>
          </w:tcPr>
          <w:p w14:paraId="7B1BD166" w14:textId="77777777" w:rsidR="00FD4BC4" w:rsidRDefault="00FD4BC4" w:rsidP="001878AE">
            <w:r>
              <w:rPr>
                <w:rFonts w:hint="eastAsia"/>
              </w:rPr>
              <w:t>例如：区政府大门</w:t>
            </w:r>
          </w:p>
        </w:tc>
      </w:tr>
      <w:tr w:rsidR="00FD4BC4" w14:paraId="0E8979CD" w14:textId="77777777" w:rsidTr="001878AE">
        <w:tc>
          <w:tcPr>
            <w:tcW w:w="2701" w:type="dxa"/>
            <w:vMerge/>
          </w:tcPr>
          <w:p w14:paraId="477FBD59" w14:textId="77777777" w:rsidR="00FD4BC4" w:rsidRDefault="00FD4BC4" w:rsidP="001878AE"/>
        </w:tc>
        <w:tc>
          <w:tcPr>
            <w:tcW w:w="2701" w:type="dxa"/>
          </w:tcPr>
          <w:p w14:paraId="0A8FDAF9" w14:textId="77777777" w:rsidR="00FD4BC4" w:rsidRDefault="00FD4BC4" w:rsidP="001878AE">
            <w:r>
              <w:rPr>
                <w:rFonts w:hint="eastAsia"/>
              </w:rPr>
              <w:t>状态</w:t>
            </w:r>
          </w:p>
        </w:tc>
        <w:tc>
          <w:tcPr>
            <w:tcW w:w="2701" w:type="dxa"/>
          </w:tcPr>
          <w:p w14:paraId="4BD03B8D" w14:textId="77777777" w:rsidR="00FD4BC4" w:rsidRDefault="00FD4BC4" w:rsidP="001878AE">
            <w:r>
              <w:rPr>
                <w:rFonts w:hint="eastAsia"/>
              </w:rPr>
              <w:t>在线或者离线</w:t>
            </w:r>
          </w:p>
        </w:tc>
      </w:tr>
      <w:tr w:rsidR="00FD4BC4" w14:paraId="02210141" w14:textId="77777777" w:rsidTr="001878AE">
        <w:tc>
          <w:tcPr>
            <w:tcW w:w="2701" w:type="dxa"/>
            <w:vMerge/>
          </w:tcPr>
          <w:p w14:paraId="4B125E53" w14:textId="77777777" w:rsidR="00FD4BC4" w:rsidRDefault="00FD4BC4" w:rsidP="001878AE"/>
        </w:tc>
        <w:tc>
          <w:tcPr>
            <w:tcW w:w="2701" w:type="dxa"/>
          </w:tcPr>
          <w:p w14:paraId="1AB9807A" w14:textId="77777777" w:rsidR="00FD4BC4" w:rsidRDefault="00FD4BC4" w:rsidP="001878AE">
            <w:r>
              <w:rPr>
                <w:rFonts w:hint="eastAsia"/>
              </w:rPr>
              <w:t>信令时延</w:t>
            </w:r>
          </w:p>
        </w:tc>
        <w:tc>
          <w:tcPr>
            <w:tcW w:w="2701" w:type="dxa"/>
          </w:tcPr>
          <w:p w14:paraId="5982987E" w14:textId="77777777" w:rsidR="00FD4BC4" w:rsidRDefault="00FD4BC4" w:rsidP="001878AE">
            <w:r>
              <w:rPr>
                <w:rFonts w:hint="eastAsia"/>
              </w:rPr>
              <w:t>相关时延对应数值</w:t>
            </w:r>
          </w:p>
        </w:tc>
      </w:tr>
      <w:tr w:rsidR="00FD4BC4" w14:paraId="532AF254" w14:textId="77777777" w:rsidTr="001878AE">
        <w:tc>
          <w:tcPr>
            <w:tcW w:w="2701" w:type="dxa"/>
            <w:vMerge/>
          </w:tcPr>
          <w:p w14:paraId="4739C82B" w14:textId="77777777" w:rsidR="00FD4BC4" w:rsidRDefault="00FD4BC4" w:rsidP="001878AE"/>
        </w:tc>
        <w:tc>
          <w:tcPr>
            <w:tcW w:w="2701" w:type="dxa"/>
          </w:tcPr>
          <w:p w14:paraId="0EC10440" w14:textId="77777777" w:rsidR="00FD4BC4" w:rsidRDefault="00FD4BC4" w:rsidP="001878AE">
            <w:r>
              <w:rPr>
                <w:rFonts w:hint="eastAsia"/>
              </w:rPr>
              <w:t>视频流时延</w:t>
            </w:r>
          </w:p>
        </w:tc>
        <w:tc>
          <w:tcPr>
            <w:tcW w:w="2701" w:type="dxa"/>
          </w:tcPr>
          <w:p w14:paraId="1DCCC193" w14:textId="77777777" w:rsidR="00FD4BC4" w:rsidRDefault="00FD4BC4" w:rsidP="001878AE">
            <w:r>
              <w:rPr>
                <w:rFonts w:hint="eastAsia"/>
              </w:rPr>
              <w:t>相关时延对应数值</w:t>
            </w:r>
          </w:p>
        </w:tc>
      </w:tr>
      <w:tr w:rsidR="00FD4BC4" w14:paraId="6B930DA4" w14:textId="77777777" w:rsidTr="001878AE">
        <w:tc>
          <w:tcPr>
            <w:tcW w:w="2701" w:type="dxa"/>
            <w:vMerge/>
          </w:tcPr>
          <w:p w14:paraId="319F56C2" w14:textId="77777777" w:rsidR="00FD4BC4" w:rsidRDefault="00FD4BC4" w:rsidP="001878AE"/>
        </w:tc>
        <w:tc>
          <w:tcPr>
            <w:tcW w:w="2701" w:type="dxa"/>
          </w:tcPr>
          <w:p w14:paraId="48D02CF0" w14:textId="77777777" w:rsidR="00FD4BC4" w:rsidRDefault="00FD4BC4" w:rsidP="001878AE">
            <w:r>
              <w:rPr>
                <w:rFonts w:hint="eastAsia"/>
              </w:rPr>
              <w:t>关键帧时间</w:t>
            </w:r>
          </w:p>
        </w:tc>
        <w:tc>
          <w:tcPr>
            <w:tcW w:w="2701" w:type="dxa"/>
          </w:tcPr>
          <w:p w14:paraId="7558D291" w14:textId="77777777" w:rsidR="00FD4BC4" w:rsidRDefault="00FD4BC4" w:rsidP="001878AE">
            <w:r>
              <w:rPr>
                <w:rFonts w:hint="eastAsia"/>
              </w:rPr>
              <w:t>相关时延对应数值</w:t>
            </w:r>
          </w:p>
        </w:tc>
      </w:tr>
      <w:tr w:rsidR="00FD4BC4" w14:paraId="34BAA974" w14:textId="77777777" w:rsidTr="001878AE">
        <w:tc>
          <w:tcPr>
            <w:tcW w:w="2701" w:type="dxa"/>
            <w:vMerge w:val="restart"/>
            <w:vAlign w:val="center"/>
          </w:tcPr>
          <w:p w14:paraId="037F4E48" w14:textId="77777777" w:rsidR="00FD4BC4" w:rsidRDefault="00FD4BC4" w:rsidP="001878AE">
            <w:r>
              <w:rPr>
                <w:rFonts w:hint="eastAsia"/>
              </w:rPr>
              <w:t>监测结果条件过滤面板</w:t>
            </w:r>
          </w:p>
        </w:tc>
        <w:tc>
          <w:tcPr>
            <w:tcW w:w="2701" w:type="dxa"/>
          </w:tcPr>
          <w:p w14:paraId="45EAE3D1" w14:textId="77777777" w:rsidR="00FD4BC4" w:rsidRDefault="00FD4BC4" w:rsidP="001878AE">
            <w:r>
              <w:rPr>
                <w:rFonts w:hint="eastAsia"/>
              </w:rPr>
              <w:t>IP</w:t>
            </w:r>
            <w:r>
              <w:rPr>
                <w:rFonts w:hint="eastAsia"/>
              </w:rPr>
              <w:t>、摄像机名称</w:t>
            </w:r>
          </w:p>
        </w:tc>
        <w:tc>
          <w:tcPr>
            <w:tcW w:w="2701" w:type="dxa"/>
          </w:tcPr>
          <w:p w14:paraId="5F32A396" w14:textId="71E0130E" w:rsidR="00FD4BC4" w:rsidRDefault="00FD4BC4" w:rsidP="001878AE">
            <w:r>
              <w:rPr>
                <w:rFonts w:hint="eastAsia"/>
              </w:rPr>
              <w:t>根据</w:t>
            </w:r>
            <w:r>
              <w:rPr>
                <w:rFonts w:hint="eastAsia"/>
              </w:rPr>
              <w:t>IP</w:t>
            </w:r>
            <w:r>
              <w:rPr>
                <w:rFonts w:hint="eastAsia"/>
              </w:rPr>
              <w:t>和摄像机名称</w:t>
            </w:r>
            <w:r w:rsidR="003167BA">
              <w:rPr>
                <w:rFonts w:hint="eastAsia"/>
              </w:rPr>
              <w:t>,</w:t>
            </w:r>
            <w:r w:rsidR="003167BA">
              <w:t>国标</w:t>
            </w:r>
            <w:r w:rsidR="003167BA">
              <w:rPr>
                <w:rFonts w:hint="eastAsia"/>
              </w:rPr>
              <w:t>ID,</w:t>
            </w:r>
            <w:r>
              <w:rPr>
                <w:rFonts w:hint="eastAsia"/>
              </w:rPr>
              <w:t>来过滤监测结果</w:t>
            </w:r>
          </w:p>
        </w:tc>
      </w:tr>
      <w:tr w:rsidR="00FD4BC4" w14:paraId="3064544D" w14:textId="77777777" w:rsidTr="001878AE">
        <w:tc>
          <w:tcPr>
            <w:tcW w:w="2701" w:type="dxa"/>
            <w:vMerge/>
          </w:tcPr>
          <w:p w14:paraId="7803998F" w14:textId="77777777" w:rsidR="00FD4BC4" w:rsidRDefault="00FD4BC4" w:rsidP="001878AE"/>
        </w:tc>
        <w:tc>
          <w:tcPr>
            <w:tcW w:w="2701" w:type="dxa"/>
          </w:tcPr>
          <w:p w14:paraId="3D26FBA9" w14:textId="77777777" w:rsidR="00FD4BC4" w:rsidRDefault="00FD4BC4" w:rsidP="001878AE">
            <w:r>
              <w:rPr>
                <w:rFonts w:hint="eastAsia"/>
              </w:rPr>
              <w:t>状态</w:t>
            </w:r>
          </w:p>
        </w:tc>
        <w:tc>
          <w:tcPr>
            <w:tcW w:w="2701" w:type="dxa"/>
          </w:tcPr>
          <w:p w14:paraId="1B914DDA" w14:textId="77777777" w:rsidR="00FD4BC4" w:rsidRDefault="00FD4BC4" w:rsidP="001878AE">
            <w:r>
              <w:rPr>
                <w:rFonts w:hint="eastAsia"/>
              </w:rPr>
              <w:t>根据摄像机资源的在、离线状态来过滤监测结果</w:t>
            </w:r>
          </w:p>
        </w:tc>
      </w:tr>
    </w:tbl>
    <w:p w14:paraId="1402D8FB" w14:textId="77777777" w:rsidR="00FD4BC4" w:rsidRDefault="00FD4BC4" w:rsidP="00FD4BC4">
      <w:pPr>
        <w:pStyle w:val="af5"/>
        <w:ind w:left="420" w:firstLineChars="0" w:firstLine="0"/>
        <w:jc w:val="left"/>
        <w:rPr>
          <w:sz w:val="18"/>
          <w:szCs w:val="18"/>
        </w:rPr>
      </w:pPr>
    </w:p>
    <w:p w14:paraId="4C4AC1D7" w14:textId="77777777" w:rsidR="00FD4BC4" w:rsidRPr="00D8765B" w:rsidRDefault="00FD4BC4" w:rsidP="00FD4BC4">
      <w:pPr>
        <w:pStyle w:val="af5"/>
        <w:ind w:left="420" w:firstLineChars="0" w:firstLine="0"/>
        <w:jc w:val="center"/>
        <w:rPr>
          <w:sz w:val="18"/>
          <w:szCs w:val="18"/>
        </w:rPr>
      </w:pPr>
    </w:p>
    <w:p w14:paraId="6AFB38D5" w14:textId="77777777" w:rsidR="00FD4BC4" w:rsidRPr="00F60124" w:rsidRDefault="00FD4BC4" w:rsidP="00766DCE">
      <w:pPr>
        <w:pStyle w:val="af5"/>
        <w:numPr>
          <w:ilvl w:val="0"/>
          <w:numId w:val="34"/>
        </w:numPr>
        <w:ind w:firstLineChars="0"/>
        <w:rPr>
          <w:b/>
        </w:rPr>
      </w:pPr>
      <w:r w:rsidRPr="00AE2A3E">
        <w:rPr>
          <w:rFonts w:hint="eastAsia"/>
          <w:b/>
        </w:rPr>
        <w:t>其他</w:t>
      </w:r>
      <w:r>
        <w:rPr>
          <w:rFonts w:hint="eastAsia"/>
          <w:b/>
        </w:rPr>
        <w:t>补充</w:t>
      </w:r>
    </w:p>
    <w:p w14:paraId="42C03A84" w14:textId="77777777" w:rsidR="00FD4BC4" w:rsidRDefault="00FD4BC4" w:rsidP="00766DCE">
      <w:pPr>
        <w:pStyle w:val="af5"/>
        <w:numPr>
          <w:ilvl w:val="0"/>
          <w:numId w:val="35"/>
        </w:numPr>
        <w:ind w:firstLineChars="0"/>
      </w:pPr>
      <w:r>
        <w:rPr>
          <w:rFonts w:hint="eastAsia"/>
        </w:rPr>
        <w:t>进入“在线监测“，默认显示最近一次在线监测数据，若尚未进行监测，则</w:t>
      </w:r>
      <w:r>
        <w:rPr>
          <w:rFonts w:hint="eastAsia"/>
        </w:rPr>
        <w:lastRenderedPageBreak/>
        <w:t>显示空列表</w:t>
      </w:r>
    </w:p>
    <w:p w14:paraId="6391AC99" w14:textId="77777777" w:rsidR="00FD4BC4" w:rsidRDefault="00FD4BC4" w:rsidP="00766DCE">
      <w:pPr>
        <w:pStyle w:val="af5"/>
        <w:numPr>
          <w:ilvl w:val="0"/>
          <w:numId w:val="35"/>
        </w:numPr>
        <w:ind w:firstLineChars="0"/>
      </w:pPr>
      <w:r>
        <w:rPr>
          <w:rFonts w:hint="eastAsia"/>
        </w:rPr>
        <w:t>可根据摄像机</w:t>
      </w:r>
      <w:r>
        <w:rPr>
          <w:rFonts w:hint="eastAsia"/>
        </w:rPr>
        <w:t>IP</w:t>
      </w:r>
      <w:r>
        <w:rPr>
          <w:rFonts w:hint="eastAsia"/>
        </w:rPr>
        <w:t>或名称模糊搜索</w:t>
      </w:r>
    </w:p>
    <w:p w14:paraId="669750D5" w14:textId="77777777" w:rsidR="00FD4BC4" w:rsidRDefault="00FD4BC4" w:rsidP="00766DCE">
      <w:pPr>
        <w:pStyle w:val="af5"/>
        <w:numPr>
          <w:ilvl w:val="0"/>
          <w:numId w:val="35"/>
        </w:numPr>
        <w:ind w:firstLineChars="0"/>
      </w:pPr>
      <w:r>
        <w:rPr>
          <w:rFonts w:hint="eastAsia"/>
        </w:rPr>
        <w:t>列表支持分页展示，每页展示</w:t>
      </w:r>
      <w:r>
        <w:t>15</w:t>
      </w:r>
      <w:r>
        <w:rPr>
          <w:rFonts w:hint="eastAsia"/>
        </w:rPr>
        <w:t>条数据</w:t>
      </w:r>
    </w:p>
    <w:p w14:paraId="5604E0C2" w14:textId="77777777" w:rsidR="00FD4BC4" w:rsidRPr="00A24805" w:rsidRDefault="00FD4BC4" w:rsidP="00766DCE">
      <w:pPr>
        <w:pStyle w:val="af5"/>
        <w:numPr>
          <w:ilvl w:val="0"/>
          <w:numId w:val="35"/>
        </w:numPr>
        <w:ind w:firstLineChars="0"/>
      </w:pPr>
      <w:r>
        <w:rPr>
          <w:rFonts w:hint="eastAsia"/>
        </w:rPr>
        <w:t>支持监测结果导出</w:t>
      </w:r>
    </w:p>
    <w:p w14:paraId="142F431A" w14:textId="77777777" w:rsidR="00FD4BC4" w:rsidRPr="00E80B6E" w:rsidRDefault="00FD4BC4" w:rsidP="00FD4BC4">
      <w:pPr>
        <w:pStyle w:val="3"/>
      </w:pPr>
      <w:bookmarkStart w:id="140" w:name="_Toc475698799"/>
      <w:bookmarkStart w:id="141" w:name="_Toc475698910"/>
      <w:bookmarkStart w:id="142" w:name="_Toc475726711"/>
      <w:r>
        <w:rPr>
          <w:rFonts w:hint="eastAsia"/>
        </w:rPr>
        <w:t>图像质量监测</w:t>
      </w:r>
      <w:bookmarkEnd w:id="140"/>
      <w:bookmarkEnd w:id="141"/>
      <w:bookmarkEnd w:id="142"/>
      <w:r>
        <w:t xml:space="preserve"> </w:t>
      </w:r>
    </w:p>
    <w:p w14:paraId="742E0100" w14:textId="77777777" w:rsidR="00FD4BC4" w:rsidRPr="00AE2A3E" w:rsidRDefault="00FD4BC4" w:rsidP="00766DCE">
      <w:pPr>
        <w:pStyle w:val="af5"/>
        <w:numPr>
          <w:ilvl w:val="0"/>
          <w:numId w:val="19"/>
        </w:numPr>
        <w:ind w:firstLineChars="0"/>
        <w:rPr>
          <w:b/>
        </w:rPr>
      </w:pPr>
      <w:r w:rsidRPr="00AE2A3E">
        <w:rPr>
          <w:b/>
        </w:rPr>
        <w:t>需求定义</w:t>
      </w:r>
      <w:r w:rsidRPr="00AE2A3E">
        <w:rPr>
          <w:rFonts w:hint="eastAsia"/>
          <w:b/>
        </w:rPr>
        <w:t>：</w:t>
      </w:r>
    </w:p>
    <w:p w14:paraId="23E964EC" w14:textId="47803291" w:rsidR="00FD4BC4" w:rsidRPr="00861121" w:rsidRDefault="00FD4BC4" w:rsidP="00FD4BC4">
      <w:pPr>
        <w:pStyle w:val="af5"/>
        <w:ind w:firstLine="480"/>
      </w:pPr>
      <w:r>
        <w:rPr>
          <w:rFonts w:hint="eastAsia"/>
        </w:rPr>
        <w:t>以列表形式展示摄像机视频诊断结果指标的状态（正常和异常），用户能够查看实时和历史诊断图片，能根据相关查询条件过滤视频诊断结果，提供诊断结果导出。</w:t>
      </w:r>
    </w:p>
    <w:p w14:paraId="4BD17864" w14:textId="77777777" w:rsidR="00FD4BC4" w:rsidRDefault="00FD4BC4" w:rsidP="00766DCE">
      <w:pPr>
        <w:pStyle w:val="af5"/>
        <w:numPr>
          <w:ilvl w:val="0"/>
          <w:numId w:val="19"/>
        </w:numPr>
        <w:ind w:firstLineChars="0"/>
        <w:rPr>
          <w:b/>
        </w:rPr>
      </w:pPr>
      <w:r w:rsidRPr="00AE2A3E">
        <w:rPr>
          <w:rFonts w:hint="eastAsia"/>
          <w:b/>
        </w:rPr>
        <w:t>需求场景：</w:t>
      </w:r>
    </w:p>
    <w:p w14:paraId="3E04792F" w14:textId="4ED6CD9A" w:rsidR="00FD4BC4" w:rsidRPr="00861121" w:rsidRDefault="00FD4BC4" w:rsidP="00FD4BC4">
      <w:pPr>
        <w:pStyle w:val="af5"/>
        <w:ind w:firstLine="480"/>
      </w:pPr>
      <w:r>
        <w:rPr>
          <w:rFonts w:hint="eastAsia"/>
        </w:rPr>
        <w:t>管理员用户或普通用户查看摄像机资源的视频图像诊断指标及实时或历史诊断图片，根据业务需求导出诊断结果作为维修依据。</w:t>
      </w:r>
    </w:p>
    <w:p w14:paraId="4CA9C648" w14:textId="77777777" w:rsidR="00FD4BC4" w:rsidRDefault="00FD4BC4" w:rsidP="00766DCE">
      <w:pPr>
        <w:pStyle w:val="af5"/>
        <w:numPr>
          <w:ilvl w:val="0"/>
          <w:numId w:val="19"/>
        </w:numPr>
        <w:ind w:firstLineChars="0"/>
        <w:rPr>
          <w:b/>
        </w:rPr>
      </w:pPr>
      <w:r w:rsidRPr="00AE2A3E">
        <w:rPr>
          <w:b/>
        </w:rPr>
        <w:t>需求</w:t>
      </w:r>
      <w:r>
        <w:rPr>
          <w:b/>
        </w:rPr>
        <w:t>输入输出</w:t>
      </w:r>
      <w:r w:rsidRPr="00AE2A3E">
        <w:rPr>
          <w:rFonts w:hint="eastAsia"/>
          <w:b/>
        </w:rPr>
        <w:t>：</w:t>
      </w:r>
    </w:p>
    <w:p w14:paraId="28289991" w14:textId="77777777" w:rsidR="00FD4BC4" w:rsidRPr="006A0EA1" w:rsidRDefault="00FD4BC4" w:rsidP="00FD4BC4">
      <w:r w:rsidRPr="006A0EA1">
        <w:rPr>
          <w:rFonts w:hint="eastAsia"/>
        </w:rPr>
        <w:t>前提条件：管理员</w:t>
      </w:r>
      <w:r>
        <w:rPr>
          <w:rFonts w:hint="eastAsia"/>
        </w:rPr>
        <w:t>及普通用户</w:t>
      </w:r>
      <w:r w:rsidRPr="006A0EA1">
        <w:rPr>
          <w:rFonts w:hint="eastAsia"/>
        </w:rPr>
        <w:t>登录可见可操作</w:t>
      </w:r>
    </w:p>
    <w:p w14:paraId="3898083F" w14:textId="77777777" w:rsidR="00FD4BC4" w:rsidRPr="006A0EA1" w:rsidRDefault="00FD4BC4" w:rsidP="00FD4BC4">
      <w:r w:rsidRPr="006A0EA1">
        <w:t>输入</w:t>
      </w:r>
      <w:r w:rsidRPr="006A0EA1">
        <w:rPr>
          <w:rFonts w:hint="eastAsia"/>
        </w:rPr>
        <w:t>：</w:t>
      </w:r>
      <w:r w:rsidRPr="006A0EA1">
        <w:rPr>
          <w:rFonts w:hint="eastAsia"/>
        </w:rPr>
        <w:t xml:space="preserve"> </w:t>
      </w:r>
      <w:r w:rsidRPr="006A0EA1">
        <w:rPr>
          <w:rFonts w:hint="eastAsia"/>
        </w:rPr>
        <w:t>点击</w:t>
      </w:r>
      <w:r>
        <w:rPr>
          <w:rFonts w:hint="eastAsia"/>
        </w:rPr>
        <w:t>“图像质量监测”</w:t>
      </w:r>
      <w:r w:rsidRPr="006A0EA1">
        <w:rPr>
          <w:rFonts w:hint="eastAsia"/>
        </w:rPr>
        <w:t>菜单</w:t>
      </w:r>
      <w:r>
        <w:rPr>
          <w:rFonts w:hint="eastAsia"/>
        </w:rPr>
        <w:t>，选择查询过滤条件查询</w:t>
      </w:r>
    </w:p>
    <w:p w14:paraId="3B81380C" w14:textId="77777777" w:rsidR="00FD4BC4" w:rsidRPr="006A0EA1" w:rsidRDefault="00FD4BC4" w:rsidP="00FD4BC4">
      <w:r w:rsidRPr="006A0EA1">
        <w:rPr>
          <w:rFonts w:hint="eastAsia"/>
        </w:rPr>
        <w:t>输出：</w:t>
      </w:r>
      <w:r w:rsidRPr="006A0EA1">
        <w:t xml:space="preserve"> </w:t>
      </w:r>
      <w:r w:rsidRPr="006A0EA1">
        <w:rPr>
          <w:rFonts w:hint="eastAsia"/>
        </w:rPr>
        <w:t>展示</w:t>
      </w:r>
      <w:r>
        <w:rPr>
          <w:rFonts w:hint="eastAsia"/>
        </w:rPr>
        <w:t>对应图像诊断结果</w:t>
      </w:r>
      <w:r>
        <w:tab/>
      </w:r>
    </w:p>
    <w:p w14:paraId="674FF20F" w14:textId="77777777" w:rsidR="00FD4BC4" w:rsidRDefault="00FD4BC4" w:rsidP="00766DCE">
      <w:pPr>
        <w:pStyle w:val="af5"/>
        <w:numPr>
          <w:ilvl w:val="0"/>
          <w:numId w:val="19"/>
        </w:numPr>
        <w:ind w:firstLineChars="0"/>
        <w:rPr>
          <w:b/>
        </w:rPr>
      </w:pPr>
      <w:r w:rsidRPr="00AE2A3E">
        <w:rPr>
          <w:b/>
        </w:rPr>
        <w:t>需求流程</w:t>
      </w:r>
      <w:r w:rsidRPr="00AE2A3E">
        <w:rPr>
          <w:rFonts w:hint="eastAsia"/>
          <w:b/>
        </w:rPr>
        <w:t>：</w:t>
      </w:r>
    </w:p>
    <w:p w14:paraId="01061127" w14:textId="77777777" w:rsidR="00FD4BC4" w:rsidRPr="007D73EE" w:rsidRDefault="00FD4BC4" w:rsidP="00FD4BC4">
      <w:r>
        <w:rPr>
          <w:noProof/>
        </w:rPr>
        <w:drawing>
          <wp:inline distT="0" distB="0" distL="0" distR="0" wp14:anchorId="335B4825" wp14:editId="4FEB74DA">
            <wp:extent cx="5274945" cy="487045"/>
            <wp:effectExtent l="0" t="0" r="1905"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质量监测.jp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7045"/>
                    </a:xfrm>
                    <a:prstGeom prst="rect">
                      <a:avLst/>
                    </a:prstGeom>
                  </pic:spPr>
                </pic:pic>
              </a:graphicData>
            </a:graphic>
          </wp:inline>
        </w:drawing>
      </w:r>
    </w:p>
    <w:p w14:paraId="60CCC7A1" w14:textId="77777777" w:rsidR="00FD4BC4" w:rsidRDefault="00FD4BC4" w:rsidP="00766DCE">
      <w:pPr>
        <w:pStyle w:val="af5"/>
        <w:numPr>
          <w:ilvl w:val="0"/>
          <w:numId w:val="19"/>
        </w:numPr>
        <w:ind w:firstLineChars="0"/>
        <w:rPr>
          <w:b/>
        </w:rPr>
      </w:pPr>
      <w:r w:rsidRPr="00AE2A3E">
        <w:rPr>
          <w:b/>
        </w:rPr>
        <w:t>原型说明</w:t>
      </w:r>
      <w:r w:rsidRPr="00AE2A3E">
        <w:rPr>
          <w:rFonts w:hint="eastAsia"/>
          <w:b/>
        </w:rPr>
        <w:t>：（可选）</w:t>
      </w:r>
    </w:p>
    <w:p w14:paraId="2B1349C0" w14:textId="77777777" w:rsidR="00FD4BC4" w:rsidRDefault="00FD4BC4" w:rsidP="00FD4BC4">
      <w:r>
        <w:rPr>
          <w:noProof/>
        </w:rPr>
        <w:lastRenderedPageBreak/>
        <w:drawing>
          <wp:inline distT="0" distB="0" distL="0" distR="0" wp14:anchorId="16EEBEFE" wp14:editId="6021CA0C">
            <wp:extent cx="5274945" cy="2693035"/>
            <wp:effectExtent l="0" t="0" r="190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质量监测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945" cy="2693035"/>
                    </a:xfrm>
                    <a:prstGeom prst="rect">
                      <a:avLst/>
                    </a:prstGeom>
                  </pic:spPr>
                </pic:pic>
              </a:graphicData>
            </a:graphic>
          </wp:inline>
        </w:drawing>
      </w:r>
    </w:p>
    <w:p w14:paraId="1E011D06" w14:textId="77777777" w:rsidR="00FD4BC4" w:rsidRDefault="00FD4BC4" w:rsidP="00FD4BC4">
      <w:r>
        <w:rPr>
          <w:rFonts w:hint="eastAsia"/>
          <w:noProof/>
        </w:rPr>
        <w:drawing>
          <wp:inline distT="0" distB="0" distL="0" distR="0" wp14:anchorId="0B511BE8" wp14:editId="41A85C30">
            <wp:extent cx="5274945" cy="3009265"/>
            <wp:effectExtent l="0" t="0" r="190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质量监测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945" cy="3009265"/>
                    </a:xfrm>
                    <a:prstGeom prst="rect">
                      <a:avLst/>
                    </a:prstGeom>
                  </pic:spPr>
                </pic:pic>
              </a:graphicData>
            </a:graphic>
          </wp:inline>
        </w:drawing>
      </w:r>
    </w:p>
    <w:p w14:paraId="2BC33397" w14:textId="77777777" w:rsidR="00FD4BC4" w:rsidRDefault="00FD4BC4" w:rsidP="00FD4BC4">
      <w:r>
        <w:rPr>
          <w:rFonts w:hint="eastAsia"/>
          <w:noProof/>
        </w:rPr>
        <w:drawing>
          <wp:inline distT="0" distB="0" distL="0" distR="0" wp14:anchorId="72E56D29" wp14:editId="6699A1EC">
            <wp:extent cx="5274945" cy="2722245"/>
            <wp:effectExtent l="0" t="0" r="1905"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质量监测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945" cy="2722245"/>
                    </a:xfrm>
                    <a:prstGeom prst="rect">
                      <a:avLst/>
                    </a:prstGeom>
                  </pic:spPr>
                </pic:pic>
              </a:graphicData>
            </a:graphic>
          </wp:inline>
        </w:drawing>
      </w:r>
    </w:p>
    <w:p w14:paraId="7A9EFB79" w14:textId="77777777" w:rsidR="00FD4BC4" w:rsidRDefault="00FD4BC4" w:rsidP="00FD4BC4"/>
    <w:tbl>
      <w:tblPr>
        <w:tblStyle w:val="aa"/>
        <w:tblW w:w="0" w:type="auto"/>
        <w:tblInd w:w="420" w:type="dxa"/>
        <w:tblLook w:val="04A0" w:firstRow="1" w:lastRow="0" w:firstColumn="1" w:lastColumn="0" w:noHBand="0" w:noVBand="1"/>
      </w:tblPr>
      <w:tblGrid>
        <w:gridCol w:w="2616"/>
        <w:gridCol w:w="2616"/>
        <w:gridCol w:w="2645"/>
      </w:tblGrid>
      <w:tr w:rsidR="00FD4BC4" w14:paraId="7DE6F6C7" w14:textId="77777777" w:rsidTr="001878AE">
        <w:tc>
          <w:tcPr>
            <w:tcW w:w="8103" w:type="dxa"/>
            <w:gridSpan w:val="3"/>
          </w:tcPr>
          <w:p w14:paraId="40224612" w14:textId="77777777" w:rsidR="00FD4BC4" w:rsidRDefault="00FD4BC4" w:rsidP="001878AE">
            <w:r>
              <w:rPr>
                <w:rFonts w:hint="eastAsia"/>
              </w:rPr>
              <w:t>图像质量监测展示以下信息</w:t>
            </w:r>
          </w:p>
        </w:tc>
      </w:tr>
      <w:tr w:rsidR="00FD4BC4" w14:paraId="0BA830F6" w14:textId="77777777" w:rsidTr="001878AE">
        <w:tc>
          <w:tcPr>
            <w:tcW w:w="2701" w:type="dxa"/>
            <w:vMerge w:val="restart"/>
            <w:vAlign w:val="center"/>
          </w:tcPr>
          <w:p w14:paraId="2096331F" w14:textId="77777777" w:rsidR="00FD4BC4" w:rsidRDefault="00FD4BC4" w:rsidP="001878AE">
            <w:r>
              <w:rPr>
                <w:rFonts w:hint="eastAsia"/>
              </w:rPr>
              <w:t>摄像机图像监测列表</w:t>
            </w:r>
          </w:p>
        </w:tc>
        <w:tc>
          <w:tcPr>
            <w:tcW w:w="2701" w:type="dxa"/>
          </w:tcPr>
          <w:p w14:paraId="3D33E56F" w14:textId="77777777" w:rsidR="00FD4BC4" w:rsidRDefault="00FD4BC4" w:rsidP="001878AE">
            <w:r>
              <w:rPr>
                <w:rFonts w:hint="eastAsia"/>
              </w:rPr>
              <w:t>IP</w:t>
            </w:r>
            <w:r>
              <w:rPr>
                <w:rFonts w:hint="eastAsia"/>
              </w:rPr>
              <w:t>地址</w:t>
            </w:r>
          </w:p>
        </w:tc>
        <w:tc>
          <w:tcPr>
            <w:tcW w:w="2701" w:type="dxa"/>
          </w:tcPr>
          <w:p w14:paraId="0AF59D82" w14:textId="77777777" w:rsidR="00FD4BC4" w:rsidRPr="00CE2FBA" w:rsidRDefault="00FD4BC4" w:rsidP="001878AE">
            <w:r>
              <w:rPr>
                <w:rFonts w:hint="eastAsia"/>
              </w:rPr>
              <w:t>例如：</w:t>
            </w:r>
            <w:r>
              <w:rPr>
                <w:rFonts w:hint="eastAsia"/>
              </w:rPr>
              <w:t>10</w:t>
            </w:r>
            <w:r>
              <w:t>.1.2.32</w:t>
            </w:r>
          </w:p>
        </w:tc>
      </w:tr>
      <w:tr w:rsidR="00FD4BC4" w14:paraId="2F077D98" w14:textId="77777777" w:rsidTr="001878AE">
        <w:tc>
          <w:tcPr>
            <w:tcW w:w="2701" w:type="dxa"/>
            <w:vMerge/>
          </w:tcPr>
          <w:p w14:paraId="4E6B11B4" w14:textId="77777777" w:rsidR="00FD4BC4" w:rsidRDefault="00FD4BC4" w:rsidP="001878AE"/>
        </w:tc>
        <w:tc>
          <w:tcPr>
            <w:tcW w:w="2701" w:type="dxa"/>
          </w:tcPr>
          <w:p w14:paraId="7C92F30A" w14:textId="77777777" w:rsidR="00FD4BC4" w:rsidRDefault="00FD4BC4" w:rsidP="001878AE">
            <w:r>
              <w:rPr>
                <w:rFonts w:hint="eastAsia"/>
              </w:rPr>
              <w:t>摄像机名称</w:t>
            </w:r>
          </w:p>
        </w:tc>
        <w:tc>
          <w:tcPr>
            <w:tcW w:w="2701" w:type="dxa"/>
          </w:tcPr>
          <w:p w14:paraId="2C82BFDE" w14:textId="77777777" w:rsidR="00FD4BC4" w:rsidRDefault="00FD4BC4" w:rsidP="001878AE">
            <w:r>
              <w:rPr>
                <w:rFonts w:hint="eastAsia"/>
              </w:rPr>
              <w:t>例如：区政府大门</w:t>
            </w:r>
          </w:p>
        </w:tc>
      </w:tr>
      <w:tr w:rsidR="00FD4BC4" w14:paraId="5802918F" w14:textId="77777777" w:rsidTr="001878AE">
        <w:tc>
          <w:tcPr>
            <w:tcW w:w="2701" w:type="dxa"/>
            <w:vMerge/>
          </w:tcPr>
          <w:p w14:paraId="4D69F0CE" w14:textId="77777777" w:rsidR="00FD4BC4" w:rsidRDefault="00FD4BC4" w:rsidP="001878AE"/>
        </w:tc>
        <w:tc>
          <w:tcPr>
            <w:tcW w:w="2701" w:type="dxa"/>
          </w:tcPr>
          <w:p w14:paraId="7447FEB3" w14:textId="77777777" w:rsidR="00FD4BC4" w:rsidRDefault="00FD4BC4" w:rsidP="001878AE">
            <w:r>
              <w:rPr>
                <w:rFonts w:hint="eastAsia"/>
              </w:rPr>
              <w:t>诊断时间</w:t>
            </w:r>
          </w:p>
        </w:tc>
        <w:tc>
          <w:tcPr>
            <w:tcW w:w="2701" w:type="dxa"/>
          </w:tcPr>
          <w:p w14:paraId="09032080" w14:textId="77777777" w:rsidR="00FD4BC4" w:rsidRDefault="00FD4BC4" w:rsidP="001878AE">
            <w:r>
              <w:rPr>
                <w:rFonts w:hint="eastAsia"/>
              </w:rPr>
              <w:t>最近一次图像诊断时间</w:t>
            </w:r>
          </w:p>
        </w:tc>
      </w:tr>
      <w:tr w:rsidR="00FD4BC4" w14:paraId="0B9DDE6D" w14:textId="77777777" w:rsidTr="001878AE">
        <w:tc>
          <w:tcPr>
            <w:tcW w:w="2701" w:type="dxa"/>
            <w:vMerge/>
          </w:tcPr>
          <w:p w14:paraId="75970A97" w14:textId="77777777" w:rsidR="00FD4BC4" w:rsidRDefault="00FD4BC4" w:rsidP="001878AE"/>
        </w:tc>
        <w:tc>
          <w:tcPr>
            <w:tcW w:w="2701" w:type="dxa"/>
          </w:tcPr>
          <w:p w14:paraId="3E7E356C" w14:textId="77777777" w:rsidR="00FD4BC4" w:rsidRDefault="00FD4BC4" w:rsidP="001878AE">
            <w:r>
              <w:rPr>
                <w:rFonts w:hint="eastAsia"/>
              </w:rPr>
              <w:t>信号缺失</w:t>
            </w:r>
          </w:p>
        </w:tc>
        <w:tc>
          <w:tcPr>
            <w:tcW w:w="2701" w:type="dxa"/>
          </w:tcPr>
          <w:p w14:paraId="0AD43FBD" w14:textId="77777777" w:rsidR="00FD4BC4" w:rsidRDefault="00FD4BC4" w:rsidP="001878AE">
            <w:r>
              <w:rPr>
                <w:rFonts w:hint="eastAsia"/>
              </w:rPr>
              <w:t>不同颜色代表该指标不同状态，绿色：正常，红色：异常</w:t>
            </w:r>
          </w:p>
        </w:tc>
      </w:tr>
      <w:tr w:rsidR="00FD4BC4" w14:paraId="6F146B81" w14:textId="77777777" w:rsidTr="001878AE">
        <w:tc>
          <w:tcPr>
            <w:tcW w:w="2701" w:type="dxa"/>
            <w:vMerge/>
          </w:tcPr>
          <w:p w14:paraId="426AA7E1" w14:textId="77777777" w:rsidR="00FD4BC4" w:rsidRDefault="00FD4BC4" w:rsidP="001878AE"/>
        </w:tc>
        <w:tc>
          <w:tcPr>
            <w:tcW w:w="2701" w:type="dxa"/>
          </w:tcPr>
          <w:p w14:paraId="10B749FE" w14:textId="77777777" w:rsidR="00FD4BC4" w:rsidRDefault="00FD4BC4" w:rsidP="001878AE">
            <w:r>
              <w:rPr>
                <w:rFonts w:hint="eastAsia"/>
              </w:rPr>
              <w:t>图像异常</w:t>
            </w:r>
          </w:p>
        </w:tc>
        <w:tc>
          <w:tcPr>
            <w:tcW w:w="2701" w:type="dxa"/>
          </w:tcPr>
          <w:p w14:paraId="629E5449" w14:textId="77777777" w:rsidR="00FD4BC4" w:rsidRDefault="00FD4BC4" w:rsidP="001878AE">
            <w:r>
              <w:rPr>
                <w:rFonts w:hint="eastAsia"/>
              </w:rPr>
              <w:t>不同颜色代表该指标不同状态，绿色：正常，红色：异常</w:t>
            </w:r>
          </w:p>
        </w:tc>
      </w:tr>
      <w:tr w:rsidR="00FD4BC4" w14:paraId="159FD81C" w14:textId="77777777" w:rsidTr="001878AE">
        <w:tc>
          <w:tcPr>
            <w:tcW w:w="2701" w:type="dxa"/>
            <w:vMerge w:val="restart"/>
            <w:vAlign w:val="center"/>
          </w:tcPr>
          <w:p w14:paraId="7D6D1EC8" w14:textId="77777777" w:rsidR="00FD4BC4" w:rsidRDefault="00FD4BC4" w:rsidP="001878AE">
            <w:r>
              <w:rPr>
                <w:rFonts w:hint="eastAsia"/>
              </w:rPr>
              <w:t>监测结果条件过滤面板</w:t>
            </w:r>
          </w:p>
        </w:tc>
        <w:tc>
          <w:tcPr>
            <w:tcW w:w="2701" w:type="dxa"/>
          </w:tcPr>
          <w:p w14:paraId="5E42E6A6" w14:textId="77777777" w:rsidR="00FD4BC4" w:rsidRDefault="00FD4BC4" w:rsidP="001878AE">
            <w:r>
              <w:rPr>
                <w:rFonts w:hint="eastAsia"/>
              </w:rPr>
              <w:t>设备名称</w:t>
            </w:r>
          </w:p>
        </w:tc>
        <w:tc>
          <w:tcPr>
            <w:tcW w:w="2701" w:type="dxa"/>
          </w:tcPr>
          <w:p w14:paraId="47976238" w14:textId="77777777" w:rsidR="00FD4BC4" w:rsidRDefault="00FD4BC4" w:rsidP="001878AE">
            <w:r>
              <w:rPr>
                <w:rFonts w:hint="eastAsia"/>
              </w:rPr>
              <w:t>根据摄像机名称来模糊匹配监测结果</w:t>
            </w:r>
          </w:p>
        </w:tc>
      </w:tr>
      <w:tr w:rsidR="00FD4BC4" w14:paraId="168DDEB4" w14:textId="77777777" w:rsidTr="001878AE">
        <w:tc>
          <w:tcPr>
            <w:tcW w:w="2701" w:type="dxa"/>
            <w:vMerge/>
          </w:tcPr>
          <w:p w14:paraId="303274E0" w14:textId="77777777" w:rsidR="00FD4BC4" w:rsidRDefault="00FD4BC4" w:rsidP="001878AE"/>
        </w:tc>
        <w:tc>
          <w:tcPr>
            <w:tcW w:w="2701" w:type="dxa"/>
          </w:tcPr>
          <w:p w14:paraId="1ABA92E3" w14:textId="77777777" w:rsidR="00FD4BC4" w:rsidRDefault="00FD4BC4" w:rsidP="001878AE">
            <w:r>
              <w:rPr>
                <w:rFonts w:hint="eastAsia"/>
              </w:rPr>
              <w:t>设备</w:t>
            </w:r>
            <w:r>
              <w:rPr>
                <w:rFonts w:hint="eastAsia"/>
              </w:rPr>
              <w:t>IP</w:t>
            </w:r>
          </w:p>
        </w:tc>
        <w:tc>
          <w:tcPr>
            <w:tcW w:w="2701" w:type="dxa"/>
          </w:tcPr>
          <w:p w14:paraId="02A1DC52" w14:textId="77777777" w:rsidR="00FD4BC4" w:rsidRDefault="00FD4BC4" w:rsidP="001878AE">
            <w:r>
              <w:rPr>
                <w:rFonts w:hint="eastAsia"/>
              </w:rPr>
              <w:t>根据摄像机</w:t>
            </w:r>
            <w:r>
              <w:rPr>
                <w:rFonts w:hint="eastAsia"/>
              </w:rPr>
              <w:t>IP</w:t>
            </w:r>
            <w:r>
              <w:rPr>
                <w:rFonts w:hint="eastAsia"/>
              </w:rPr>
              <w:t>地址来模糊匹配监测结果</w:t>
            </w:r>
          </w:p>
        </w:tc>
      </w:tr>
      <w:tr w:rsidR="00FD4BC4" w14:paraId="656478C4" w14:textId="77777777" w:rsidTr="001878AE">
        <w:tc>
          <w:tcPr>
            <w:tcW w:w="2701" w:type="dxa"/>
            <w:vMerge/>
          </w:tcPr>
          <w:p w14:paraId="5BA5599C" w14:textId="77777777" w:rsidR="00FD4BC4" w:rsidRDefault="00FD4BC4" w:rsidP="001878AE"/>
        </w:tc>
        <w:tc>
          <w:tcPr>
            <w:tcW w:w="2701" w:type="dxa"/>
          </w:tcPr>
          <w:p w14:paraId="716BABAE" w14:textId="77777777" w:rsidR="00FD4BC4" w:rsidRDefault="00FD4BC4" w:rsidP="001878AE">
            <w:r>
              <w:rPr>
                <w:rFonts w:hint="eastAsia"/>
              </w:rPr>
              <w:t>监测指标</w:t>
            </w:r>
          </w:p>
        </w:tc>
        <w:tc>
          <w:tcPr>
            <w:tcW w:w="2701" w:type="dxa"/>
          </w:tcPr>
          <w:p w14:paraId="4AA635A3" w14:textId="77777777" w:rsidR="00FD4BC4" w:rsidRDefault="00FD4BC4" w:rsidP="001878AE">
            <w:r>
              <w:rPr>
                <w:rFonts w:hint="eastAsia"/>
              </w:rPr>
              <w:t>根据选中的指标过滤诊断结果，默认全选</w:t>
            </w:r>
          </w:p>
        </w:tc>
      </w:tr>
      <w:tr w:rsidR="00FD4BC4" w14:paraId="6AB964DA" w14:textId="77777777" w:rsidTr="001878AE">
        <w:tc>
          <w:tcPr>
            <w:tcW w:w="2701" w:type="dxa"/>
            <w:vMerge/>
          </w:tcPr>
          <w:p w14:paraId="5A79ED24" w14:textId="77777777" w:rsidR="00FD4BC4" w:rsidRDefault="00FD4BC4" w:rsidP="001878AE"/>
        </w:tc>
        <w:tc>
          <w:tcPr>
            <w:tcW w:w="2701" w:type="dxa"/>
          </w:tcPr>
          <w:p w14:paraId="128B542D" w14:textId="77777777" w:rsidR="00FD4BC4" w:rsidRDefault="00FD4BC4" w:rsidP="001878AE">
            <w:r>
              <w:rPr>
                <w:rFonts w:hint="eastAsia"/>
              </w:rPr>
              <w:t>监测结果</w:t>
            </w:r>
          </w:p>
        </w:tc>
        <w:tc>
          <w:tcPr>
            <w:tcW w:w="2701" w:type="dxa"/>
          </w:tcPr>
          <w:p w14:paraId="0628EA83" w14:textId="77777777" w:rsidR="00FD4BC4" w:rsidRDefault="00FD4BC4" w:rsidP="001878AE">
            <w:r>
              <w:rPr>
                <w:rFonts w:hint="eastAsia"/>
              </w:rPr>
              <w:t>根据视频诊断结果（正常或异常）过滤查询结果</w:t>
            </w:r>
          </w:p>
        </w:tc>
      </w:tr>
    </w:tbl>
    <w:p w14:paraId="655EE10D" w14:textId="77777777" w:rsidR="00FD4BC4" w:rsidRPr="00C71B10" w:rsidRDefault="00FD4BC4" w:rsidP="00FD4BC4">
      <w:pPr>
        <w:pStyle w:val="af5"/>
        <w:ind w:firstLine="480"/>
        <w:rPr>
          <w:b/>
        </w:rPr>
      </w:pPr>
    </w:p>
    <w:p w14:paraId="03EC921C" w14:textId="77777777" w:rsidR="00FD4BC4" w:rsidRDefault="00FD4BC4" w:rsidP="00766DCE">
      <w:pPr>
        <w:pStyle w:val="af5"/>
        <w:numPr>
          <w:ilvl w:val="0"/>
          <w:numId w:val="19"/>
        </w:numPr>
        <w:ind w:firstLineChars="0"/>
        <w:rPr>
          <w:b/>
        </w:rPr>
      </w:pPr>
      <w:r w:rsidRPr="00AE2A3E">
        <w:rPr>
          <w:rFonts w:hint="eastAsia"/>
          <w:b/>
        </w:rPr>
        <w:lastRenderedPageBreak/>
        <w:t>其他</w:t>
      </w:r>
      <w:r>
        <w:rPr>
          <w:rFonts w:hint="eastAsia"/>
          <w:b/>
        </w:rPr>
        <w:t>补充</w:t>
      </w:r>
    </w:p>
    <w:p w14:paraId="25ADDC3E" w14:textId="77777777" w:rsidR="00FD4BC4" w:rsidRDefault="00FD4BC4" w:rsidP="00766DCE">
      <w:pPr>
        <w:pStyle w:val="af5"/>
        <w:numPr>
          <w:ilvl w:val="0"/>
          <w:numId w:val="36"/>
        </w:numPr>
        <w:ind w:firstLineChars="0"/>
      </w:pPr>
      <w:r w:rsidRPr="00256DAB">
        <w:rPr>
          <w:rFonts w:hint="eastAsia"/>
        </w:rPr>
        <w:t>列表页默认按照</w:t>
      </w:r>
      <w:r>
        <w:rPr>
          <w:rFonts w:hint="eastAsia"/>
        </w:rPr>
        <w:t>诊断</w:t>
      </w:r>
      <w:r w:rsidRPr="00256DAB">
        <w:rPr>
          <w:rFonts w:hint="eastAsia"/>
        </w:rPr>
        <w:t>时间倒序排列</w:t>
      </w:r>
    </w:p>
    <w:p w14:paraId="19E70679" w14:textId="77777777" w:rsidR="00FD4BC4" w:rsidRPr="00256DAB" w:rsidRDefault="00FD4BC4" w:rsidP="00766DCE">
      <w:pPr>
        <w:pStyle w:val="af5"/>
        <w:numPr>
          <w:ilvl w:val="0"/>
          <w:numId w:val="36"/>
        </w:numPr>
        <w:ind w:firstLineChars="0"/>
      </w:pPr>
      <w:r>
        <w:rPr>
          <w:rFonts w:hint="eastAsia"/>
        </w:rPr>
        <w:t>点击“摄像机名称”列可展示该摄像机历史图像诊断情况图片列表，点击“诊断时间”列可展示该摄像机最近一次图像诊断图片</w:t>
      </w:r>
    </w:p>
    <w:p w14:paraId="4EF02287" w14:textId="77777777" w:rsidR="00FD4BC4" w:rsidRDefault="00FD4BC4" w:rsidP="00766DCE">
      <w:pPr>
        <w:pStyle w:val="af5"/>
        <w:numPr>
          <w:ilvl w:val="0"/>
          <w:numId w:val="36"/>
        </w:numPr>
        <w:ind w:firstLineChars="0"/>
      </w:pPr>
      <w:r>
        <w:rPr>
          <w:rFonts w:hint="eastAsia"/>
        </w:rPr>
        <w:t>监测指标查询条件默认选中“全选”，监测结果查询条件默认选中“异常”</w:t>
      </w:r>
    </w:p>
    <w:p w14:paraId="6D697553" w14:textId="77777777" w:rsidR="00FD4BC4" w:rsidRDefault="00FD4BC4" w:rsidP="00766DCE">
      <w:pPr>
        <w:pStyle w:val="af5"/>
        <w:numPr>
          <w:ilvl w:val="0"/>
          <w:numId w:val="36"/>
        </w:numPr>
        <w:ind w:firstLineChars="0"/>
      </w:pPr>
      <w:r>
        <w:rPr>
          <w:rFonts w:hint="eastAsia"/>
        </w:rPr>
        <w:t>列表支持分页展示，每页展示</w:t>
      </w:r>
      <w:r>
        <w:t>15</w:t>
      </w:r>
      <w:r>
        <w:rPr>
          <w:rFonts w:hint="eastAsia"/>
        </w:rPr>
        <w:t>条数据</w:t>
      </w:r>
    </w:p>
    <w:p w14:paraId="01C6DAA8" w14:textId="77777777" w:rsidR="00FD4BC4" w:rsidRPr="00256DAB" w:rsidRDefault="00FD4BC4" w:rsidP="00766DCE">
      <w:pPr>
        <w:pStyle w:val="af5"/>
        <w:numPr>
          <w:ilvl w:val="0"/>
          <w:numId w:val="36"/>
        </w:numPr>
        <w:ind w:firstLineChars="0"/>
      </w:pPr>
      <w:r>
        <w:rPr>
          <w:rFonts w:hint="eastAsia"/>
        </w:rPr>
        <w:t>支持监测结果导出</w:t>
      </w:r>
    </w:p>
    <w:p w14:paraId="44BF08EB" w14:textId="77777777" w:rsidR="00FD4BC4" w:rsidRPr="00E80B6E" w:rsidRDefault="00FD4BC4" w:rsidP="00FD4BC4">
      <w:pPr>
        <w:pStyle w:val="3"/>
      </w:pPr>
      <w:bookmarkStart w:id="143" w:name="_Toc475698800"/>
      <w:bookmarkStart w:id="144" w:name="_Toc475698911"/>
      <w:bookmarkStart w:id="145" w:name="_Toc475726712"/>
      <w:r>
        <w:rPr>
          <w:rFonts w:hint="eastAsia"/>
        </w:rPr>
        <w:t>录像完整性监测</w:t>
      </w:r>
      <w:bookmarkEnd w:id="143"/>
      <w:bookmarkEnd w:id="144"/>
      <w:bookmarkEnd w:id="145"/>
      <w:r>
        <w:t xml:space="preserve"> </w:t>
      </w:r>
    </w:p>
    <w:p w14:paraId="6FC5E774" w14:textId="77777777" w:rsidR="00FD4BC4" w:rsidRPr="00AE2A3E" w:rsidRDefault="00FD4BC4" w:rsidP="00766DCE">
      <w:pPr>
        <w:pStyle w:val="af5"/>
        <w:numPr>
          <w:ilvl w:val="0"/>
          <w:numId w:val="20"/>
        </w:numPr>
        <w:ind w:firstLineChars="0"/>
        <w:rPr>
          <w:b/>
        </w:rPr>
      </w:pPr>
      <w:r w:rsidRPr="00AE2A3E">
        <w:rPr>
          <w:b/>
        </w:rPr>
        <w:t>需求定义</w:t>
      </w:r>
      <w:r w:rsidRPr="00AE2A3E">
        <w:rPr>
          <w:rFonts w:hint="eastAsia"/>
          <w:b/>
        </w:rPr>
        <w:t>：</w:t>
      </w:r>
    </w:p>
    <w:p w14:paraId="164D33F2" w14:textId="6F119337" w:rsidR="00FD4BC4" w:rsidRPr="001743E8" w:rsidRDefault="00FD4BC4" w:rsidP="00FD4BC4">
      <w:pPr>
        <w:pStyle w:val="af5"/>
        <w:ind w:firstLine="480"/>
      </w:pPr>
      <w:r>
        <w:rPr>
          <w:rFonts w:hint="eastAsia"/>
        </w:rPr>
        <w:t>展现每个摄像机资源一定时间段的录像完整性情况，以天的维度展示摄像机资源的录像完整性状态，针对完整性异常的摄像机，要提供图表展示录像缺失的时间段。</w:t>
      </w:r>
    </w:p>
    <w:p w14:paraId="2ACE867C" w14:textId="77777777" w:rsidR="00FD4BC4" w:rsidRDefault="00FD4BC4" w:rsidP="00766DCE">
      <w:pPr>
        <w:pStyle w:val="af5"/>
        <w:numPr>
          <w:ilvl w:val="0"/>
          <w:numId w:val="20"/>
        </w:numPr>
        <w:ind w:firstLineChars="0"/>
        <w:rPr>
          <w:b/>
        </w:rPr>
      </w:pPr>
      <w:r w:rsidRPr="00AE2A3E">
        <w:rPr>
          <w:rFonts w:hint="eastAsia"/>
          <w:b/>
        </w:rPr>
        <w:t>需求场景：</w:t>
      </w:r>
    </w:p>
    <w:p w14:paraId="500A0608" w14:textId="51569535" w:rsidR="00FD4BC4" w:rsidRPr="00F8560C" w:rsidRDefault="00FD4BC4" w:rsidP="00FD4BC4">
      <w:pPr>
        <w:pStyle w:val="af5"/>
        <w:ind w:firstLine="480"/>
      </w:pPr>
      <w:r>
        <w:rPr>
          <w:rFonts w:hint="eastAsia"/>
        </w:rPr>
        <w:t>运维人员根据查询条件获取业务上对应的摄像机资源录像完整性，根据录像文件缺失的明细，能够锁定故障摄像机及问题发生的时间段。</w:t>
      </w:r>
    </w:p>
    <w:p w14:paraId="2B964995" w14:textId="77777777" w:rsidR="00FD4BC4" w:rsidRDefault="00FD4BC4" w:rsidP="00766DCE">
      <w:pPr>
        <w:pStyle w:val="af5"/>
        <w:numPr>
          <w:ilvl w:val="0"/>
          <w:numId w:val="20"/>
        </w:numPr>
        <w:ind w:firstLineChars="0"/>
        <w:rPr>
          <w:b/>
        </w:rPr>
      </w:pPr>
      <w:r w:rsidRPr="00AE2A3E">
        <w:rPr>
          <w:b/>
        </w:rPr>
        <w:t>需求</w:t>
      </w:r>
      <w:r>
        <w:rPr>
          <w:b/>
        </w:rPr>
        <w:t>输入输出</w:t>
      </w:r>
      <w:r w:rsidRPr="00AE2A3E">
        <w:rPr>
          <w:rFonts w:hint="eastAsia"/>
          <w:b/>
        </w:rPr>
        <w:t>：</w:t>
      </w:r>
    </w:p>
    <w:p w14:paraId="3F91A974" w14:textId="77777777" w:rsidR="00FD4BC4" w:rsidRPr="00334BC3" w:rsidRDefault="00FD4BC4" w:rsidP="00FD4BC4">
      <w:r w:rsidRPr="00334BC3">
        <w:rPr>
          <w:rFonts w:hint="eastAsia"/>
        </w:rPr>
        <w:t>前提条件：管理员</w:t>
      </w:r>
      <w:r>
        <w:rPr>
          <w:rFonts w:hint="eastAsia"/>
        </w:rPr>
        <w:t>及普通用户</w:t>
      </w:r>
      <w:r w:rsidRPr="00334BC3">
        <w:rPr>
          <w:rFonts w:hint="eastAsia"/>
        </w:rPr>
        <w:t>登录可见可操作</w:t>
      </w:r>
    </w:p>
    <w:p w14:paraId="521E9630" w14:textId="77777777" w:rsidR="00FD4BC4" w:rsidRPr="00334BC3" w:rsidRDefault="00FD4BC4" w:rsidP="00FD4BC4">
      <w:r w:rsidRPr="00334BC3">
        <w:t>输入</w:t>
      </w:r>
      <w:r w:rsidRPr="00334BC3">
        <w:rPr>
          <w:rFonts w:hint="eastAsia"/>
        </w:rPr>
        <w:t>：</w:t>
      </w:r>
      <w:r w:rsidRPr="00334BC3">
        <w:rPr>
          <w:rFonts w:hint="eastAsia"/>
        </w:rPr>
        <w:t xml:space="preserve"> </w:t>
      </w:r>
      <w:r w:rsidRPr="006A0EA1">
        <w:rPr>
          <w:rFonts w:hint="eastAsia"/>
        </w:rPr>
        <w:t>点击</w:t>
      </w:r>
      <w:r>
        <w:rPr>
          <w:rFonts w:hint="eastAsia"/>
        </w:rPr>
        <w:t>“录像完整性监测”</w:t>
      </w:r>
      <w:r w:rsidRPr="006A0EA1">
        <w:rPr>
          <w:rFonts w:hint="eastAsia"/>
        </w:rPr>
        <w:t>菜单</w:t>
      </w:r>
      <w:r>
        <w:rPr>
          <w:rFonts w:hint="eastAsia"/>
        </w:rPr>
        <w:t>，选择查询过滤条件查询</w:t>
      </w:r>
    </w:p>
    <w:p w14:paraId="7A74A17A" w14:textId="77777777" w:rsidR="00FD4BC4" w:rsidRPr="00334BC3" w:rsidRDefault="00FD4BC4" w:rsidP="00FD4BC4">
      <w:r w:rsidRPr="00334BC3">
        <w:rPr>
          <w:rFonts w:hint="eastAsia"/>
        </w:rPr>
        <w:t>输出：</w:t>
      </w:r>
      <w:r w:rsidRPr="00334BC3">
        <w:t xml:space="preserve"> </w:t>
      </w:r>
      <w:r>
        <w:rPr>
          <w:rFonts w:hint="eastAsia"/>
        </w:rPr>
        <w:t>展现符合查询条件的结果</w:t>
      </w:r>
    </w:p>
    <w:p w14:paraId="6763B0B1" w14:textId="77777777" w:rsidR="00FD4BC4" w:rsidRPr="00E80B6E" w:rsidRDefault="00FD4BC4" w:rsidP="00FD4BC4">
      <w:pPr>
        <w:ind w:left="420"/>
      </w:pPr>
    </w:p>
    <w:p w14:paraId="767E5B60" w14:textId="77777777" w:rsidR="00FD4BC4" w:rsidRDefault="00FD4BC4" w:rsidP="00766DCE">
      <w:pPr>
        <w:pStyle w:val="af5"/>
        <w:numPr>
          <w:ilvl w:val="0"/>
          <w:numId w:val="20"/>
        </w:numPr>
        <w:ind w:firstLineChars="0"/>
        <w:rPr>
          <w:b/>
        </w:rPr>
      </w:pPr>
      <w:r w:rsidRPr="00AE2A3E">
        <w:rPr>
          <w:b/>
        </w:rPr>
        <w:t>需求流程</w:t>
      </w:r>
      <w:r w:rsidRPr="00AE2A3E">
        <w:rPr>
          <w:rFonts w:hint="eastAsia"/>
          <w:b/>
        </w:rPr>
        <w:t>：</w:t>
      </w:r>
    </w:p>
    <w:p w14:paraId="68847359" w14:textId="77777777" w:rsidR="00FD4BC4" w:rsidRPr="00E27EB0" w:rsidRDefault="00FD4BC4" w:rsidP="00FD4BC4">
      <w:pPr>
        <w:ind w:left="420"/>
        <w:rPr>
          <w:b/>
        </w:rPr>
      </w:pPr>
      <w:r>
        <w:rPr>
          <w:b/>
          <w:noProof/>
        </w:rPr>
        <w:lastRenderedPageBreak/>
        <w:drawing>
          <wp:inline distT="0" distB="0" distL="0" distR="0" wp14:anchorId="2EE5C775" wp14:editId="40219C7C">
            <wp:extent cx="5274945" cy="487045"/>
            <wp:effectExtent l="0" t="0" r="1905"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录像完整性监测.jpg"/>
                    <pic:cNvPicPr/>
                  </pic:nvPicPr>
                  <pic:blipFill>
                    <a:blip r:embed="rId62">
                      <a:extLst>
                        <a:ext uri="{28A0092B-C50C-407E-A947-70E740481C1C}">
                          <a14:useLocalDpi xmlns:a14="http://schemas.microsoft.com/office/drawing/2010/main" val="0"/>
                        </a:ext>
                      </a:extLst>
                    </a:blip>
                    <a:stretch>
                      <a:fillRect/>
                    </a:stretch>
                  </pic:blipFill>
                  <pic:spPr>
                    <a:xfrm>
                      <a:off x="0" y="0"/>
                      <a:ext cx="5274945" cy="487045"/>
                    </a:xfrm>
                    <a:prstGeom prst="rect">
                      <a:avLst/>
                    </a:prstGeom>
                  </pic:spPr>
                </pic:pic>
              </a:graphicData>
            </a:graphic>
          </wp:inline>
        </w:drawing>
      </w:r>
    </w:p>
    <w:p w14:paraId="3C4A18BD" w14:textId="77777777" w:rsidR="00FD4BC4" w:rsidRDefault="00FD4BC4" w:rsidP="00766DCE">
      <w:pPr>
        <w:pStyle w:val="af5"/>
        <w:numPr>
          <w:ilvl w:val="0"/>
          <w:numId w:val="20"/>
        </w:numPr>
        <w:ind w:firstLineChars="0"/>
        <w:rPr>
          <w:b/>
        </w:rPr>
      </w:pPr>
      <w:r w:rsidRPr="00AE2A3E">
        <w:rPr>
          <w:b/>
        </w:rPr>
        <w:t>原型说明</w:t>
      </w:r>
      <w:r w:rsidRPr="00AE2A3E">
        <w:rPr>
          <w:rFonts w:hint="eastAsia"/>
          <w:b/>
        </w:rPr>
        <w:t>：（可选）</w:t>
      </w:r>
    </w:p>
    <w:p w14:paraId="01A3EAB9" w14:textId="77777777" w:rsidR="00FD4BC4" w:rsidRDefault="00FD4BC4" w:rsidP="00FD4BC4">
      <w:r>
        <w:rPr>
          <w:noProof/>
        </w:rPr>
        <w:drawing>
          <wp:inline distT="0" distB="0" distL="0" distR="0" wp14:anchorId="647D17BD" wp14:editId="2E048D92">
            <wp:extent cx="5274945" cy="2916555"/>
            <wp:effectExtent l="0" t="0" r="190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录像完整性监测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945" cy="2916555"/>
                    </a:xfrm>
                    <a:prstGeom prst="rect">
                      <a:avLst/>
                    </a:prstGeom>
                  </pic:spPr>
                </pic:pic>
              </a:graphicData>
            </a:graphic>
          </wp:inline>
        </w:drawing>
      </w:r>
    </w:p>
    <w:p w14:paraId="08706971" w14:textId="45304044" w:rsidR="00FD4BC4" w:rsidRDefault="003035BD" w:rsidP="00FD4BC4">
      <w:r w:rsidRPr="003035BD">
        <w:rPr>
          <w:noProof/>
        </w:rPr>
        <w:drawing>
          <wp:inline distT="0" distB="0" distL="0" distR="0" wp14:anchorId="398BDA0E" wp14:editId="6E90D45F">
            <wp:extent cx="5274945" cy="2910930"/>
            <wp:effectExtent l="0" t="0" r="1905" b="3810"/>
            <wp:docPr id="8" name="图片 8" descr="C:\Users\EVERES~1\AppData\Local\Temp\WeChat Files\163754308693408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VERES~1\AppData\Local\Temp\WeChat Files\16375430869340858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945" cy="2910930"/>
                    </a:xfrm>
                    <a:prstGeom prst="rect">
                      <a:avLst/>
                    </a:prstGeom>
                    <a:noFill/>
                    <a:ln>
                      <a:noFill/>
                    </a:ln>
                  </pic:spPr>
                </pic:pic>
              </a:graphicData>
            </a:graphic>
          </wp:inline>
        </w:drawing>
      </w:r>
    </w:p>
    <w:tbl>
      <w:tblPr>
        <w:tblStyle w:val="aa"/>
        <w:tblW w:w="0" w:type="auto"/>
        <w:tblInd w:w="420" w:type="dxa"/>
        <w:tblLook w:val="04A0" w:firstRow="1" w:lastRow="0" w:firstColumn="1" w:lastColumn="0" w:noHBand="0" w:noVBand="1"/>
      </w:tblPr>
      <w:tblGrid>
        <w:gridCol w:w="2616"/>
        <w:gridCol w:w="2616"/>
        <w:gridCol w:w="2645"/>
      </w:tblGrid>
      <w:tr w:rsidR="00FD4BC4" w14:paraId="5022BE6E" w14:textId="77777777" w:rsidTr="001878AE">
        <w:tc>
          <w:tcPr>
            <w:tcW w:w="8103" w:type="dxa"/>
            <w:gridSpan w:val="3"/>
          </w:tcPr>
          <w:p w14:paraId="5B89CA4C" w14:textId="77777777" w:rsidR="00FD4BC4" w:rsidRDefault="00FD4BC4" w:rsidP="001878AE">
            <w:r>
              <w:rPr>
                <w:rFonts w:hint="eastAsia"/>
              </w:rPr>
              <w:t>图像质量监测展示以下信息</w:t>
            </w:r>
          </w:p>
        </w:tc>
      </w:tr>
      <w:tr w:rsidR="00FD4BC4" w14:paraId="6111C7C4" w14:textId="77777777" w:rsidTr="001878AE">
        <w:tc>
          <w:tcPr>
            <w:tcW w:w="2701" w:type="dxa"/>
            <w:vMerge w:val="restart"/>
            <w:vAlign w:val="center"/>
          </w:tcPr>
          <w:p w14:paraId="5FF06B02" w14:textId="77777777" w:rsidR="00FD4BC4" w:rsidRDefault="00FD4BC4" w:rsidP="001878AE">
            <w:r>
              <w:rPr>
                <w:rFonts w:hint="eastAsia"/>
              </w:rPr>
              <w:t>摄像机在线监测列表</w:t>
            </w:r>
          </w:p>
        </w:tc>
        <w:tc>
          <w:tcPr>
            <w:tcW w:w="2701" w:type="dxa"/>
          </w:tcPr>
          <w:p w14:paraId="25461EE5" w14:textId="77777777" w:rsidR="00FD4BC4" w:rsidRDefault="00FD4BC4" w:rsidP="001878AE">
            <w:r>
              <w:rPr>
                <w:rFonts w:hint="eastAsia"/>
              </w:rPr>
              <w:t>IP</w:t>
            </w:r>
            <w:r>
              <w:rPr>
                <w:rFonts w:hint="eastAsia"/>
              </w:rPr>
              <w:t>地址</w:t>
            </w:r>
          </w:p>
        </w:tc>
        <w:tc>
          <w:tcPr>
            <w:tcW w:w="2701" w:type="dxa"/>
          </w:tcPr>
          <w:p w14:paraId="0E1BF1A4" w14:textId="77777777" w:rsidR="00FD4BC4" w:rsidRPr="00CE2FBA" w:rsidRDefault="00FD4BC4" w:rsidP="001878AE">
            <w:r>
              <w:rPr>
                <w:rFonts w:hint="eastAsia"/>
              </w:rPr>
              <w:t>例如：</w:t>
            </w:r>
            <w:r>
              <w:rPr>
                <w:rFonts w:hint="eastAsia"/>
              </w:rPr>
              <w:t>10</w:t>
            </w:r>
            <w:r>
              <w:t>.1.2.32</w:t>
            </w:r>
          </w:p>
        </w:tc>
      </w:tr>
      <w:tr w:rsidR="00FD4BC4" w14:paraId="25EA2E9E" w14:textId="77777777" w:rsidTr="001878AE">
        <w:tc>
          <w:tcPr>
            <w:tcW w:w="2701" w:type="dxa"/>
            <w:vMerge/>
          </w:tcPr>
          <w:p w14:paraId="022983F9" w14:textId="77777777" w:rsidR="00FD4BC4" w:rsidRDefault="00FD4BC4" w:rsidP="001878AE"/>
        </w:tc>
        <w:tc>
          <w:tcPr>
            <w:tcW w:w="2701" w:type="dxa"/>
          </w:tcPr>
          <w:p w14:paraId="0DB88BCD" w14:textId="77777777" w:rsidR="00FD4BC4" w:rsidRDefault="00FD4BC4" w:rsidP="001878AE">
            <w:r>
              <w:rPr>
                <w:rFonts w:hint="eastAsia"/>
              </w:rPr>
              <w:t>摄像机名称</w:t>
            </w:r>
          </w:p>
        </w:tc>
        <w:tc>
          <w:tcPr>
            <w:tcW w:w="2701" w:type="dxa"/>
          </w:tcPr>
          <w:p w14:paraId="7BD7EE9E" w14:textId="77777777" w:rsidR="00FD4BC4" w:rsidRDefault="00FD4BC4" w:rsidP="001878AE">
            <w:r>
              <w:rPr>
                <w:rFonts w:hint="eastAsia"/>
              </w:rPr>
              <w:t>例如：区政府大门</w:t>
            </w:r>
          </w:p>
        </w:tc>
      </w:tr>
      <w:tr w:rsidR="00FD4BC4" w14:paraId="4E02A112" w14:textId="77777777" w:rsidTr="001878AE">
        <w:tc>
          <w:tcPr>
            <w:tcW w:w="2701" w:type="dxa"/>
            <w:vMerge/>
          </w:tcPr>
          <w:p w14:paraId="240B29C2" w14:textId="77777777" w:rsidR="00FD4BC4" w:rsidRDefault="00FD4BC4" w:rsidP="001878AE"/>
        </w:tc>
        <w:tc>
          <w:tcPr>
            <w:tcW w:w="2701" w:type="dxa"/>
          </w:tcPr>
          <w:p w14:paraId="5B4DC075" w14:textId="77777777" w:rsidR="00FD4BC4" w:rsidRDefault="00FD4BC4" w:rsidP="001878AE">
            <w:r>
              <w:rPr>
                <w:rFonts w:hint="eastAsia"/>
              </w:rPr>
              <w:t>诊断时间</w:t>
            </w:r>
          </w:p>
        </w:tc>
        <w:tc>
          <w:tcPr>
            <w:tcW w:w="2701" w:type="dxa"/>
          </w:tcPr>
          <w:p w14:paraId="50DD1F32" w14:textId="77777777" w:rsidR="00FD4BC4" w:rsidRDefault="00FD4BC4" w:rsidP="001878AE">
            <w:r>
              <w:rPr>
                <w:rFonts w:hint="eastAsia"/>
              </w:rPr>
              <w:t>最近一次图像诊断时间</w:t>
            </w:r>
          </w:p>
        </w:tc>
      </w:tr>
      <w:tr w:rsidR="00FD4BC4" w14:paraId="6E566666" w14:textId="77777777" w:rsidTr="001878AE">
        <w:tc>
          <w:tcPr>
            <w:tcW w:w="2701" w:type="dxa"/>
            <w:vMerge/>
          </w:tcPr>
          <w:p w14:paraId="55EA1C8F" w14:textId="77777777" w:rsidR="00FD4BC4" w:rsidRDefault="00FD4BC4" w:rsidP="001878AE"/>
        </w:tc>
        <w:tc>
          <w:tcPr>
            <w:tcW w:w="2701" w:type="dxa"/>
          </w:tcPr>
          <w:p w14:paraId="11567ECE" w14:textId="77777777" w:rsidR="00FD4BC4" w:rsidRDefault="00FD4BC4" w:rsidP="001878AE">
            <w:r>
              <w:rPr>
                <w:rFonts w:hint="eastAsia"/>
              </w:rPr>
              <w:t>日期列</w:t>
            </w:r>
          </w:p>
        </w:tc>
        <w:tc>
          <w:tcPr>
            <w:tcW w:w="2701" w:type="dxa"/>
          </w:tcPr>
          <w:p w14:paraId="3E4B6B0B" w14:textId="77777777" w:rsidR="00FD4BC4" w:rsidRDefault="00FD4BC4" w:rsidP="001878AE">
            <w:r>
              <w:rPr>
                <w:rFonts w:hint="eastAsia"/>
              </w:rPr>
              <w:t>默认展现</w:t>
            </w:r>
            <w:r>
              <w:rPr>
                <w:rFonts w:hint="eastAsia"/>
              </w:rPr>
              <w:t>7</w:t>
            </w:r>
            <w:r>
              <w:rPr>
                <w:rFonts w:hint="eastAsia"/>
              </w:rPr>
              <w:t>列，代表近</w:t>
            </w:r>
            <w:r>
              <w:rPr>
                <w:rFonts w:hint="eastAsia"/>
              </w:rPr>
              <w:t>7</w:t>
            </w:r>
            <w:r>
              <w:rPr>
                <w:rFonts w:hint="eastAsia"/>
              </w:rPr>
              <w:t>天各摄像机录像完整性情况，列名上的日期可根据查询条件指定的日期改变</w:t>
            </w:r>
          </w:p>
        </w:tc>
      </w:tr>
      <w:tr w:rsidR="00FD4BC4" w14:paraId="567B3791" w14:textId="77777777" w:rsidTr="001878AE">
        <w:tc>
          <w:tcPr>
            <w:tcW w:w="2701" w:type="dxa"/>
            <w:vMerge w:val="restart"/>
            <w:vAlign w:val="center"/>
          </w:tcPr>
          <w:p w14:paraId="03A35C5B" w14:textId="77777777" w:rsidR="00FD4BC4" w:rsidRDefault="00FD4BC4" w:rsidP="001878AE">
            <w:r>
              <w:rPr>
                <w:rFonts w:hint="eastAsia"/>
              </w:rPr>
              <w:t>监测结果条件过滤面板</w:t>
            </w:r>
          </w:p>
        </w:tc>
        <w:tc>
          <w:tcPr>
            <w:tcW w:w="2701" w:type="dxa"/>
          </w:tcPr>
          <w:p w14:paraId="2D1AC7EE" w14:textId="77777777" w:rsidR="00FD4BC4" w:rsidRDefault="00FD4BC4" w:rsidP="001878AE">
            <w:r>
              <w:rPr>
                <w:rFonts w:hint="eastAsia"/>
              </w:rPr>
              <w:t>设备名称</w:t>
            </w:r>
          </w:p>
        </w:tc>
        <w:tc>
          <w:tcPr>
            <w:tcW w:w="2701" w:type="dxa"/>
          </w:tcPr>
          <w:p w14:paraId="7774CA20" w14:textId="77777777" w:rsidR="00FD4BC4" w:rsidRDefault="00FD4BC4" w:rsidP="001878AE">
            <w:r>
              <w:rPr>
                <w:rFonts w:hint="eastAsia"/>
              </w:rPr>
              <w:t>根据摄像机名称来模糊匹配监测结果</w:t>
            </w:r>
          </w:p>
        </w:tc>
      </w:tr>
      <w:tr w:rsidR="00FD4BC4" w14:paraId="2FCEB2F4" w14:textId="77777777" w:rsidTr="001878AE">
        <w:tc>
          <w:tcPr>
            <w:tcW w:w="2701" w:type="dxa"/>
            <w:vMerge/>
          </w:tcPr>
          <w:p w14:paraId="500F9EF3" w14:textId="77777777" w:rsidR="00FD4BC4" w:rsidRDefault="00FD4BC4" w:rsidP="001878AE"/>
        </w:tc>
        <w:tc>
          <w:tcPr>
            <w:tcW w:w="2701" w:type="dxa"/>
          </w:tcPr>
          <w:p w14:paraId="0251B1FD" w14:textId="77777777" w:rsidR="00FD4BC4" w:rsidRDefault="00FD4BC4" w:rsidP="001878AE">
            <w:r>
              <w:rPr>
                <w:rFonts w:hint="eastAsia"/>
              </w:rPr>
              <w:t>设备</w:t>
            </w:r>
            <w:r>
              <w:rPr>
                <w:rFonts w:hint="eastAsia"/>
              </w:rPr>
              <w:t>IP</w:t>
            </w:r>
          </w:p>
        </w:tc>
        <w:tc>
          <w:tcPr>
            <w:tcW w:w="2701" w:type="dxa"/>
          </w:tcPr>
          <w:p w14:paraId="1325E4FE" w14:textId="77777777" w:rsidR="00FD4BC4" w:rsidRDefault="00FD4BC4" w:rsidP="001878AE">
            <w:r>
              <w:rPr>
                <w:rFonts w:hint="eastAsia"/>
              </w:rPr>
              <w:t>根据摄像机</w:t>
            </w:r>
            <w:r>
              <w:rPr>
                <w:rFonts w:hint="eastAsia"/>
              </w:rPr>
              <w:t>IP</w:t>
            </w:r>
            <w:r>
              <w:rPr>
                <w:rFonts w:hint="eastAsia"/>
              </w:rPr>
              <w:t>地址来模糊匹配监测结果</w:t>
            </w:r>
          </w:p>
        </w:tc>
      </w:tr>
      <w:tr w:rsidR="00FD4BC4" w14:paraId="79A203A4" w14:textId="77777777" w:rsidTr="001878AE">
        <w:tc>
          <w:tcPr>
            <w:tcW w:w="2701" w:type="dxa"/>
            <w:vMerge/>
          </w:tcPr>
          <w:p w14:paraId="27B3FA7B" w14:textId="77777777" w:rsidR="00FD4BC4" w:rsidRDefault="00FD4BC4" w:rsidP="001878AE"/>
        </w:tc>
        <w:tc>
          <w:tcPr>
            <w:tcW w:w="2701" w:type="dxa"/>
          </w:tcPr>
          <w:p w14:paraId="3E9D113B" w14:textId="77777777" w:rsidR="00FD4BC4" w:rsidRDefault="00FD4BC4" w:rsidP="001878AE">
            <w:r>
              <w:rPr>
                <w:rFonts w:hint="eastAsia"/>
              </w:rPr>
              <w:t>录像完整性</w:t>
            </w:r>
          </w:p>
        </w:tc>
        <w:tc>
          <w:tcPr>
            <w:tcW w:w="2701" w:type="dxa"/>
          </w:tcPr>
          <w:p w14:paraId="2AAAE864" w14:textId="77777777" w:rsidR="00FD4BC4" w:rsidRDefault="00FD4BC4" w:rsidP="001878AE">
            <w:r>
              <w:rPr>
                <w:rFonts w:hint="eastAsia"/>
              </w:rPr>
              <w:t>根据摄像机的录像完整性状态来过滤查询结果</w:t>
            </w:r>
          </w:p>
        </w:tc>
      </w:tr>
      <w:tr w:rsidR="00FD4BC4" w14:paraId="60486C2D" w14:textId="77777777" w:rsidTr="001878AE">
        <w:tc>
          <w:tcPr>
            <w:tcW w:w="2701" w:type="dxa"/>
            <w:vMerge/>
          </w:tcPr>
          <w:p w14:paraId="57729713" w14:textId="77777777" w:rsidR="00FD4BC4" w:rsidRDefault="00FD4BC4" w:rsidP="001878AE"/>
        </w:tc>
        <w:tc>
          <w:tcPr>
            <w:tcW w:w="2701" w:type="dxa"/>
          </w:tcPr>
          <w:p w14:paraId="621A8E57" w14:textId="77777777" w:rsidR="00FD4BC4" w:rsidRDefault="00FD4BC4" w:rsidP="001878AE">
            <w:r>
              <w:rPr>
                <w:rFonts w:hint="eastAsia"/>
              </w:rPr>
              <w:t>监测时间</w:t>
            </w:r>
          </w:p>
        </w:tc>
        <w:tc>
          <w:tcPr>
            <w:tcW w:w="2701" w:type="dxa"/>
          </w:tcPr>
          <w:p w14:paraId="2FD382A9" w14:textId="77777777" w:rsidR="00FD4BC4" w:rsidRDefault="00FD4BC4" w:rsidP="001878AE">
            <w:r>
              <w:rPr>
                <w:rFonts w:hint="eastAsia"/>
              </w:rPr>
              <w:t>时间控件输入，且起始时间与截止时间之间的间隔不能大于</w:t>
            </w:r>
            <w:r>
              <w:rPr>
                <w:rFonts w:hint="eastAsia"/>
              </w:rPr>
              <w:t>7</w:t>
            </w:r>
            <w:r>
              <w:rPr>
                <w:rFonts w:hint="eastAsia"/>
              </w:rPr>
              <w:t>天</w:t>
            </w:r>
          </w:p>
        </w:tc>
      </w:tr>
    </w:tbl>
    <w:p w14:paraId="556AF1EF" w14:textId="77777777" w:rsidR="00FD4BC4" w:rsidRPr="001D5015" w:rsidRDefault="00FD4BC4" w:rsidP="00FD4BC4"/>
    <w:p w14:paraId="02D033C5" w14:textId="77777777" w:rsidR="00FD4BC4" w:rsidRDefault="00FD4BC4" w:rsidP="00766DCE">
      <w:pPr>
        <w:pStyle w:val="af5"/>
        <w:numPr>
          <w:ilvl w:val="0"/>
          <w:numId w:val="20"/>
        </w:numPr>
        <w:ind w:firstLineChars="0"/>
        <w:rPr>
          <w:b/>
        </w:rPr>
      </w:pPr>
      <w:r w:rsidRPr="00AE2A3E">
        <w:rPr>
          <w:rFonts w:hint="eastAsia"/>
          <w:b/>
        </w:rPr>
        <w:t>其他</w:t>
      </w:r>
      <w:r>
        <w:rPr>
          <w:rFonts w:hint="eastAsia"/>
          <w:b/>
        </w:rPr>
        <w:t>补充</w:t>
      </w:r>
    </w:p>
    <w:p w14:paraId="085ECD29" w14:textId="77777777" w:rsidR="00FD4BC4" w:rsidRDefault="00FD4BC4" w:rsidP="00766DCE">
      <w:pPr>
        <w:pStyle w:val="af5"/>
        <w:numPr>
          <w:ilvl w:val="0"/>
          <w:numId w:val="37"/>
        </w:numPr>
        <w:ind w:firstLineChars="0"/>
      </w:pPr>
      <w:r>
        <w:rPr>
          <w:rFonts w:hint="eastAsia"/>
        </w:rPr>
        <w:t>若某天某摄像机的录像完整性状态为间歇（黄色图标），点击该图标可以显示该摄像机当天</w:t>
      </w:r>
      <w:r>
        <w:rPr>
          <w:rFonts w:hint="eastAsia"/>
        </w:rPr>
        <w:t>24</w:t>
      </w:r>
      <w:r>
        <w:rPr>
          <w:rFonts w:hint="eastAsia"/>
        </w:rPr>
        <w:t>小时录像状态</w:t>
      </w:r>
    </w:p>
    <w:p w14:paraId="37F1410A" w14:textId="77777777" w:rsidR="00FD4BC4" w:rsidRDefault="00FD4BC4" w:rsidP="00766DCE">
      <w:pPr>
        <w:pStyle w:val="af5"/>
        <w:numPr>
          <w:ilvl w:val="0"/>
          <w:numId w:val="37"/>
        </w:numPr>
        <w:ind w:firstLineChars="0"/>
      </w:pPr>
      <w:r>
        <w:rPr>
          <w:rFonts w:hint="eastAsia"/>
        </w:rPr>
        <w:t>查询条件中的“监测时间”中设置的起始时间与截止时间之间的间隔不能大于</w:t>
      </w:r>
      <w:r>
        <w:rPr>
          <w:rFonts w:hint="eastAsia"/>
        </w:rPr>
        <w:t>7</w:t>
      </w:r>
      <w:r>
        <w:rPr>
          <w:rFonts w:hint="eastAsia"/>
        </w:rPr>
        <w:t>天</w:t>
      </w:r>
    </w:p>
    <w:p w14:paraId="3D58EE5F" w14:textId="77777777" w:rsidR="00FD4BC4" w:rsidRDefault="00FD4BC4" w:rsidP="00766DCE">
      <w:pPr>
        <w:pStyle w:val="af5"/>
        <w:numPr>
          <w:ilvl w:val="0"/>
          <w:numId w:val="37"/>
        </w:numPr>
        <w:ind w:firstLineChars="0"/>
      </w:pPr>
      <w:r>
        <w:rPr>
          <w:rFonts w:hint="eastAsia"/>
        </w:rPr>
        <w:lastRenderedPageBreak/>
        <w:t>列表支持分页展示，每页展示</w:t>
      </w:r>
      <w:r>
        <w:t>15</w:t>
      </w:r>
      <w:r>
        <w:rPr>
          <w:rFonts w:hint="eastAsia"/>
        </w:rPr>
        <w:t>条数据</w:t>
      </w:r>
    </w:p>
    <w:p w14:paraId="17BD8396" w14:textId="77777777" w:rsidR="00FD4BC4" w:rsidRDefault="00FD4BC4" w:rsidP="00766DCE">
      <w:pPr>
        <w:pStyle w:val="af5"/>
        <w:numPr>
          <w:ilvl w:val="0"/>
          <w:numId w:val="37"/>
        </w:numPr>
        <w:ind w:firstLineChars="0"/>
      </w:pPr>
      <w:r>
        <w:rPr>
          <w:rFonts w:hint="eastAsia"/>
        </w:rPr>
        <w:t>支持监测结果导出</w:t>
      </w:r>
    </w:p>
    <w:p w14:paraId="5E6BE9F2" w14:textId="3CB90E49" w:rsidR="00CC3B98" w:rsidRDefault="00CC3B98" w:rsidP="00FD4BC4">
      <w:pPr>
        <w:pStyle w:val="af5"/>
        <w:ind w:left="360" w:firstLineChars="0" w:firstLine="0"/>
        <w:rPr>
          <w:sz w:val="21"/>
          <w:szCs w:val="21"/>
        </w:rPr>
      </w:pPr>
    </w:p>
    <w:p w14:paraId="40A81C6F" w14:textId="77777777" w:rsidR="008A42F4" w:rsidRDefault="008A42F4" w:rsidP="008A42F4">
      <w:pPr>
        <w:pStyle w:val="2"/>
      </w:pPr>
      <w:bookmarkStart w:id="146" w:name="_Toc475698808"/>
      <w:bookmarkStart w:id="147" w:name="_Toc475698919"/>
      <w:bookmarkStart w:id="148" w:name="_Toc475726713"/>
      <w:bookmarkStart w:id="149" w:name="_Toc475698801"/>
      <w:bookmarkStart w:id="150" w:name="_Toc475698912"/>
      <w:r>
        <w:rPr>
          <w:rFonts w:hint="eastAsia"/>
        </w:rPr>
        <w:t>统计报表</w:t>
      </w:r>
      <w:bookmarkEnd w:id="146"/>
      <w:bookmarkEnd w:id="147"/>
      <w:bookmarkEnd w:id="148"/>
    </w:p>
    <w:p w14:paraId="0C57AE50" w14:textId="77777777" w:rsidR="008A42F4" w:rsidRDefault="008A42F4" w:rsidP="008A42F4">
      <w:pPr>
        <w:pStyle w:val="3"/>
      </w:pPr>
      <w:bookmarkStart w:id="151" w:name="_Toc475698809"/>
      <w:bookmarkStart w:id="152" w:name="_Toc475698920"/>
      <w:bookmarkStart w:id="153" w:name="_Toc475726714"/>
      <w:r>
        <w:rPr>
          <w:rFonts w:hint="eastAsia"/>
        </w:rPr>
        <w:t>在线率报表</w:t>
      </w:r>
      <w:bookmarkEnd w:id="151"/>
      <w:bookmarkEnd w:id="152"/>
      <w:bookmarkEnd w:id="153"/>
    </w:p>
    <w:p w14:paraId="1AC6DA54" w14:textId="77777777" w:rsidR="008A42F4" w:rsidRDefault="008A42F4" w:rsidP="008A42F4">
      <w:pPr>
        <w:pStyle w:val="af5"/>
        <w:numPr>
          <w:ilvl w:val="0"/>
          <w:numId w:val="24"/>
        </w:numPr>
        <w:ind w:firstLineChars="0"/>
        <w:rPr>
          <w:b/>
        </w:rPr>
      </w:pPr>
      <w:r w:rsidRPr="00F26172">
        <w:rPr>
          <w:rFonts w:hint="eastAsia"/>
          <w:b/>
        </w:rPr>
        <w:t>需求定义</w:t>
      </w:r>
    </w:p>
    <w:p w14:paraId="59B282E2" w14:textId="77777777" w:rsidR="008A42F4" w:rsidRPr="00123188" w:rsidRDefault="008A42F4" w:rsidP="008A42F4">
      <w:pPr>
        <w:pStyle w:val="af5"/>
        <w:ind w:firstLine="480"/>
      </w:pPr>
      <w:r>
        <w:rPr>
          <w:rFonts w:hint="eastAsia"/>
        </w:rPr>
        <w:t>对于摄像机在线诊断结果，提供报</w:t>
      </w:r>
      <w:r w:rsidRPr="00123188">
        <w:rPr>
          <w:rFonts w:hint="eastAsia"/>
        </w:rPr>
        <w:t>表查询展现形式，用户可以从宏观角度，根据不同筛选条件，不同统计维度查看各省、地市、区县的摄像机在线数，在线率统计情况，并可以导出，查看摄像机在线详细信息。</w:t>
      </w:r>
    </w:p>
    <w:p w14:paraId="3054050C" w14:textId="77777777" w:rsidR="008A42F4" w:rsidRDefault="008A42F4" w:rsidP="008A42F4">
      <w:pPr>
        <w:pStyle w:val="af5"/>
        <w:numPr>
          <w:ilvl w:val="0"/>
          <w:numId w:val="24"/>
        </w:numPr>
        <w:ind w:firstLineChars="0"/>
        <w:rPr>
          <w:b/>
        </w:rPr>
      </w:pPr>
      <w:r w:rsidRPr="00F26172">
        <w:rPr>
          <w:rFonts w:hint="eastAsia"/>
          <w:b/>
        </w:rPr>
        <w:t>需求场景</w:t>
      </w:r>
    </w:p>
    <w:p w14:paraId="22527B3F" w14:textId="77777777" w:rsidR="008A42F4" w:rsidRPr="003B7BB6" w:rsidRDefault="008A42F4" w:rsidP="008A42F4">
      <w:pPr>
        <w:pStyle w:val="af5"/>
        <w:ind w:firstLine="480"/>
      </w:pPr>
      <w:r>
        <w:rPr>
          <w:rFonts w:hint="eastAsia"/>
        </w:rPr>
        <w:t>用户</w:t>
      </w:r>
      <w:r w:rsidRPr="003B7BB6">
        <w:rPr>
          <w:rFonts w:hint="eastAsia"/>
        </w:rPr>
        <w:t>需要知道各省，地市，区县摄像机在线</w:t>
      </w:r>
      <w:r>
        <w:rPr>
          <w:rFonts w:hint="eastAsia"/>
        </w:rPr>
        <w:t>统计</w:t>
      </w:r>
      <w:r w:rsidRPr="003B7BB6">
        <w:rPr>
          <w:rFonts w:hint="eastAsia"/>
        </w:rPr>
        <w:t>情况时，可以查看在线率统计报表，展现最新一轮检测的摄像机在线情况，并可以查看摄像机</w:t>
      </w:r>
      <w:r>
        <w:rPr>
          <w:rFonts w:hint="eastAsia"/>
        </w:rPr>
        <w:t>具体信令时延，码流时延，关键帧时延详细信息</w:t>
      </w:r>
      <w:r w:rsidRPr="003B7BB6">
        <w:rPr>
          <w:rFonts w:hint="eastAsia"/>
        </w:rPr>
        <w:t>。</w:t>
      </w:r>
    </w:p>
    <w:p w14:paraId="514EEA37" w14:textId="77777777" w:rsidR="008A42F4" w:rsidRDefault="008A42F4" w:rsidP="008A42F4">
      <w:pPr>
        <w:pStyle w:val="af5"/>
        <w:numPr>
          <w:ilvl w:val="0"/>
          <w:numId w:val="24"/>
        </w:numPr>
        <w:ind w:firstLineChars="0"/>
        <w:rPr>
          <w:b/>
        </w:rPr>
      </w:pPr>
      <w:r w:rsidRPr="00F26172">
        <w:rPr>
          <w:rFonts w:hint="eastAsia"/>
          <w:b/>
        </w:rPr>
        <w:t>需求输入输出</w:t>
      </w:r>
    </w:p>
    <w:p w14:paraId="5B7C2103" w14:textId="77777777" w:rsidR="008A42F4" w:rsidRPr="00E80B6E" w:rsidRDefault="008A42F4" w:rsidP="008A42F4">
      <w:r w:rsidRPr="00E80B6E">
        <w:rPr>
          <w:rFonts w:hint="eastAsia"/>
        </w:rPr>
        <w:t>前提条件：</w:t>
      </w:r>
      <w:r>
        <w:rPr>
          <w:rFonts w:hint="eastAsia"/>
        </w:rPr>
        <w:t>摄像机已进行了在线状态检测。</w:t>
      </w:r>
    </w:p>
    <w:p w14:paraId="440B528C" w14:textId="77777777" w:rsidR="008A42F4" w:rsidRPr="00E80B6E" w:rsidRDefault="008A42F4" w:rsidP="008A42F4">
      <w:r w:rsidRPr="00E80B6E">
        <w:t>输入</w:t>
      </w:r>
      <w:r w:rsidRPr="00E80B6E">
        <w:rPr>
          <w:rFonts w:hint="eastAsia"/>
        </w:rPr>
        <w:t>：</w:t>
      </w:r>
      <w:r>
        <w:rPr>
          <w:rFonts w:hint="eastAsia"/>
        </w:rPr>
        <w:t>无</w:t>
      </w:r>
    </w:p>
    <w:p w14:paraId="016A9244" w14:textId="77777777" w:rsidR="008A42F4" w:rsidRDefault="008A42F4" w:rsidP="008A42F4">
      <w:r w:rsidRPr="00E80B6E">
        <w:rPr>
          <w:rFonts w:hint="eastAsia"/>
        </w:rPr>
        <w:t>输出：</w:t>
      </w:r>
      <w:r w:rsidRPr="00E80B6E">
        <w:t xml:space="preserve"> </w:t>
      </w:r>
      <w:r>
        <w:rPr>
          <w:rFonts w:hint="eastAsia"/>
        </w:rPr>
        <w:t>行政区划，在线数，离线数，在线率</w:t>
      </w:r>
    </w:p>
    <w:p w14:paraId="7079E02A" w14:textId="77777777" w:rsidR="008A42F4" w:rsidRDefault="008A42F4" w:rsidP="008A42F4">
      <w:pPr>
        <w:pStyle w:val="af5"/>
        <w:numPr>
          <w:ilvl w:val="0"/>
          <w:numId w:val="24"/>
        </w:numPr>
        <w:ind w:firstLineChars="0"/>
        <w:rPr>
          <w:b/>
        </w:rPr>
      </w:pPr>
      <w:r>
        <w:rPr>
          <w:rFonts w:hint="eastAsia"/>
          <w:b/>
        </w:rPr>
        <w:t>需求流程</w:t>
      </w:r>
    </w:p>
    <w:p w14:paraId="0E99A492" w14:textId="77777777" w:rsidR="008A42F4" w:rsidRDefault="008A42F4" w:rsidP="008A42F4">
      <w:pPr>
        <w:pStyle w:val="af5"/>
        <w:ind w:left="603" w:firstLineChars="0" w:firstLine="0"/>
        <w:rPr>
          <w:b/>
        </w:rPr>
      </w:pPr>
      <w:r>
        <w:object w:dxaOrig="8305" w:dyaOrig="935" w14:anchorId="43A11CE0">
          <v:shape id="_x0000_i1036" type="#_x0000_t75" style="width:388.5pt;height:43.5pt" o:ole="">
            <v:imagedata r:id="rId65" o:title=""/>
          </v:shape>
          <o:OLEObject Type="Embed" ProgID="Visio.Drawing.11" ShapeID="_x0000_i1036" DrawAspect="Content" ObjectID="_1549813222" r:id="rId66"/>
        </w:object>
      </w:r>
    </w:p>
    <w:p w14:paraId="374B370D" w14:textId="77777777" w:rsidR="008A42F4" w:rsidRDefault="008A42F4" w:rsidP="008A42F4">
      <w:pPr>
        <w:pStyle w:val="af5"/>
        <w:numPr>
          <w:ilvl w:val="0"/>
          <w:numId w:val="24"/>
        </w:numPr>
        <w:ind w:firstLineChars="0"/>
        <w:rPr>
          <w:b/>
        </w:rPr>
      </w:pPr>
      <w:r>
        <w:rPr>
          <w:rFonts w:hint="eastAsia"/>
          <w:b/>
        </w:rPr>
        <w:t>原型说明：（可选）</w:t>
      </w:r>
    </w:p>
    <w:p w14:paraId="5B8BC889" w14:textId="77777777" w:rsidR="008A42F4" w:rsidRDefault="008A42F4" w:rsidP="008A42F4">
      <w:pPr>
        <w:pStyle w:val="af5"/>
        <w:ind w:left="603" w:firstLineChars="0" w:firstLine="0"/>
        <w:rPr>
          <w:b/>
        </w:rPr>
      </w:pPr>
      <w:r>
        <w:rPr>
          <w:noProof/>
        </w:rPr>
        <w:lastRenderedPageBreak/>
        <w:drawing>
          <wp:inline distT="0" distB="0" distL="0" distR="0" wp14:anchorId="6D9F905D" wp14:editId="1D723D4B">
            <wp:extent cx="4810125" cy="2284252"/>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09958" cy="2284173"/>
                    </a:xfrm>
                    <a:prstGeom prst="rect">
                      <a:avLst/>
                    </a:prstGeom>
                  </pic:spPr>
                </pic:pic>
              </a:graphicData>
            </a:graphic>
          </wp:inline>
        </w:drawing>
      </w:r>
    </w:p>
    <w:p w14:paraId="1C990F4E" w14:textId="77777777" w:rsidR="008A42F4" w:rsidRDefault="008A42F4" w:rsidP="008A42F4">
      <w:pPr>
        <w:pStyle w:val="af5"/>
        <w:ind w:left="603" w:firstLineChars="0" w:firstLine="0"/>
        <w:rPr>
          <w:b/>
        </w:rPr>
      </w:pPr>
      <w:r>
        <w:rPr>
          <w:noProof/>
        </w:rPr>
        <w:drawing>
          <wp:inline distT="0" distB="0" distL="0" distR="0" wp14:anchorId="42A62350" wp14:editId="7AA58F52">
            <wp:extent cx="4979634" cy="2514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77836" cy="2513692"/>
                    </a:xfrm>
                    <a:prstGeom prst="rect">
                      <a:avLst/>
                    </a:prstGeom>
                  </pic:spPr>
                </pic:pic>
              </a:graphicData>
            </a:graphic>
          </wp:inline>
        </w:drawing>
      </w:r>
    </w:p>
    <w:p w14:paraId="36ECED84" w14:textId="77777777" w:rsidR="008A42F4" w:rsidRDefault="008A42F4" w:rsidP="008A42F4">
      <w:pPr>
        <w:pStyle w:val="af5"/>
        <w:ind w:left="603" w:firstLineChars="0" w:firstLine="0"/>
        <w:rPr>
          <w:b/>
        </w:rPr>
      </w:pPr>
      <w:r>
        <w:rPr>
          <w:noProof/>
        </w:rPr>
        <w:drawing>
          <wp:inline distT="0" distB="0" distL="0" distR="0" wp14:anchorId="3C784622" wp14:editId="6D275E3D">
            <wp:extent cx="4978424" cy="2495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76627" cy="2494649"/>
                    </a:xfrm>
                    <a:prstGeom prst="rect">
                      <a:avLst/>
                    </a:prstGeom>
                  </pic:spPr>
                </pic:pic>
              </a:graphicData>
            </a:graphic>
          </wp:inline>
        </w:drawing>
      </w:r>
    </w:p>
    <w:p w14:paraId="3A60B40D" w14:textId="77777777" w:rsidR="008A42F4" w:rsidRDefault="008A42F4" w:rsidP="008A42F4">
      <w:pPr>
        <w:pStyle w:val="af5"/>
        <w:ind w:left="603" w:firstLineChars="0" w:firstLine="0"/>
        <w:rPr>
          <w:b/>
        </w:rPr>
      </w:pPr>
      <w:r>
        <w:rPr>
          <w:noProof/>
        </w:rPr>
        <w:lastRenderedPageBreak/>
        <w:drawing>
          <wp:inline distT="0" distB="0" distL="0" distR="0" wp14:anchorId="1A574CD6" wp14:editId="222B7F31">
            <wp:extent cx="4991181"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89379" cy="2437520"/>
                    </a:xfrm>
                    <a:prstGeom prst="rect">
                      <a:avLst/>
                    </a:prstGeom>
                  </pic:spPr>
                </pic:pic>
              </a:graphicData>
            </a:graphic>
          </wp:inline>
        </w:drawing>
      </w:r>
    </w:p>
    <w:p w14:paraId="2AE81B0F" w14:textId="77777777" w:rsidR="008A42F4" w:rsidRPr="00F26172" w:rsidRDefault="008A42F4" w:rsidP="008A42F4">
      <w:pPr>
        <w:pStyle w:val="af5"/>
        <w:numPr>
          <w:ilvl w:val="0"/>
          <w:numId w:val="24"/>
        </w:numPr>
        <w:ind w:firstLineChars="0"/>
        <w:rPr>
          <w:b/>
        </w:rPr>
      </w:pPr>
      <w:r>
        <w:rPr>
          <w:rFonts w:hint="eastAsia"/>
          <w:b/>
        </w:rPr>
        <w:t>其他补充</w:t>
      </w:r>
    </w:p>
    <w:p w14:paraId="2562DB1A" w14:textId="77777777" w:rsidR="008A42F4" w:rsidRPr="00F26172" w:rsidRDefault="008A42F4" w:rsidP="008A42F4"/>
    <w:p w14:paraId="5C7C4751" w14:textId="77777777" w:rsidR="008A42F4" w:rsidRDefault="008A42F4" w:rsidP="008A42F4">
      <w:pPr>
        <w:pStyle w:val="3"/>
      </w:pPr>
      <w:bookmarkStart w:id="154" w:name="_Toc475698810"/>
      <w:bookmarkStart w:id="155" w:name="_Toc475698921"/>
      <w:bookmarkStart w:id="156" w:name="_Toc475726715"/>
      <w:r>
        <w:rPr>
          <w:rFonts w:hint="eastAsia"/>
        </w:rPr>
        <w:t>完好率报表</w:t>
      </w:r>
      <w:bookmarkEnd w:id="154"/>
      <w:bookmarkEnd w:id="155"/>
      <w:bookmarkEnd w:id="156"/>
    </w:p>
    <w:p w14:paraId="26C8C438" w14:textId="77777777" w:rsidR="008A42F4" w:rsidRDefault="008A42F4" w:rsidP="008A42F4">
      <w:pPr>
        <w:pStyle w:val="af5"/>
        <w:numPr>
          <w:ilvl w:val="0"/>
          <w:numId w:val="25"/>
        </w:numPr>
        <w:ind w:firstLineChars="0"/>
        <w:rPr>
          <w:b/>
        </w:rPr>
      </w:pPr>
      <w:r w:rsidRPr="00F26172">
        <w:rPr>
          <w:rFonts w:hint="eastAsia"/>
          <w:b/>
        </w:rPr>
        <w:t>需求定义</w:t>
      </w:r>
    </w:p>
    <w:p w14:paraId="7F1C715B" w14:textId="77777777" w:rsidR="008A42F4" w:rsidRPr="00B73B06" w:rsidRDefault="008A42F4" w:rsidP="008A42F4">
      <w:pPr>
        <w:pStyle w:val="af5"/>
        <w:ind w:firstLine="480"/>
        <w:rPr>
          <w:b/>
        </w:rPr>
      </w:pPr>
      <w:r w:rsidRPr="00123188">
        <w:rPr>
          <w:rFonts w:hint="eastAsia"/>
        </w:rPr>
        <w:t>对于摄像机</w:t>
      </w:r>
      <w:r>
        <w:rPr>
          <w:rFonts w:hint="eastAsia"/>
        </w:rPr>
        <w:t>图像质量</w:t>
      </w:r>
      <w:r w:rsidRPr="00123188">
        <w:rPr>
          <w:rFonts w:hint="eastAsia"/>
        </w:rPr>
        <w:t>诊断结果，提供列表查询展现形式，用户可以从宏观角度，根据不同筛选条件，不同统计维度查看各省、地市、区县的摄像机</w:t>
      </w:r>
      <w:r>
        <w:rPr>
          <w:rFonts w:hint="eastAsia"/>
        </w:rPr>
        <w:t>信号缺失，画面偏色，清晰度等各项指标的正常与异常情况汇总统计</w:t>
      </w:r>
      <w:r w:rsidRPr="00123188">
        <w:rPr>
          <w:rFonts w:hint="eastAsia"/>
        </w:rPr>
        <w:t>，并可以导出，查看摄像机</w:t>
      </w:r>
      <w:r>
        <w:rPr>
          <w:rFonts w:hint="eastAsia"/>
        </w:rPr>
        <w:t>各项指标的</w:t>
      </w:r>
      <w:r w:rsidRPr="00123188">
        <w:rPr>
          <w:rFonts w:hint="eastAsia"/>
        </w:rPr>
        <w:t>详细信息。</w:t>
      </w:r>
    </w:p>
    <w:p w14:paraId="0135A82C" w14:textId="77777777" w:rsidR="008A42F4" w:rsidRDefault="008A42F4" w:rsidP="008A42F4">
      <w:pPr>
        <w:pStyle w:val="af5"/>
        <w:numPr>
          <w:ilvl w:val="0"/>
          <w:numId w:val="25"/>
        </w:numPr>
        <w:ind w:firstLineChars="0"/>
        <w:rPr>
          <w:b/>
        </w:rPr>
      </w:pPr>
      <w:r w:rsidRPr="00F26172">
        <w:rPr>
          <w:rFonts w:hint="eastAsia"/>
          <w:b/>
        </w:rPr>
        <w:t>需求场景</w:t>
      </w:r>
    </w:p>
    <w:p w14:paraId="02815A0F" w14:textId="77777777" w:rsidR="008A42F4" w:rsidRPr="00A82D5A" w:rsidRDefault="008A42F4" w:rsidP="008A42F4">
      <w:pPr>
        <w:pStyle w:val="af5"/>
        <w:ind w:firstLine="480"/>
      </w:pPr>
      <w:r w:rsidRPr="003B7BB6">
        <w:rPr>
          <w:rFonts w:hint="eastAsia"/>
        </w:rPr>
        <w:t>管理员需要知道各省，地市，区县摄像机</w:t>
      </w:r>
      <w:r>
        <w:rPr>
          <w:rFonts w:hint="eastAsia"/>
        </w:rPr>
        <w:t>图像质量完好</w:t>
      </w:r>
      <w:r w:rsidRPr="003B7BB6">
        <w:rPr>
          <w:rFonts w:hint="eastAsia"/>
        </w:rPr>
        <w:t>情况时，可以查看</w:t>
      </w:r>
      <w:r>
        <w:rPr>
          <w:rFonts w:hint="eastAsia"/>
        </w:rPr>
        <w:t>完好</w:t>
      </w:r>
      <w:r w:rsidRPr="003B7BB6">
        <w:rPr>
          <w:rFonts w:hint="eastAsia"/>
        </w:rPr>
        <w:t>率统计报表，展现最新一轮检测的摄像机</w:t>
      </w:r>
      <w:r>
        <w:rPr>
          <w:rFonts w:hint="eastAsia"/>
        </w:rPr>
        <w:t>图像质量</w:t>
      </w:r>
      <w:r w:rsidRPr="003B7BB6">
        <w:rPr>
          <w:rFonts w:hint="eastAsia"/>
        </w:rPr>
        <w:t>情况，并可以查看摄像机</w:t>
      </w:r>
      <w:r>
        <w:rPr>
          <w:rFonts w:hint="eastAsia"/>
        </w:rPr>
        <w:t>各项图像质量指标等详细信息</w:t>
      </w:r>
      <w:r w:rsidRPr="003B7BB6">
        <w:rPr>
          <w:rFonts w:hint="eastAsia"/>
        </w:rPr>
        <w:t>。</w:t>
      </w:r>
    </w:p>
    <w:p w14:paraId="37689C29" w14:textId="77777777" w:rsidR="008A42F4" w:rsidRDefault="008A42F4" w:rsidP="008A42F4">
      <w:pPr>
        <w:pStyle w:val="af5"/>
        <w:numPr>
          <w:ilvl w:val="0"/>
          <w:numId w:val="25"/>
        </w:numPr>
        <w:ind w:firstLineChars="0"/>
        <w:rPr>
          <w:b/>
        </w:rPr>
      </w:pPr>
      <w:r w:rsidRPr="00F26172">
        <w:rPr>
          <w:rFonts w:hint="eastAsia"/>
          <w:b/>
        </w:rPr>
        <w:t>需求输入输出</w:t>
      </w:r>
    </w:p>
    <w:p w14:paraId="433BA466" w14:textId="77777777" w:rsidR="008A42F4" w:rsidRPr="00E80B6E" w:rsidRDefault="008A42F4" w:rsidP="008A42F4">
      <w:r w:rsidRPr="00E80B6E">
        <w:rPr>
          <w:rFonts w:hint="eastAsia"/>
        </w:rPr>
        <w:t>前提条件：</w:t>
      </w:r>
      <w:r>
        <w:rPr>
          <w:rFonts w:hint="eastAsia"/>
        </w:rPr>
        <w:t>摄像机已进行了图像质量诊断。</w:t>
      </w:r>
    </w:p>
    <w:p w14:paraId="621EC3EE" w14:textId="77777777" w:rsidR="008A42F4" w:rsidRPr="00E80B6E" w:rsidRDefault="008A42F4" w:rsidP="008A42F4">
      <w:r w:rsidRPr="00E80B6E">
        <w:t>输入</w:t>
      </w:r>
      <w:r w:rsidRPr="00E80B6E">
        <w:rPr>
          <w:rFonts w:hint="eastAsia"/>
        </w:rPr>
        <w:t>：</w:t>
      </w:r>
      <w:r>
        <w:rPr>
          <w:rFonts w:hint="eastAsia"/>
        </w:rPr>
        <w:t>无</w:t>
      </w:r>
    </w:p>
    <w:p w14:paraId="514F6A5C" w14:textId="77777777" w:rsidR="008A42F4" w:rsidRPr="00A82D5A" w:rsidRDefault="008A42F4" w:rsidP="008A42F4">
      <w:r w:rsidRPr="00E80B6E">
        <w:rPr>
          <w:rFonts w:hint="eastAsia"/>
        </w:rPr>
        <w:lastRenderedPageBreak/>
        <w:t>输出：</w:t>
      </w:r>
      <w:r w:rsidRPr="00E80B6E">
        <w:t xml:space="preserve"> </w:t>
      </w:r>
      <w:r>
        <w:rPr>
          <w:rFonts w:hint="eastAsia"/>
        </w:rPr>
        <w:t>摄像机，信号缺失，画面偏色，清晰度，亮度，条纹干扰，雪花干扰，画面冻结等各项指标的异常统计情况。</w:t>
      </w:r>
    </w:p>
    <w:p w14:paraId="6EB030A6" w14:textId="77777777" w:rsidR="008A42F4" w:rsidRPr="00C370DE" w:rsidRDefault="008A42F4" w:rsidP="008A42F4">
      <w:pPr>
        <w:pStyle w:val="af5"/>
        <w:numPr>
          <w:ilvl w:val="0"/>
          <w:numId w:val="25"/>
        </w:numPr>
        <w:ind w:firstLineChars="0"/>
        <w:rPr>
          <w:rStyle w:val="af8"/>
          <w:bCs w:val="0"/>
        </w:rPr>
      </w:pPr>
      <w:r w:rsidRPr="00F26172">
        <w:rPr>
          <w:rFonts w:hint="eastAsia"/>
          <w:b/>
        </w:rPr>
        <w:t>需求流程</w:t>
      </w:r>
    </w:p>
    <w:p w14:paraId="7847395A" w14:textId="77777777" w:rsidR="008A42F4" w:rsidRPr="00C370DE" w:rsidRDefault="008A42F4" w:rsidP="008A42F4">
      <w:pPr>
        <w:ind w:left="420"/>
        <w:rPr>
          <w:b/>
        </w:rPr>
      </w:pPr>
      <w:r>
        <w:object w:dxaOrig="8305" w:dyaOrig="935" w14:anchorId="16DD962B">
          <v:shape id="_x0000_i1037" type="#_x0000_t75" style="width:396pt;height:44.5pt" o:ole="">
            <v:imagedata r:id="rId71" o:title=""/>
          </v:shape>
          <o:OLEObject Type="Embed" ProgID="Visio.Drawing.11" ShapeID="_x0000_i1037" DrawAspect="Content" ObjectID="_1549813223" r:id="rId72"/>
        </w:object>
      </w:r>
    </w:p>
    <w:p w14:paraId="5F702502" w14:textId="77777777" w:rsidR="008A42F4" w:rsidRDefault="008A42F4" w:rsidP="008A42F4">
      <w:pPr>
        <w:pStyle w:val="af5"/>
        <w:numPr>
          <w:ilvl w:val="0"/>
          <w:numId w:val="25"/>
        </w:numPr>
        <w:ind w:firstLineChars="0"/>
        <w:rPr>
          <w:b/>
        </w:rPr>
      </w:pPr>
      <w:r w:rsidRPr="00F26172">
        <w:rPr>
          <w:rFonts w:hint="eastAsia"/>
          <w:b/>
        </w:rPr>
        <w:t>原型说明：（可选）</w:t>
      </w:r>
    </w:p>
    <w:p w14:paraId="6C48AC8B" w14:textId="30773738" w:rsidR="008A42F4" w:rsidRDefault="00057B97" w:rsidP="00737AAD">
      <w:pPr>
        <w:jc w:val="left"/>
        <w:rPr>
          <w:rStyle w:val="af8"/>
        </w:rPr>
      </w:pPr>
      <w:r w:rsidRPr="00057B97">
        <w:rPr>
          <w:noProof/>
        </w:rPr>
        <w:drawing>
          <wp:inline distT="0" distB="0" distL="0" distR="0" wp14:anchorId="116806A5" wp14:editId="6C2001C1">
            <wp:extent cx="5274945" cy="2452500"/>
            <wp:effectExtent l="0" t="0" r="1905" b="5080"/>
            <wp:docPr id="13" name="图片 13" descr="C:\Users\EVERES~1\AppData\Local\Temp\WeChat Files\20379301494056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EVERES~1\AppData\Local\Temp\WeChat Files\2037930149405672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945" cy="2452500"/>
                    </a:xfrm>
                    <a:prstGeom prst="rect">
                      <a:avLst/>
                    </a:prstGeom>
                    <a:noFill/>
                    <a:ln>
                      <a:noFill/>
                    </a:ln>
                  </pic:spPr>
                </pic:pic>
              </a:graphicData>
            </a:graphic>
          </wp:inline>
        </w:drawing>
      </w:r>
      <w:r w:rsidRPr="00057B97">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057B97">
        <w:rPr>
          <w:noProof/>
        </w:rPr>
        <w:drawing>
          <wp:inline distT="0" distB="0" distL="0" distR="0" wp14:anchorId="330139F9" wp14:editId="3C15EECE">
            <wp:extent cx="5274945" cy="2397938"/>
            <wp:effectExtent l="0" t="0" r="1905" b="2540"/>
            <wp:docPr id="15" name="图片 15" descr="C:\Users\EVERES~1\AppData\Local\Temp\WeChat Files\133210513117567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EVERES~1\AppData\Local\Temp\WeChat Files\133210513117567337.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945" cy="2397938"/>
                    </a:xfrm>
                    <a:prstGeom prst="rect">
                      <a:avLst/>
                    </a:prstGeom>
                    <a:noFill/>
                    <a:ln>
                      <a:noFill/>
                    </a:ln>
                  </pic:spPr>
                </pic:pic>
              </a:graphicData>
            </a:graphic>
          </wp:inline>
        </w:drawing>
      </w:r>
    </w:p>
    <w:p w14:paraId="607F281E" w14:textId="688E25C6" w:rsidR="008A42F4" w:rsidRPr="008A42F4" w:rsidRDefault="008A42F4" w:rsidP="008A42F4">
      <w:pPr>
        <w:widowControl/>
        <w:spacing w:line="240" w:lineRule="auto"/>
        <w:rPr>
          <w:rFonts w:ascii="宋体" w:eastAsia="宋体" w:hAnsi="宋体" w:cs="宋体"/>
          <w:kern w:val="0"/>
        </w:rPr>
      </w:pPr>
    </w:p>
    <w:p w14:paraId="5B001F41" w14:textId="77777777" w:rsidR="008A42F4" w:rsidRDefault="008A42F4" w:rsidP="008A42F4">
      <w:pPr>
        <w:ind w:left="420"/>
        <w:rPr>
          <w:rStyle w:val="af8"/>
        </w:rPr>
      </w:pPr>
    </w:p>
    <w:p w14:paraId="79EC6C41" w14:textId="304C133E" w:rsidR="008A42F4" w:rsidRPr="00C370DE" w:rsidRDefault="008A42F4" w:rsidP="008A42F4">
      <w:pPr>
        <w:ind w:left="420"/>
        <w:rPr>
          <w:rStyle w:val="af8"/>
        </w:rPr>
      </w:pPr>
    </w:p>
    <w:p w14:paraId="7E01F1F2" w14:textId="77777777" w:rsidR="008A42F4" w:rsidRDefault="008A42F4" w:rsidP="008A42F4">
      <w:pPr>
        <w:pStyle w:val="af5"/>
        <w:numPr>
          <w:ilvl w:val="0"/>
          <w:numId w:val="25"/>
        </w:numPr>
        <w:ind w:firstLineChars="0"/>
        <w:rPr>
          <w:b/>
        </w:rPr>
      </w:pPr>
      <w:r w:rsidRPr="00F26172">
        <w:rPr>
          <w:rFonts w:hint="eastAsia"/>
          <w:b/>
        </w:rPr>
        <w:t>其他补充</w:t>
      </w:r>
    </w:p>
    <w:p w14:paraId="2BABC654" w14:textId="77777777" w:rsidR="008A42F4" w:rsidRPr="00A82D5A" w:rsidRDefault="008A42F4" w:rsidP="008A42F4">
      <w:pPr>
        <w:rPr>
          <w:b/>
        </w:rPr>
      </w:pPr>
    </w:p>
    <w:p w14:paraId="77E45044" w14:textId="77777777" w:rsidR="008A42F4" w:rsidRDefault="008A42F4" w:rsidP="008A42F4">
      <w:pPr>
        <w:pStyle w:val="3"/>
      </w:pPr>
      <w:bookmarkStart w:id="157" w:name="_Toc475698811"/>
      <w:bookmarkStart w:id="158" w:name="_Toc475698922"/>
      <w:bookmarkStart w:id="159" w:name="_Toc475726716"/>
      <w:r>
        <w:rPr>
          <w:rFonts w:hint="eastAsia"/>
        </w:rPr>
        <w:lastRenderedPageBreak/>
        <w:t>GIS</w:t>
      </w:r>
      <w:r>
        <w:rPr>
          <w:rFonts w:hint="eastAsia"/>
        </w:rPr>
        <w:t>完好率报表</w:t>
      </w:r>
      <w:bookmarkEnd w:id="157"/>
      <w:bookmarkEnd w:id="158"/>
      <w:bookmarkEnd w:id="159"/>
    </w:p>
    <w:p w14:paraId="0CE8330C" w14:textId="77777777" w:rsidR="008A42F4" w:rsidRDefault="008A42F4" w:rsidP="008A42F4">
      <w:pPr>
        <w:pStyle w:val="af5"/>
        <w:numPr>
          <w:ilvl w:val="0"/>
          <w:numId w:val="26"/>
        </w:numPr>
        <w:ind w:firstLineChars="0"/>
        <w:rPr>
          <w:b/>
        </w:rPr>
      </w:pPr>
      <w:r w:rsidRPr="00F26172">
        <w:rPr>
          <w:rFonts w:hint="eastAsia"/>
          <w:b/>
        </w:rPr>
        <w:t>需求定义</w:t>
      </w:r>
    </w:p>
    <w:p w14:paraId="42FB0E07" w14:textId="77777777" w:rsidR="008A42F4" w:rsidRPr="00DA4983" w:rsidRDefault="008A42F4" w:rsidP="008A42F4">
      <w:pPr>
        <w:pStyle w:val="af5"/>
        <w:ind w:firstLine="480"/>
      </w:pPr>
      <w:r w:rsidRPr="00DA4983">
        <w:rPr>
          <w:rFonts w:hint="eastAsia"/>
        </w:rPr>
        <w:t>对于摄像机设备清单，提供按省、地市、区县多维度统计摄像机</w:t>
      </w:r>
      <w:r w:rsidRPr="00DA4983">
        <w:rPr>
          <w:rFonts w:hint="eastAsia"/>
        </w:rPr>
        <w:t>GIS</w:t>
      </w:r>
      <w:r w:rsidRPr="00DA4983">
        <w:rPr>
          <w:rFonts w:hint="eastAsia"/>
        </w:rPr>
        <w:t>坐标完整情况汇总统计，并提供导出，查看摄像机具体经度，纬度的详细信息功能。</w:t>
      </w:r>
    </w:p>
    <w:p w14:paraId="34560500" w14:textId="77777777" w:rsidR="008A42F4" w:rsidRDefault="008A42F4" w:rsidP="008A42F4">
      <w:pPr>
        <w:pStyle w:val="af5"/>
        <w:numPr>
          <w:ilvl w:val="0"/>
          <w:numId w:val="26"/>
        </w:numPr>
        <w:ind w:firstLineChars="0"/>
        <w:rPr>
          <w:b/>
        </w:rPr>
      </w:pPr>
      <w:r w:rsidRPr="00F26172">
        <w:rPr>
          <w:rFonts w:hint="eastAsia"/>
          <w:b/>
        </w:rPr>
        <w:t>需求场景</w:t>
      </w:r>
    </w:p>
    <w:p w14:paraId="630A9E66" w14:textId="77777777" w:rsidR="008A42F4" w:rsidRPr="00DA4983" w:rsidRDefault="008A42F4" w:rsidP="008A42F4">
      <w:pPr>
        <w:pStyle w:val="af5"/>
        <w:ind w:firstLine="480"/>
      </w:pPr>
      <w:r w:rsidRPr="003B7BB6">
        <w:rPr>
          <w:rFonts w:hint="eastAsia"/>
        </w:rPr>
        <w:t>管理员需要知道各省，地市，区县摄像机</w:t>
      </w:r>
      <w:r>
        <w:rPr>
          <w:rFonts w:hint="eastAsia"/>
        </w:rPr>
        <w:t>GIS</w:t>
      </w:r>
      <w:r>
        <w:rPr>
          <w:rFonts w:hint="eastAsia"/>
        </w:rPr>
        <w:t>坐标完整</w:t>
      </w:r>
      <w:r w:rsidRPr="003B7BB6">
        <w:rPr>
          <w:rFonts w:hint="eastAsia"/>
        </w:rPr>
        <w:t>情况时，可以查看</w:t>
      </w:r>
      <w:r>
        <w:rPr>
          <w:rFonts w:hint="eastAsia"/>
        </w:rPr>
        <w:t>GIS</w:t>
      </w:r>
      <w:r>
        <w:rPr>
          <w:rFonts w:hint="eastAsia"/>
        </w:rPr>
        <w:t>完整</w:t>
      </w:r>
      <w:r w:rsidRPr="003B7BB6">
        <w:rPr>
          <w:rFonts w:hint="eastAsia"/>
        </w:rPr>
        <w:t>率统计报表，展现最新的摄像机</w:t>
      </w:r>
      <w:r>
        <w:rPr>
          <w:rFonts w:hint="eastAsia"/>
        </w:rPr>
        <w:t>GIS</w:t>
      </w:r>
      <w:r>
        <w:rPr>
          <w:rFonts w:hint="eastAsia"/>
        </w:rPr>
        <w:t>完整汇总统计</w:t>
      </w:r>
      <w:r w:rsidRPr="003B7BB6">
        <w:rPr>
          <w:rFonts w:hint="eastAsia"/>
        </w:rPr>
        <w:t>情况，并可以查看摄像机</w:t>
      </w:r>
      <w:r>
        <w:rPr>
          <w:rFonts w:hint="eastAsia"/>
        </w:rPr>
        <w:t>具体经度、纬度等详细信息</w:t>
      </w:r>
      <w:r w:rsidRPr="003B7BB6">
        <w:rPr>
          <w:rFonts w:hint="eastAsia"/>
        </w:rPr>
        <w:t>。</w:t>
      </w:r>
    </w:p>
    <w:p w14:paraId="296BA13F" w14:textId="77777777" w:rsidR="008A42F4" w:rsidRDefault="008A42F4" w:rsidP="008A42F4">
      <w:pPr>
        <w:pStyle w:val="af5"/>
        <w:numPr>
          <w:ilvl w:val="0"/>
          <w:numId w:val="26"/>
        </w:numPr>
        <w:ind w:firstLineChars="0"/>
        <w:rPr>
          <w:b/>
        </w:rPr>
      </w:pPr>
      <w:r w:rsidRPr="00F26172">
        <w:rPr>
          <w:rFonts w:hint="eastAsia"/>
          <w:b/>
        </w:rPr>
        <w:t>需求输入输出</w:t>
      </w:r>
    </w:p>
    <w:p w14:paraId="2115C0D6" w14:textId="77777777" w:rsidR="008A42F4" w:rsidRPr="00E80B6E" w:rsidRDefault="008A42F4" w:rsidP="008A42F4">
      <w:r w:rsidRPr="00E80B6E">
        <w:rPr>
          <w:rFonts w:hint="eastAsia"/>
        </w:rPr>
        <w:t>前提条件：</w:t>
      </w:r>
      <w:r>
        <w:rPr>
          <w:rFonts w:hint="eastAsia"/>
        </w:rPr>
        <w:t>摄像机已自动发现并同步到统一资源库中。</w:t>
      </w:r>
    </w:p>
    <w:p w14:paraId="5A938824" w14:textId="77777777" w:rsidR="008A42F4" w:rsidRPr="00E80B6E" w:rsidRDefault="008A42F4" w:rsidP="008A42F4">
      <w:r w:rsidRPr="00E80B6E">
        <w:t>输入</w:t>
      </w:r>
      <w:r w:rsidRPr="00E80B6E">
        <w:rPr>
          <w:rFonts w:hint="eastAsia"/>
        </w:rPr>
        <w:t>：</w:t>
      </w:r>
      <w:r>
        <w:rPr>
          <w:rFonts w:hint="eastAsia"/>
        </w:rPr>
        <w:t>无</w:t>
      </w:r>
    </w:p>
    <w:p w14:paraId="68DAA1F8" w14:textId="77777777" w:rsidR="008A42F4" w:rsidRPr="00EA7D10" w:rsidRDefault="008A42F4" w:rsidP="008A42F4">
      <w:r w:rsidRPr="00E80B6E">
        <w:rPr>
          <w:rFonts w:hint="eastAsia"/>
        </w:rPr>
        <w:t>输出：</w:t>
      </w:r>
      <w:r w:rsidRPr="00E80B6E">
        <w:t xml:space="preserve"> </w:t>
      </w:r>
      <w:r>
        <w:rPr>
          <w:rFonts w:hint="eastAsia"/>
        </w:rPr>
        <w:t>摄像机，完整数，缺失数，完整率。</w:t>
      </w:r>
    </w:p>
    <w:p w14:paraId="26849F95" w14:textId="77777777" w:rsidR="008A42F4" w:rsidRDefault="008A42F4" w:rsidP="008A42F4">
      <w:pPr>
        <w:pStyle w:val="af5"/>
        <w:numPr>
          <w:ilvl w:val="0"/>
          <w:numId w:val="26"/>
        </w:numPr>
        <w:ind w:firstLineChars="0"/>
        <w:rPr>
          <w:b/>
        </w:rPr>
      </w:pPr>
      <w:r w:rsidRPr="00F26172">
        <w:rPr>
          <w:rFonts w:hint="eastAsia"/>
          <w:b/>
        </w:rPr>
        <w:t>需求流程</w:t>
      </w:r>
    </w:p>
    <w:p w14:paraId="48EACD9A" w14:textId="77777777" w:rsidR="008A42F4" w:rsidRPr="00EA7D10" w:rsidRDefault="008A42F4" w:rsidP="008A42F4">
      <w:pPr>
        <w:ind w:left="420"/>
        <w:rPr>
          <w:b/>
        </w:rPr>
      </w:pPr>
      <w:r>
        <w:object w:dxaOrig="8305" w:dyaOrig="935" w14:anchorId="4DD6AC76">
          <v:shape id="_x0000_i1038" type="#_x0000_t75" style="width:396pt;height:44.5pt" o:ole="">
            <v:imagedata r:id="rId75" o:title=""/>
          </v:shape>
          <o:OLEObject Type="Embed" ProgID="Visio.Drawing.11" ShapeID="_x0000_i1038" DrawAspect="Content" ObjectID="_1549813224" r:id="rId76"/>
        </w:object>
      </w:r>
    </w:p>
    <w:p w14:paraId="72DE68CE" w14:textId="77777777" w:rsidR="008A42F4" w:rsidRDefault="008A42F4" w:rsidP="008A42F4">
      <w:pPr>
        <w:pStyle w:val="af5"/>
        <w:numPr>
          <w:ilvl w:val="0"/>
          <w:numId w:val="26"/>
        </w:numPr>
        <w:ind w:firstLineChars="0"/>
        <w:rPr>
          <w:b/>
        </w:rPr>
      </w:pPr>
      <w:r w:rsidRPr="00F26172">
        <w:rPr>
          <w:rFonts w:hint="eastAsia"/>
          <w:b/>
        </w:rPr>
        <w:t>原型说明：（可选）</w:t>
      </w:r>
    </w:p>
    <w:p w14:paraId="59679B33" w14:textId="77777777" w:rsidR="008A42F4" w:rsidRDefault="008A42F4" w:rsidP="008A42F4">
      <w:pPr>
        <w:ind w:left="420"/>
        <w:rPr>
          <w:b/>
        </w:rPr>
      </w:pPr>
      <w:r>
        <w:rPr>
          <w:noProof/>
        </w:rPr>
        <w:drawing>
          <wp:inline distT="0" distB="0" distL="0" distR="0" wp14:anchorId="6D9E779C" wp14:editId="735F7AAE">
            <wp:extent cx="5067300" cy="22755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65471" cy="2274771"/>
                    </a:xfrm>
                    <a:prstGeom prst="rect">
                      <a:avLst/>
                    </a:prstGeom>
                  </pic:spPr>
                </pic:pic>
              </a:graphicData>
            </a:graphic>
          </wp:inline>
        </w:drawing>
      </w:r>
    </w:p>
    <w:p w14:paraId="76B9D0CF" w14:textId="77777777" w:rsidR="008A42F4" w:rsidRPr="00D91A23" w:rsidRDefault="008A42F4" w:rsidP="008A42F4">
      <w:pPr>
        <w:ind w:left="420"/>
        <w:rPr>
          <w:b/>
        </w:rPr>
      </w:pPr>
      <w:r>
        <w:rPr>
          <w:noProof/>
        </w:rPr>
        <w:lastRenderedPageBreak/>
        <w:drawing>
          <wp:inline distT="0" distB="0" distL="0" distR="0" wp14:anchorId="30F24B57" wp14:editId="5A411242">
            <wp:extent cx="5094515" cy="2476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98460" cy="2478418"/>
                    </a:xfrm>
                    <a:prstGeom prst="rect">
                      <a:avLst/>
                    </a:prstGeom>
                  </pic:spPr>
                </pic:pic>
              </a:graphicData>
            </a:graphic>
          </wp:inline>
        </w:drawing>
      </w:r>
    </w:p>
    <w:p w14:paraId="518C9ADF" w14:textId="77777777" w:rsidR="008A42F4" w:rsidRDefault="008A42F4" w:rsidP="008A42F4">
      <w:pPr>
        <w:pStyle w:val="af5"/>
        <w:numPr>
          <w:ilvl w:val="0"/>
          <w:numId w:val="26"/>
        </w:numPr>
        <w:ind w:firstLineChars="0"/>
        <w:rPr>
          <w:b/>
        </w:rPr>
      </w:pPr>
      <w:r w:rsidRPr="00F26172">
        <w:rPr>
          <w:rFonts w:hint="eastAsia"/>
          <w:b/>
        </w:rPr>
        <w:t>其他补充</w:t>
      </w:r>
    </w:p>
    <w:p w14:paraId="1A1E38A7" w14:textId="77777777" w:rsidR="008A42F4" w:rsidRPr="00DA4983" w:rsidRDefault="008A42F4" w:rsidP="008A42F4">
      <w:pPr>
        <w:rPr>
          <w:b/>
        </w:rPr>
      </w:pPr>
    </w:p>
    <w:p w14:paraId="147017C4" w14:textId="77777777" w:rsidR="008A42F4" w:rsidRDefault="008A42F4" w:rsidP="008A42F4">
      <w:pPr>
        <w:pStyle w:val="3"/>
      </w:pPr>
      <w:bookmarkStart w:id="160" w:name="_Toc475698812"/>
      <w:bookmarkStart w:id="161" w:name="_Toc475698923"/>
      <w:bookmarkStart w:id="162" w:name="_Toc475726717"/>
      <w:r>
        <w:rPr>
          <w:rFonts w:hint="eastAsia"/>
        </w:rPr>
        <w:t>考核报表</w:t>
      </w:r>
      <w:bookmarkEnd w:id="160"/>
      <w:bookmarkEnd w:id="161"/>
      <w:bookmarkEnd w:id="162"/>
    </w:p>
    <w:p w14:paraId="2B4C7D6A" w14:textId="77777777" w:rsidR="008A42F4" w:rsidRDefault="008A42F4" w:rsidP="008A42F4">
      <w:pPr>
        <w:pStyle w:val="af5"/>
        <w:numPr>
          <w:ilvl w:val="0"/>
          <w:numId w:val="27"/>
        </w:numPr>
        <w:ind w:firstLineChars="0"/>
        <w:rPr>
          <w:b/>
        </w:rPr>
      </w:pPr>
      <w:r w:rsidRPr="00F26172">
        <w:rPr>
          <w:rFonts w:hint="eastAsia"/>
          <w:b/>
        </w:rPr>
        <w:t>需求定义</w:t>
      </w:r>
    </w:p>
    <w:p w14:paraId="307422BA" w14:textId="77777777" w:rsidR="008A42F4" w:rsidRPr="00D91A23" w:rsidRDefault="008A42F4" w:rsidP="008A42F4">
      <w:pPr>
        <w:pStyle w:val="af5"/>
        <w:ind w:firstLine="480"/>
      </w:pPr>
      <w:r w:rsidRPr="00D91A23">
        <w:rPr>
          <w:rFonts w:hint="eastAsia"/>
        </w:rPr>
        <w:t>按天统计摄像机每天的在线率，完好率，</w:t>
      </w:r>
      <w:r w:rsidRPr="00D91A23">
        <w:rPr>
          <w:rFonts w:hint="eastAsia"/>
        </w:rPr>
        <w:t>GIS</w:t>
      </w:r>
      <w:r w:rsidRPr="00D91A23">
        <w:rPr>
          <w:rFonts w:hint="eastAsia"/>
        </w:rPr>
        <w:t>完整率报表，提供查看历史考核报表的功能，客户可以选择想要查看的日期的考核统计情况，并提供查看历史考核明细数据的功能。</w:t>
      </w:r>
    </w:p>
    <w:p w14:paraId="7264FD87" w14:textId="77777777" w:rsidR="008A42F4" w:rsidRDefault="008A42F4" w:rsidP="008A42F4">
      <w:pPr>
        <w:pStyle w:val="af5"/>
        <w:numPr>
          <w:ilvl w:val="0"/>
          <w:numId w:val="27"/>
        </w:numPr>
        <w:ind w:firstLineChars="0"/>
        <w:rPr>
          <w:b/>
        </w:rPr>
      </w:pPr>
      <w:r w:rsidRPr="00F26172">
        <w:rPr>
          <w:rFonts w:hint="eastAsia"/>
          <w:b/>
        </w:rPr>
        <w:t>需求场景</w:t>
      </w:r>
    </w:p>
    <w:p w14:paraId="275F1A95" w14:textId="77777777" w:rsidR="008A42F4" w:rsidRPr="00FA1888" w:rsidRDefault="008A42F4" w:rsidP="008A42F4">
      <w:pPr>
        <w:pStyle w:val="af5"/>
        <w:ind w:leftChars="250" w:left="600" w:firstLineChars="0" w:firstLine="0"/>
      </w:pPr>
      <w:r>
        <w:rPr>
          <w:rFonts w:hint="eastAsia"/>
        </w:rPr>
        <w:t>用户从宏观角度考核各地市，区县摄像机在线率，图像质量完好率，</w:t>
      </w:r>
      <w:r>
        <w:rPr>
          <w:rFonts w:hint="eastAsia"/>
        </w:rPr>
        <w:t>GIS</w:t>
      </w:r>
      <w:r>
        <w:rPr>
          <w:rFonts w:hint="eastAsia"/>
        </w:rPr>
        <w:t>坐标完整率时，可以查看考核统计报表。并可以导出，查看历史考核数据。</w:t>
      </w:r>
    </w:p>
    <w:p w14:paraId="068B8765" w14:textId="77777777" w:rsidR="008A42F4" w:rsidRDefault="008A42F4" w:rsidP="008A42F4">
      <w:pPr>
        <w:pStyle w:val="af5"/>
        <w:numPr>
          <w:ilvl w:val="0"/>
          <w:numId w:val="27"/>
        </w:numPr>
        <w:ind w:firstLineChars="0"/>
        <w:rPr>
          <w:b/>
        </w:rPr>
      </w:pPr>
      <w:r w:rsidRPr="00F26172">
        <w:rPr>
          <w:rFonts w:hint="eastAsia"/>
          <w:b/>
        </w:rPr>
        <w:t>需求输入输出</w:t>
      </w:r>
    </w:p>
    <w:p w14:paraId="31D5E930" w14:textId="77777777" w:rsidR="008A42F4" w:rsidRPr="00E80B6E" w:rsidRDefault="008A42F4" w:rsidP="008A42F4">
      <w:r w:rsidRPr="00E80B6E">
        <w:rPr>
          <w:rFonts w:hint="eastAsia"/>
        </w:rPr>
        <w:t>前提条件：</w:t>
      </w:r>
      <w:r>
        <w:rPr>
          <w:rFonts w:hint="eastAsia"/>
        </w:rPr>
        <w:t>无。</w:t>
      </w:r>
    </w:p>
    <w:p w14:paraId="765F9274" w14:textId="77777777" w:rsidR="008A42F4" w:rsidRPr="00E80B6E" w:rsidRDefault="008A42F4" w:rsidP="008A42F4">
      <w:r w:rsidRPr="00E80B6E">
        <w:t>输入</w:t>
      </w:r>
      <w:r w:rsidRPr="00E80B6E">
        <w:rPr>
          <w:rFonts w:hint="eastAsia"/>
        </w:rPr>
        <w:t>：</w:t>
      </w:r>
      <w:r>
        <w:rPr>
          <w:rFonts w:hint="eastAsia"/>
        </w:rPr>
        <w:t>无</w:t>
      </w:r>
    </w:p>
    <w:p w14:paraId="4B8258F0" w14:textId="77777777" w:rsidR="008A42F4" w:rsidRPr="000B5B52" w:rsidRDefault="008A42F4" w:rsidP="008A42F4">
      <w:r w:rsidRPr="00E80B6E">
        <w:rPr>
          <w:rFonts w:hint="eastAsia"/>
        </w:rPr>
        <w:t>输出：</w:t>
      </w:r>
      <w:r>
        <w:rPr>
          <w:rFonts w:hint="eastAsia"/>
        </w:rPr>
        <w:t>行政区划，</w:t>
      </w:r>
      <w:r w:rsidRPr="00FA1888">
        <w:rPr>
          <w:rFonts w:hint="eastAsia"/>
        </w:rPr>
        <w:t>图像诊断总数</w:t>
      </w:r>
      <w:r>
        <w:rPr>
          <w:rFonts w:hint="eastAsia"/>
        </w:rPr>
        <w:t>，</w:t>
      </w:r>
      <w:r w:rsidRPr="00FA1888">
        <w:rPr>
          <w:rFonts w:hint="eastAsia"/>
        </w:rPr>
        <w:t>图像完好数</w:t>
      </w:r>
      <w:r>
        <w:rPr>
          <w:rFonts w:hint="eastAsia"/>
        </w:rPr>
        <w:t>，</w:t>
      </w:r>
      <w:r w:rsidRPr="00FA1888">
        <w:rPr>
          <w:rFonts w:hint="eastAsia"/>
        </w:rPr>
        <w:t>图像完好率</w:t>
      </w:r>
      <w:r>
        <w:rPr>
          <w:rFonts w:hint="eastAsia"/>
        </w:rPr>
        <w:t>，</w:t>
      </w:r>
      <w:r w:rsidRPr="00FA1888">
        <w:rPr>
          <w:rFonts w:hint="eastAsia"/>
        </w:rPr>
        <w:t>在线诊断总数</w:t>
      </w:r>
      <w:r>
        <w:rPr>
          <w:rFonts w:hint="eastAsia"/>
        </w:rPr>
        <w:t>，</w:t>
      </w:r>
      <w:r w:rsidRPr="00FA1888">
        <w:rPr>
          <w:rFonts w:hint="eastAsia"/>
        </w:rPr>
        <w:t>在线数</w:t>
      </w:r>
      <w:r w:rsidRPr="00FA1888">
        <w:rPr>
          <w:rFonts w:hint="eastAsia"/>
        </w:rPr>
        <w:t>,</w:t>
      </w:r>
      <w:r w:rsidRPr="00FA1888">
        <w:rPr>
          <w:rFonts w:hint="eastAsia"/>
        </w:rPr>
        <w:t>在线率</w:t>
      </w:r>
      <w:r>
        <w:rPr>
          <w:rFonts w:hint="eastAsia"/>
        </w:rPr>
        <w:t>，</w:t>
      </w:r>
      <w:r w:rsidRPr="00FA1888">
        <w:rPr>
          <w:rFonts w:hint="eastAsia"/>
        </w:rPr>
        <w:t>GIS</w:t>
      </w:r>
      <w:r w:rsidRPr="00FA1888">
        <w:rPr>
          <w:rFonts w:hint="eastAsia"/>
        </w:rPr>
        <w:t>完好数</w:t>
      </w:r>
      <w:r>
        <w:rPr>
          <w:rFonts w:hint="eastAsia"/>
        </w:rPr>
        <w:t>，</w:t>
      </w:r>
      <w:r w:rsidRPr="00FA1888">
        <w:rPr>
          <w:rFonts w:hint="eastAsia"/>
        </w:rPr>
        <w:t>GIS</w:t>
      </w:r>
      <w:r w:rsidRPr="00FA1888">
        <w:rPr>
          <w:rFonts w:hint="eastAsia"/>
        </w:rPr>
        <w:t>完好率</w:t>
      </w:r>
      <w:r>
        <w:rPr>
          <w:rFonts w:hint="eastAsia"/>
        </w:rPr>
        <w:t>。</w:t>
      </w:r>
    </w:p>
    <w:p w14:paraId="629ABF22" w14:textId="77777777" w:rsidR="008A42F4" w:rsidRDefault="008A42F4" w:rsidP="008A42F4">
      <w:pPr>
        <w:pStyle w:val="af5"/>
        <w:numPr>
          <w:ilvl w:val="0"/>
          <w:numId w:val="27"/>
        </w:numPr>
        <w:ind w:firstLineChars="0"/>
        <w:rPr>
          <w:b/>
        </w:rPr>
      </w:pPr>
      <w:r w:rsidRPr="00F26172">
        <w:rPr>
          <w:rFonts w:hint="eastAsia"/>
          <w:b/>
        </w:rPr>
        <w:lastRenderedPageBreak/>
        <w:t>需求流程</w:t>
      </w:r>
    </w:p>
    <w:p w14:paraId="65A37449" w14:textId="77777777" w:rsidR="008A42F4" w:rsidRPr="000B5B52" w:rsidRDefault="008A42F4" w:rsidP="008A42F4">
      <w:pPr>
        <w:ind w:left="420"/>
        <w:rPr>
          <w:b/>
        </w:rPr>
      </w:pPr>
      <w:r>
        <w:object w:dxaOrig="8305" w:dyaOrig="935" w14:anchorId="3FA31797">
          <v:shape id="_x0000_i1039" type="#_x0000_t75" style="width:397.5pt;height:44.5pt" o:ole="">
            <v:imagedata r:id="rId79" o:title=""/>
          </v:shape>
          <o:OLEObject Type="Embed" ProgID="Visio.Drawing.11" ShapeID="_x0000_i1039" DrawAspect="Content" ObjectID="_1549813225" r:id="rId80"/>
        </w:object>
      </w:r>
    </w:p>
    <w:p w14:paraId="4AB0F4CD" w14:textId="77777777" w:rsidR="008A42F4" w:rsidRDefault="008A42F4" w:rsidP="008A42F4">
      <w:pPr>
        <w:pStyle w:val="af5"/>
        <w:numPr>
          <w:ilvl w:val="0"/>
          <w:numId w:val="27"/>
        </w:numPr>
        <w:ind w:firstLineChars="0"/>
        <w:rPr>
          <w:b/>
        </w:rPr>
      </w:pPr>
      <w:r w:rsidRPr="00F26172">
        <w:rPr>
          <w:rFonts w:hint="eastAsia"/>
          <w:b/>
        </w:rPr>
        <w:t>原型说明：（可选）</w:t>
      </w:r>
    </w:p>
    <w:p w14:paraId="01AC45FA" w14:textId="0CF15C1A" w:rsidR="008A42F4" w:rsidRDefault="00057B97" w:rsidP="008A42F4">
      <w:pPr>
        <w:ind w:left="420"/>
        <w:rPr>
          <w:b/>
        </w:rPr>
      </w:pPr>
      <w:r w:rsidRPr="00057B97">
        <w:rPr>
          <w:noProof/>
        </w:rPr>
        <w:drawing>
          <wp:inline distT="0" distB="0" distL="0" distR="0" wp14:anchorId="288498B2" wp14:editId="39582EA2">
            <wp:extent cx="5274945" cy="2440531"/>
            <wp:effectExtent l="0" t="0" r="1905" b="0"/>
            <wp:docPr id="18" name="图片 18" descr="C:\Users\EVERES~1\AppData\Local\Temp\WeChat Files\457970214078398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EVERES~1\AppData\Local\Temp\WeChat Files\457970214078398350.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945" cy="2440531"/>
                    </a:xfrm>
                    <a:prstGeom prst="rect">
                      <a:avLst/>
                    </a:prstGeom>
                    <a:noFill/>
                    <a:ln>
                      <a:noFill/>
                    </a:ln>
                  </pic:spPr>
                </pic:pic>
              </a:graphicData>
            </a:graphic>
          </wp:inline>
        </w:drawing>
      </w:r>
      <w:r w:rsidRPr="00057B97">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057B97">
        <w:rPr>
          <w:noProof/>
        </w:rPr>
        <w:drawing>
          <wp:inline distT="0" distB="0" distL="0" distR="0" wp14:anchorId="3A47EF4E" wp14:editId="272A918E">
            <wp:extent cx="5274945" cy="2485085"/>
            <wp:effectExtent l="0" t="0" r="1905" b="0"/>
            <wp:docPr id="27" name="图片 27" descr="C:\Users\EVERES~1\AppData\Local\Temp\WeChat Files\5144864174777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EVERES~1\AppData\Local\Temp\WeChat Files\5144864174777903.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945" cy="2485085"/>
                    </a:xfrm>
                    <a:prstGeom prst="rect">
                      <a:avLst/>
                    </a:prstGeom>
                    <a:noFill/>
                    <a:ln>
                      <a:noFill/>
                    </a:ln>
                  </pic:spPr>
                </pic:pic>
              </a:graphicData>
            </a:graphic>
          </wp:inline>
        </w:drawing>
      </w:r>
    </w:p>
    <w:p w14:paraId="490531B4" w14:textId="226707B2" w:rsidR="008A42F4" w:rsidRDefault="008A42F4" w:rsidP="008A42F4">
      <w:pPr>
        <w:ind w:left="420"/>
        <w:rPr>
          <w:b/>
        </w:rPr>
      </w:pPr>
      <w:r>
        <w:rPr>
          <w:noProof/>
        </w:rPr>
        <w:lastRenderedPageBreak/>
        <w:drawing>
          <wp:inline distT="0" distB="0" distL="0" distR="0" wp14:anchorId="6FEE4C07" wp14:editId="659EFE9F">
            <wp:extent cx="5025564" cy="248602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24674" cy="2485585"/>
                    </a:xfrm>
                    <a:prstGeom prst="rect">
                      <a:avLst/>
                    </a:prstGeom>
                  </pic:spPr>
                </pic:pic>
              </a:graphicData>
            </a:graphic>
          </wp:inline>
        </w:drawing>
      </w:r>
    </w:p>
    <w:p w14:paraId="6750B4D6" w14:textId="536C6D00" w:rsidR="008A42F4" w:rsidRPr="000B5B52" w:rsidRDefault="00057B97" w:rsidP="008A42F4">
      <w:pPr>
        <w:ind w:left="420"/>
        <w:rPr>
          <w:b/>
        </w:rPr>
      </w:pPr>
      <w:r w:rsidRPr="00057B97">
        <w:rPr>
          <w:noProof/>
        </w:rPr>
        <w:drawing>
          <wp:inline distT="0" distB="0" distL="0" distR="0" wp14:anchorId="19887F08" wp14:editId="64A61B26">
            <wp:extent cx="5274945" cy="2407619"/>
            <wp:effectExtent l="0" t="0" r="1905" b="0"/>
            <wp:docPr id="29" name="图片 29" descr="C:\Users\EVERES~1\AppData\Local\Temp\WeChat Files\22177469006597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EVERES~1\AppData\Local\Temp\WeChat Files\221774690065973228.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945" cy="2407619"/>
                    </a:xfrm>
                    <a:prstGeom prst="rect">
                      <a:avLst/>
                    </a:prstGeom>
                    <a:noFill/>
                    <a:ln>
                      <a:noFill/>
                    </a:ln>
                  </pic:spPr>
                </pic:pic>
              </a:graphicData>
            </a:graphic>
          </wp:inline>
        </w:drawing>
      </w:r>
    </w:p>
    <w:p w14:paraId="1E365C8C" w14:textId="77777777" w:rsidR="008A42F4" w:rsidRDefault="008A42F4" w:rsidP="008A42F4">
      <w:pPr>
        <w:pStyle w:val="af5"/>
        <w:numPr>
          <w:ilvl w:val="0"/>
          <w:numId w:val="27"/>
        </w:numPr>
        <w:ind w:firstLineChars="0"/>
        <w:rPr>
          <w:b/>
        </w:rPr>
      </w:pPr>
      <w:r w:rsidRPr="00F26172">
        <w:rPr>
          <w:rFonts w:hint="eastAsia"/>
          <w:b/>
        </w:rPr>
        <w:t>其他补充</w:t>
      </w:r>
    </w:p>
    <w:p w14:paraId="2689226E" w14:textId="77777777" w:rsidR="008A42F4" w:rsidRPr="00DA4983" w:rsidRDefault="008A42F4" w:rsidP="008A42F4">
      <w:pPr>
        <w:rPr>
          <w:b/>
        </w:rPr>
      </w:pPr>
    </w:p>
    <w:p w14:paraId="75FA98F2" w14:textId="77777777" w:rsidR="008A42F4" w:rsidRDefault="008A42F4" w:rsidP="008A42F4">
      <w:pPr>
        <w:pStyle w:val="3"/>
      </w:pPr>
      <w:bookmarkStart w:id="163" w:name="_Toc475698813"/>
      <w:bookmarkStart w:id="164" w:name="_Toc475698924"/>
      <w:bookmarkStart w:id="165" w:name="_Toc475726718"/>
      <w:r>
        <w:rPr>
          <w:rFonts w:hint="eastAsia"/>
        </w:rPr>
        <w:t>录像完整性报表</w:t>
      </w:r>
      <w:bookmarkEnd w:id="163"/>
      <w:bookmarkEnd w:id="164"/>
      <w:bookmarkEnd w:id="165"/>
    </w:p>
    <w:p w14:paraId="29CA6497" w14:textId="77777777" w:rsidR="008A42F4" w:rsidRDefault="008A42F4" w:rsidP="008A42F4">
      <w:pPr>
        <w:pStyle w:val="af5"/>
        <w:numPr>
          <w:ilvl w:val="0"/>
          <w:numId w:val="28"/>
        </w:numPr>
        <w:ind w:firstLineChars="0"/>
        <w:rPr>
          <w:b/>
        </w:rPr>
      </w:pPr>
      <w:r w:rsidRPr="00F26172">
        <w:rPr>
          <w:rFonts w:hint="eastAsia"/>
          <w:b/>
        </w:rPr>
        <w:t>需求定义</w:t>
      </w:r>
    </w:p>
    <w:p w14:paraId="5481C541" w14:textId="77777777" w:rsidR="008A42F4" w:rsidRPr="006F52E3" w:rsidRDefault="008A42F4" w:rsidP="008A42F4">
      <w:pPr>
        <w:pStyle w:val="af5"/>
        <w:ind w:firstLine="480"/>
      </w:pPr>
      <w:r w:rsidRPr="006F52E3">
        <w:rPr>
          <w:rFonts w:hint="eastAsia"/>
        </w:rPr>
        <w:t>根据不同统计指标，展示各个指标</w:t>
      </w:r>
      <w:r>
        <w:rPr>
          <w:rFonts w:hint="eastAsia"/>
        </w:rPr>
        <w:t>下，摄像机录像完整性达标情况，并可以根据筛选的条件来汇总不同时间段</w:t>
      </w:r>
      <w:r w:rsidRPr="006F52E3">
        <w:rPr>
          <w:rFonts w:hint="eastAsia"/>
        </w:rPr>
        <w:t>的录像完整性汇总报表。</w:t>
      </w:r>
    </w:p>
    <w:p w14:paraId="117924A2" w14:textId="77777777" w:rsidR="008A42F4" w:rsidRDefault="008A42F4" w:rsidP="008A42F4">
      <w:pPr>
        <w:pStyle w:val="af5"/>
        <w:numPr>
          <w:ilvl w:val="0"/>
          <w:numId w:val="28"/>
        </w:numPr>
        <w:ind w:firstLineChars="0"/>
        <w:rPr>
          <w:b/>
        </w:rPr>
      </w:pPr>
      <w:r w:rsidRPr="00F26172">
        <w:rPr>
          <w:rFonts w:hint="eastAsia"/>
          <w:b/>
        </w:rPr>
        <w:t>需求场景</w:t>
      </w:r>
    </w:p>
    <w:p w14:paraId="6F7F2268" w14:textId="77777777" w:rsidR="008A42F4" w:rsidRPr="00650A55" w:rsidRDefault="008A42F4" w:rsidP="008A42F4">
      <w:pPr>
        <w:pStyle w:val="af5"/>
        <w:ind w:firstLine="480"/>
      </w:pPr>
      <w:r w:rsidRPr="00650A55">
        <w:rPr>
          <w:rFonts w:hint="eastAsia"/>
        </w:rPr>
        <w:t xml:space="preserve">  </w:t>
      </w:r>
      <w:r w:rsidRPr="00650A55">
        <w:rPr>
          <w:rFonts w:hint="eastAsia"/>
        </w:rPr>
        <w:t>用户想要查看某个时间区间内录像是否完整达标时，可以通过录像完整洗</w:t>
      </w:r>
      <w:r w:rsidRPr="00650A55">
        <w:rPr>
          <w:rFonts w:hint="eastAsia"/>
        </w:rPr>
        <w:lastRenderedPageBreak/>
        <w:t>脑歌报表查看，根据不同的指标来汇总达标率。并可以查看具体摄像机录像缺失的明细信息。</w:t>
      </w:r>
    </w:p>
    <w:p w14:paraId="7B57DB86" w14:textId="77777777" w:rsidR="008A42F4" w:rsidRDefault="008A42F4" w:rsidP="008A42F4">
      <w:pPr>
        <w:pStyle w:val="af5"/>
        <w:numPr>
          <w:ilvl w:val="0"/>
          <w:numId w:val="28"/>
        </w:numPr>
        <w:ind w:firstLineChars="0"/>
        <w:rPr>
          <w:b/>
        </w:rPr>
      </w:pPr>
      <w:r w:rsidRPr="00F26172">
        <w:rPr>
          <w:rFonts w:hint="eastAsia"/>
          <w:b/>
        </w:rPr>
        <w:t>需求输入输出</w:t>
      </w:r>
    </w:p>
    <w:p w14:paraId="748DABAC" w14:textId="77777777" w:rsidR="008A42F4" w:rsidRPr="00E80B6E" w:rsidRDefault="008A42F4" w:rsidP="008A42F4">
      <w:r w:rsidRPr="00E80B6E">
        <w:rPr>
          <w:rFonts w:hint="eastAsia"/>
        </w:rPr>
        <w:t>前提条件：</w:t>
      </w:r>
      <w:r>
        <w:rPr>
          <w:rFonts w:hint="eastAsia"/>
        </w:rPr>
        <w:t>无。</w:t>
      </w:r>
    </w:p>
    <w:p w14:paraId="79FFD965" w14:textId="77777777" w:rsidR="008A42F4" w:rsidRPr="00E80B6E" w:rsidRDefault="008A42F4" w:rsidP="008A42F4">
      <w:r w:rsidRPr="00E80B6E">
        <w:t>输入</w:t>
      </w:r>
      <w:r w:rsidRPr="00E80B6E">
        <w:rPr>
          <w:rFonts w:hint="eastAsia"/>
        </w:rPr>
        <w:t>：</w:t>
      </w:r>
      <w:r>
        <w:rPr>
          <w:rFonts w:hint="eastAsia"/>
        </w:rPr>
        <w:t>无</w:t>
      </w:r>
    </w:p>
    <w:p w14:paraId="6743F7E4" w14:textId="77777777" w:rsidR="008A42F4" w:rsidRPr="00BD27CD" w:rsidRDefault="008A42F4" w:rsidP="008A42F4">
      <w:r w:rsidRPr="00E80B6E">
        <w:rPr>
          <w:rFonts w:hint="eastAsia"/>
        </w:rPr>
        <w:t>输出：</w:t>
      </w:r>
      <w:r w:rsidRPr="00BD27CD">
        <w:rPr>
          <w:rFonts w:hint="eastAsia"/>
        </w:rPr>
        <w:t>行政区划</w:t>
      </w:r>
      <w:r>
        <w:rPr>
          <w:rFonts w:hint="eastAsia"/>
        </w:rPr>
        <w:t>，</w:t>
      </w:r>
      <w:r w:rsidRPr="00BD27CD">
        <w:rPr>
          <w:rFonts w:hint="eastAsia"/>
        </w:rPr>
        <w:t>摄像机总数</w:t>
      </w:r>
      <w:r>
        <w:rPr>
          <w:rFonts w:hint="eastAsia"/>
        </w:rPr>
        <w:t>，</w:t>
      </w:r>
      <w:r w:rsidRPr="00BD27CD">
        <w:rPr>
          <w:rFonts w:hint="eastAsia"/>
        </w:rPr>
        <w:t>录像时长完整达标数</w:t>
      </w:r>
      <w:r>
        <w:rPr>
          <w:rFonts w:hint="eastAsia"/>
        </w:rPr>
        <w:t>，</w:t>
      </w:r>
      <w:r w:rsidRPr="00BD27CD">
        <w:rPr>
          <w:rFonts w:hint="eastAsia"/>
        </w:rPr>
        <w:t>录像时长完整不达标数</w:t>
      </w:r>
      <w:r>
        <w:rPr>
          <w:rFonts w:hint="eastAsia"/>
        </w:rPr>
        <w:t>，</w:t>
      </w:r>
      <w:r w:rsidRPr="00BD27CD">
        <w:rPr>
          <w:rFonts w:hint="eastAsia"/>
        </w:rPr>
        <w:t>录像时长完整达标率</w:t>
      </w:r>
      <w:r>
        <w:rPr>
          <w:rFonts w:hint="eastAsia"/>
        </w:rPr>
        <w:t>。</w:t>
      </w:r>
    </w:p>
    <w:p w14:paraId="3589DDF0" w14:textId="77777777" w:rsidR="008A42F4" w:rsidRDefault="008A42F4" w:rsidP="008A42F4">
      <w:pPr>
        <w:pStyle w:val="af5"/>
        <w:numPr>
          <w:ilvl w:val="0"/>
          <w:numId w:val="28"/>
        </w:numPr>
        <w:ind w:firstLineChars="0"/>
        <w:rPr>
          <w:b/>
        </w:rPr>
      </w:pPr>
      <w:r w:rsidRPr="00F26172">
        <w:rPr>
          <w:rFonts w:hint="eastAsia"/>
          <w:b/>
        </w:rPr>
        <w:t>需求流程</w:t>
      </w:r>
    </w:p>
    <w:p w14:paraId="0514208D" w14:textId="77777777" w:rsidR="008A42F4" w:rsidRPr="00BD27CD" w:rsidRDefault="008A42F4" w:rsidP="008A42F4">
      <w:pPr>
        <w:ind w:left="420"/>
        <w:rPr>
          <w:b/>
        </w:rPr>
      </w:pPr>
      <w:r>
        <w:object w:dxaOrig="8305" w:dyaOrig="935" w14:anchorId="6ECCC4D5">
          <v:shape id="_x0000_i1040" type="#_x0000_t75" style="width:394.5pt;height:44.5pt" o:ole="">
            <v:imagedata r:id="rId85" o:title=""/>
          </v:shape>
          <o:OLEObject Type="Embed" ProgID="Visio.Drawing.11" ShapeID="_x0000_i1040" DrawAspect="Content" ObjectID="_1549813226" r:id="rId86"/>
        </w:object>
      </w:r>
    </w:p>
    <w:p w14:paraId="703164F6" w14:textId="77777777" w:rsidR="008A42F4" w:rsidRDefault="008A42F4" w:rsidP="008A42F4">
      <w:pPr>
        <w:pStyle w:val="af5"/>
        <w:numPr>
          <w:ilvl w:val="0"/>
          <w:numId w:val="28"/>
        </w:numPr>
        <w:ind w:firstLineChars="0"/>
        <w:rPr>
          <w:b/>
        </w:rPr>
      </w:pPr>
      <w:r w:rsidRPr="00F26172">
        <w:rPr>
          <w:rFonts w:hint="eastAsia"/>
          <w:b/>
        </w:rPr>
        <w:t>原型说明：（可选）</w:t>
      </w:r>
    </w:p>
    <w:p w14:paraId="31FB23DC" w14:textId="77777777" w:rsidR="008A42F4" w:rsidRDefault="008A42F4" w:rsidP="008A42F4">
      <w:pPr>
        <w:ind w:left="420"/>
        <w:rPr>
          <w:b/>
        </w:rPr>
      </w:pPr>
      <w:r>
        <w:rPr>
          <w:noProof/>
        </w:rPr>
        <w:drawing>
          <wp:inline distT="0" distB="0" distL="0" distR="0" wp14:anchorId="6EF5B141" wp14:editId="629E09FD">
            <wp:extent cx="5057775" cy="242761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55949" cy="2426738"/>
                    </a:xfrm>
                    <a:prstGeom prst="rect">
                      <a:avLst/>
                    </a:prstGeom>
                  </pic:spPr>
                </pic:pic>
              </a:graphicData>
            </a:graphic>
          </wp:inline>
        </w:drawing>
      </w:r>
    </w:p>
    <w:p w14:paraId="0A9B7762" w14:textId="77777777" w:rsidR="008A42F4" w:rsidRPr="00BD27CD" w:rsidRDefault="008A42F4" w:rsidP="008A42F4">
      <w:pPr>
        <w:ind w:left="420"/>
        <w:rPr>
          <w:b/>
        </w:rPr>
      </w:pPr>
      <w:r>
        <w:rPr>
          <w:noProof/>
        </w:rPr>
        <w:lastRenderedPageBreak/>
        <w:drawing>
          <wp:inline distT="0" distB="0" distL="0" distR="0" wp14:anchorId="63F22705" wp14:editId="5BCFCB2C">
            <wp:extent cx="5069483" cy="2324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067653" cy="2323261"/>
                    </a:xfrm>
                    <a:prstGeom prst="rect">
                      <a:avLst/>
                    </a:prstGeom>
                  </pic:spPr>
                </pic:pic>
              </a:graphicData>
            </a:graphic>
          </wp:inline>
        </w:drawing>
      </w:r>
    </w:p>
    <w:p w14:paraId="093F9085" w14:textId="77777777" w:rsidR="008A42F4" w:rsidRPr="00F26172" w:rsidRDefault="008A42F4" w:rsidP="008A42F4">
      <w:pPr>
        <w:pStyle w:val="af5"/>
        <w:numPr>
          <w:ilvl w:val="0"/>
          <w:numId w:val="28"/>
        </w:numPr>
        <w:ind w:firstLineChars="0"/>
        <w:rPr>
          <w:b/>
        </w:rPr>
      </w:pPr>
      <w:r w:rsidRPr="00F26172">
        <w:rPr>
          <w:rFonts w:hint="eastAsia"/>
          <w:b/>
        </w:rPr>
        <w:t>其他补充</w:t>
      </w:r>
    </w:p>
    <w:p w14:paraId="6697EE58" w14:textId="77777777" w:rsidR="008A42F4" w:rsidRPr="00A82D5A" w:rsidRDefault="008A42F4" w:rsidP="008A42F4"/>
    <w:p w14:paraId="500C5753" w14:textId="45A3CC37" w:rsidR="00591216" w:rsidRDefault="000E2EB5" w:rsidP="00591216">
      <w:pPr>
        <w:pStyle w:val="2"/>
      </w:pPr>
      <w:bookmarkStart w:id="166" w:name="_Toc475726719"/>
      <w:r>
        <w:rPr>
          <w:rFonts w:hint="eastAsia"/>
        </w:rPr>
        <w:t>诊断后台</w:t>
      </w:r>
      <w:bookmarkEnd w:id="149"/>
      <w:bookmarkEnd w:id="150"/>
      <w:bookmarkEnd w:id="166"/>
    </w:p>
    <w:p w14:paraId="37AF4D87" w14:textId="77777777" w:rsidR="00B2383D" w:rsidRPr="00E80B6E" w:rsidRDefault="00B2383D" w:rsidP="00B2383D">
      <w:pPr>
        <w:pStyle w:val="3"/>
      </w:pPr>
      <w:bookmarkStart w:id="167" w:name="_Toc475698802"/>
      <w:bookmarkStart w:id="168" w:name="_Toc475698913"/>
      <w:bookmarkStart w:id="169" w:name="_Toc475726720"/>
      <w:bookmarkStart w:id="170" w:name="_Toc464069085"/>
      <w:r>
        <w:rPr>
          <w:rFonts w:hint="eastAsia"/>
        </w:rPr>
        <w:t>设备列表获取</w:t>
      </w:r>
      <w:bookmarkEnd w:id="167"/>
      <w:bookmarkEnd w:id="168"/>
      <w:bookmarkEnd w:id="169"/>
    </w:p>
    <w:p w14:paraId="5B3E136D" w14:textId="77777777" w:rsidR="00B2383D" w:rsidRDefault="00B2383D" w:rsidP="00766DCE">
      <w:pPr>
        <w:pStyle w:val="af5"/>
        <w:numPr>
          <w:ilvl w:val="0"/>
          <w:numId w:val="21"/>
        </w:numPr>
        <w:ind w:firstLineChars="0"/>
        <w:rPr>
          <w:b/>
        </w:rPr>
      </w:pPr>
      <w:r w:rsidRPr="00AE2A3E">
        <w:rPr>
          <w:b/>
        </w:rPr>
        <w:t>需求定义</w:t>
      </w:r>
      <w:r w:rsidRPr="00AE2A3E">
        <w:rPr>
          <w:rFonts w:hint="eastAsia"/>
          <w:b/>
        </w:rPr>
        <w:t>：</w:t>
      </w:r>
    </w:p>
    <w:p w14:paraId="6FC5E93A" w14:textId="2B870008" w:rsidR="00B2383D" w:rsidRPr="00B2383D" w:rsidRDefault="00B2383D" w:rsidP="00B2383D">
      <w:pPr>
        <w:pStyle w:val="af5"/>
        <w:ind w:firstLine="480"/>
        <w:rPr>
          <w:b/>
        </w:rPr>
      </w:pPr>
      <w:r w:rsidRPr="005313D3">
        <w:rPr>
          <w:rFonts w:hint="eastAsia"/>
        </w:rPr>
        <w:t>接收</w:t>
      </w:r>
      <w:r>
        <w:rPr>
          <w:rFonts w:hint="eastAsia"/>
        </w:rPr>
        <w:t>获取设备列表的命令，向</w:t>
      </w:r>
      <w:r w:rsidR="002978DC">
        <w:rPr>
          <w:rFonts w:hint="eastAsia"/>
        </w:rPr>
        <w:t>视频图像监控平台</w:t>
      </w:r>
      <w:r>
        <w:rPr>
          <w:rFonts w:hint="eastAsia"/>
        </w:rPr>
        <w:t>获取设备目录，并</w:t>
      </w:r>
      <w:r w:rsidR="003167BA">
        <w:rPr>
          <w:rFonts w:hint="eastAsia"/>
        </w:rPr>
        <w:t>解析设备目录</w:t>
      </w:r>
      <w:r w:rsidR="003167BA">
        <w:rPr>
          <w:rFonts w:hint="eastAsia"/>
        </w:rPr>
        <w:t>xml</w:t>
      </w:r>
      <w:r>
        <w:rPr>
          <w:rFonts w:hint="eastAsia"/>
        </w:rPr>
        <w:t>把设备目录存入相应的数据库表中。</w:t>
      </w:r>
    </w:p>
    <w:p w14:paraId="16914019" w14:textId="77777777" w:rsidR="00B2383D" w:rsidRDefault="00B2383D" w:rsidP="00766DCE">
      <w:pPr>
        <w:pStyle w:val="af5"/>
        <w:numPr>
          <w:ilvl w:val="0"/>
          <w:numId w:val="21"/>
        </w:numPr>
        <w:ind w:firstLineChars="0"/>
        <w:rPr>
          <w:b/>
        </w:rPr>
      </w:pPr>
      <w:r w:rsidRPr="00AE2A3E">
        <w:rPr>
          <w:rFonts w:hint="eastAsia"/>
          <w:b/>
        </w:rPr>
        <w:t>需求场景：</w:t>
      </w:r>
    </w:p>
    <w:p w14:paraId="15756812" w14:textId="74E58D5B" w:rsidR="00B2383D" w:rsidRPr="00B47230" w:rsidRDefault="00B2383D" w:rsidP="00B2383D">
      <w:pPr>
        <w:ind w:left="420"/>
      </w:pPr>
      <w:r>
        <w:rPr>
          <w:rFonts w:hint="eastAsia"/>
        </w:rPr>
        <w:t>在摄像机发现页面，点击自动发现该平台的摄像机清单。</w:t>
      </w:r>
    </w:p>
    <w:p w14:paraId="542648D7" w14:textId="77777777" w:rsidR="00B2383D" w:rsidRDefault="00B2383D" w:rsidP="00766DCE">
      <w:pPr>
        <w:pStyle w:val="af5"/>
        <w:numPr>
          <w:ilvl w:val="0"/>
          <w:numId w:val="21"/>
        </w:numPr>
        <w:ind w:firstLineChars="0"/>
        <w:rPr>
          <w:b/>
        </w:rPr>
      </w:pPr>
      <w:r w:rsidRPr="00AE2A3E">
        <w:rPr>
          <w:b/>
        </w:rPr>
        <w:t>需求</w:t>
      </w:r>
      <w:r>
        <w:rPr>
          <w:b/>
        </w:rPr>
        <w:t>输入输出</w:t>
      </w:r>
      <w:r w:rsidRPr="00AE2A3E">
        <w:rPr>
          <w:rFonts w:hint="eastAsia"/>
          <w:b/>
        </w:rPr>
        <w:t>：</w:t>
      </w:r>
    </w:p>
    <w:p w14:paraId="5BC532D3" w14:textId="7FB8E7B6" w:rsidR="00B2383D" w:rsidRPr="00BA2ED2" w:rsidRDefault="00B2383D" w:rsidP="00B2383D">
      <w:r w:rsidRPr="00BA2ED2">
        <w:rPr>
          <w:rFonts w:hint="eastAsia"/>
        </w:rPr>
        <w:t>前提条件：</w:t>
      </w:r>
      <w:r w:rsidR="003167BA">
        <w:rPr>
          <w:rFonts w:hint="eastAsia"/>
        </w:rPr>
        <w:t>国标下级平台已经成功注册上来，并共享了摄像机目录</w:t>
      </w:r>
      <w:r w:rsidRPr="00BA2ED2">
        <w:rPr>
          <w:rFonts w:hint="eastAsia"/>
        </w:rPr>
        <w:t>。</w:t>
      </w:r>
    </w:p>
    <w:p w14:paraId="373BB6DF" w14:textId="6B18FAAA" w:rsidR="00B2383D" w:rsidRPr="00BA2ED2" w:rsidRDefault="00B2383D" w:rsidP="00B2383D">
      <w:r w:rsidRPr="00BA2ED2">
        <w:t>输入</w:t>
      </w:r>
      <w:r w:rsidRPr="00BA2ED2">
        <w:rPr>
          <w:rFonts w:hint="eastAsia"/>
        </w:rPr>
        <w:t>：</w:t>
      </w:r>
      <w:r w:rsidR="003167BA">
        <w:rPr>
          <w:rFonts w:hint="eastAsia"/>
        </w:rPr>
        <w:t>同步摄像机列表命令</w:t>
      </w:r>
      <w:r w:rsidRPr="00BA2ED2">
        <w:t>。</w:t>
      </w:r>
    </w:p>
    <w:p w14:paraId="1770AA11" w14:textId="34329B11" w:rsidR="00B2383D" w:rsidRPr="00D56000" w:rsidRDefault="00B2383D" w:rsidP="00B2383D">
      <w:r>
        <w:rPr>
          <w:rFonts w:hint="eastAsia"/>
        </w:rPr>
        <w:t>输出：当前目录清单列表存入</w:t>
      </w:r>
      <w:r>
        <w:rPr>
          <w:rFonts w:hint="eastAsia"/>
        </w:rPr>
        <w:t>mysql</w:t>
      </w:r>
      <w:r>
        <w:rPr>
          <w:rFonts w:hint="eastAsia"/>
        </w:rPr>
        <w:t>数据库。</w:t>
      </w:r>
    </w:p>
    <w:p w14:paraId="58390F36" w14:textId="77777777" w:rsidR="00B2383D" w:rsidRDefault="00B2383D" w:rsidP="00766DCE">
      <w:pPr>
        <w:pStyle w:val="af5"/>
        <w:numPr>
          <w:ilvl w:val="0"/>
          <w:numId w:val="21"/>
        </w:numPr>
        <w:ind w:firstLineChars="0"/>
        <w:rPr>
          <w:b/>
        </w:rPr>
      </w:pPr>
      <w:r w:rsidRPr="00AE2A3E">
        <w:rPr>
          <w:b/>
        </w:rPr>
        <w:t>需求流程</w:t>
      </w:r>
      <w:r w:rsidRPr="00AE2A3E">
        <w:rPr>
          <w:rFonts w:hint="eastAsia"/>
          <w:b/>
        </w:rPr>
        <w:t>：</w:t>
      </w:r>
    </w:p>
    <w:p w14:paraId="20097DEF" w14:textId="77777777" w:rsidR="00B2383D" w:rsidRPr="00E27EB0" w:rsidRDefault="00B2383D" w:rsidP="00B2383D">
      <w:pPr>
        <w:rPr>
          <w:b/>
        </w:rPr>
      </w:pPr>
      <w:r>
        <w:object w:dxaOrig="9466" w:dyaOrig="2577" w14:anchorId="28C3ED3A">
          <v:shape id="_x0000_i1041" type="#_x0000_t75" style="width:414.5pt;height:113.5pt" o:ole="">
            <v:imagedata r:id="rId89" o:title=""/>
          </v:shape>
          <o:OLEObject Type="Embed" ProgID="Visio.Drawing.11" ShapeID="_x0000_i1041" DrawAspect="Content" ObjectID="_1549813227" r:id="rId90"/>
        </w:object>
      </w:r>
    </w:p>
    <w:p w14:paraId="27310235" w14:textId="77777777" w:rsidR="00B2383D" w:rsidRPr="00E80B6E" w:rsidRDefault="00B2383D" w:rsidP="00B2383D">
      <w:pPr>
        <w:pStyle w:val="3"/>
      </w:pPr>
      <w:bookmarkStart w:id="171" w:name="_Toc475698803"/>
      <w:bookmarkStart w:id="172" w:name="_Toc475698914"/>
      <w:bookmarkStart w:id="173" w:name="_Toc475726721"/>
      <w:r>
        <w:rPr>
          <w:rFonts w:hint="eastAsia"/>
        </w:rPr>
        <w:t>信令延时诊断</w:t>
      </w:r>
      <w:bookmarkEnd w:id="171"/>
      <w:bookmarkEnd w:id="172"/>
      <w:bookmarkEnd w:id="173"/>
    </w:p>
    <w:p w14:paraId="1E2E7091" w14:textId="77777777" w:rsidR="00B2383D" w:rsidRPr="00AE2A3E" w:rsidRDefault="00B2383D" w:rsidP="00766DCE">
      <w:pPr>
        <w:pStyle w:val="af5"/>
        <w:numPr>
          <w:ilvl w:val="0"/>
          <w:numId w:val="38"/>
        </w:numPr>
        <w:ind w:firstLineChars="0"/>
        <w:rPr>
          <w:b/>
        </w:rPr>
      </w:pPr>
      <w:r w:rsidRPr="00AE2A3E">
        <w:rPr>
          <w:b/>
        </w:rPr>
        <w:t>需求定义</w:t>
      </w:r>
      <w:r w:rsidRPr="00AE2A3E">
        <w:rPr>
          <w:rFonts w:hint="eastAsia"/>
          <w:b/>
        </w:rPr>
        <w:t>：</w:t>
      </w:r>
    </w:p>
    <w:p w14:paraId="1E286EAE" w14:textId="21BE4EC6" w:rsidR="00B2383D" w:rsidRPr="00646EB0" w:rsidRDefault="00B2383D" w:rsidP="00B2383D">
      <w:pPr>
        <w:ind w:left="420"/>
      </w:pPr>
      <w:r>
        <w:rPr>
          <w:rFonts w:hint="eastAsia"/>
        </w:rPr>
        <w:t>根据优先级对该平台的设备进行三个延时诊断</w:t>
      </w:r>
      <w:r w:rsidR="003167BA">
        <w:rPr>
          <w:rFonts w:hint="eastAsia"/>
        </w:rPr>
        <w:t>，并保存码流文件供图像质量诊断分析</w:t>
      </w:r>
      <w:r>
        <w:rPr>
          <w:rFonts w:hint="eastAsia"/>
        </w:rPr>
        <w:t>。</w:t>
      </w:r>
    </w:p>
    <w:p w14:paraId="102ABD97" w14:textId="77777777" w:rsidR="00B2383D" w:rsidRDefault="00B2383D" w:rsidP="00766DCE">
      <w:pPr>
        <w:pStyle w:val="af5"/>
        <w:numPr>
          <w:ilvl w:val="0"/>
          <w:numId w:val="38"/>
        </w:numPr>
        <w:ind w:firstLineChars="0"/>
        <w:rPr>
          <w:b/>
        </w:rPr>
      </w:pPr>
      <w:r w:rsidRPr="00AE2A3E">
        <w:rPr>
          <w:rFonts w:hint="eastAsia"/>
          <w:b/>
        </w:rPr>
        <w:t>需求场景：</w:t>
      </w:r>
    </w:p>
    <w:p w14:paraId="774D99BF" w14:textId="326EE62B" w:rsidR="00B2383D" w:rsidRPr="000474F2" w:rsidRDefault="00B2383D" w:rsidP="00B2383D">
      <w:pPr>
        <w:pStyle w:val="af5"/>
        <w:ind w:firstLine="480"/>
      </w:pPr>
      <w:r w:rsidRPr="000474F2">
        <w:t>地市区县对摄像头有维护的职责，需要及时发现故障，信令延时诊断有时效性要求。</w:t>
      </w:r>
    </w:p>
    <w:p w14:paraId="77102D78" w14:textId="77777777" w:rsidR="00B2383D" w:rsidRDefault="00B2383D" w:rsidP="00766DCE">
      <w:pPr>
        <w:pStyle w:val="af5"/>
        <w:numPr>
          <w:ilvl w:val="0"/>
          <w:numId w:val="38"/>
        </w:numPr>
        <w:ind w:firstLineChars="0"/>
        <w:rPr>
          <w:b/>
        </w:rPr>
      </w:pPr>
      <w:r w:rsidRPr="00AE2A3E">
        <w:rPr>
          <w:b/>
        </w:rPr>
        <w:t>需求</w:t>
      </w:r>
      <w:r>
        <w:rPr>
          <w:b/>
        </w:rPr>
        <w:t>输入输出</w:t>
      </w:r>
      <w:r w:rsidRPr="00AE2A3E">
        <w:rPr>
          <w:rFonts w:hint="eastAsia"/>
          <w:b/>
        </w:rPr>
        <w:t>：</w:t>
      </w:r>
    </w:p>
    <w:p w14:paraId="42AD42D0" w14:textId="2D742764" w:rsidR="00B2383D" w:rsidRPr="00D56000" w:rsidRDefault="00B2383D" w:rsidP="00B2383D">
      <w:r w:rsidRPr="00D56000">
        <w:rPr>
          <w:rFonts w:hint="eastAsia"/>
        </w:rPr>
        <w:t>前提条件：</w:t>
      </w:r>
      <w:r w:rsidR="00EC6C8A">
        <w:rPr>
          <w:rFonts w:hint="eastAsia"/>
        </w:rPr>
        <w:t>已配置诊断分组，诊断调度已经按调度时间把待</w:t>
      </w:r>
      <w:r>
        <w:rPr>
          <w:rFonts w:hint="eastAsia"/>
        </w:rPr>
        <w:t>诊断</w:t>
      </w:r>
      <w:r w:rsidR="00EC6C8A">
        <w:rPr>
          <w:rFonts w:hint="eastAsia"/>
        </w:rPr>
        <w:t>摄像机相关信息，</w:t>
      </w:r>
      <w:r>
        <w:rPr>
          <w:rFonts w:hint="eastAsia"/>
        </w:rPr>
        <w:t>优先级存入数据库中</w:t>
      </w:r>
      <w:r w:rsidR="00EC6C8A">
        <w:rPr>
          <w:rFonts w:hint="eastAsia"/>
        </w:rPr>
        <w:t>。</w:t>
      </w:r>
    </w:p>
    <w:p w14:paraId="0BE906E6" w14:textId="07C5CC47" w:rsidR="00B2383D" w:rsidRPr="00D56000" w:rsidRDefault="00B2383D" w:rsidP="00B2383D">
      <w:r w:rsidRPr="00D56000">
        <w:t>输入</w:t>
      </w:r>
      <w:r w:rsidRPr="00D56000">
        <w:rPr>
          <w:rFonts w:hint="eastAsia"/>
        </w:rPr>
        <w:t>：</w:t>
      </w:r>
      <w:r w:rsidRPr="00D56000">
        <w:rPr>
          <w:rFonts w:hint="eastAsia"/>
        </w:rPr>
        <w:t xml:space="preserve"> </w:t>
      </w:r>
      <w:r w:rsidR="00884A29">
        <w:rPr>
          <w:rFonts w:hint="eastAsia"/>
        </w:rPr>
        <w:t>可获取码流时间段及待</w:t>
      </w:r>
      <w:r>
        <w:rPr>
          <w:rFonts w:hint="eastAsia"/>
        </w:rPr>
        <w:t>诊断设备列表及优先级</w:t>
      </w:r>
    </w:p>
    <w:p w14:paraId="58AE7CCF" w14:textId="231366E1" w:rsidR="00B2383D" w:rsidRPr="00D56000" w:rsidRDefault="00B2383D" w:rsidP="00B2383D">
      <w:r w:rsidRPr="00D56000">
        <w:rPr>
          <w:rFonts w:hint="eastAsia"/>
        </w:rPr>
        <w:t>输出：</w:t>
      </w:r>
      <w:r w:rsidRPr="00D56000">
        <w:t xml:space="preserve"> </w:t>
      </w:r>
      <w:r w:rsidRPr="00D56000">
        <w:t>诊断</w:t>
      </w:r>
      <w:r>
        <w:rPr>
          <w:rFonts w:hint="eastAsia"/>
        </w:rPr>
        <w:t>结果入库</w:t>
      </w:r>
    </w:p>
    <w:p w14:paraId="38F704E4" w14:textId="77777777" w:rsidR="00B2383D" w:rsidRDefault="00B2383D" w:rsidP="00766DCE">
      <w:pPr>
        <w:pStyle w:val="af5"/>
        <w:numPr>
          <w:ilvl w:val="0"/>
          <w:numId w:val="38"/>
        </w:numPr>
        <w:ind w:firstLineChars="0"/>
        <w:rPr>
          <w:b/>
        </w:rPr>
      </w:pPr>
      <w:r w:rsidRPr="00AE2A3E">
        <w:rPr>
          <w:b/>
        </w:rPr>
        <w:t>需求流程</w:t>
      </w:r>
      <w:r w:rsidRPr="00AE2A3E">
        <w:rPr>
          <w:rFonts w:hint="eastAsia"/>
          <w:b/>
        </w:rPr>
        <w:t>：</w:t>
      </w:r>
    </w:p>
    <w:p w14:paraId="778363AF" w14:textId="77777777" w:rsidR="00B2383D" w:rsidRDefault="00B2383D" w:rsidP="00B2383D">
      <w:pPr>
        <w:rPr>
          <w:b/>
          <w:noProof/>
        </w:rPr>
      </w:pPr>
      <w:r>
        <w:object w:dxaOrig="13922" w:dyaOrig="1869" w14:anchorId="7F70949F">
          <v:shape id="_x0000_i1042" type="#_x0000_t75" style="width:415pt;height:90pt" o:ole="">
            <v:imagedata r:id="rId91" o:title=""/>
          </v:shape>
          <o:OLEObject Type="Embed" ProgID="Visio.Drawing.11" ShapeID="_x0000_i1042" DrawAspect="Content" ObjectID="_1549813228" r:id="rId92"/>
        </w:object>
      </w:r>
    </w:p>
    <w:p w14:paraId="06942E02" w14:textId="77777777" w:rsidR="00B2383D" w:rsidRPr="00E27EB0" w:rsidRDefault="00B2383D" w:rsidP="00B2383D">
      <w:pPr>
        <w:rPr>
          <w:b/>
        </w:rPr>
      </w:pPr>
    </w:p>
    <w:p w14:paraId="7DB5B8E5" w14:textId="77777777" w:rsidR="00B2383D" w:rsidRDefault="00B2383D" w:rsidP="00B2383D">
      <w:pPr>
        <w:pStyle w:val="3"/>
      </w:pPr>
      <w:bookmarkStart w:id="174" w:name="_Toc475698804"/>
      <w:bookmarkStart w:id="175" w:name="_Toc475698915"/>
      <w:bookmarkStart w:id="176" w:name="_Toc475726722"/>
      <w:r>
        <w:rPr>
          <w:rFonts w:hint="eastAsia"/>
        </w:rPr>
        <w:lastRenderedPageBreak/>
        <w:t>视频质量检测</w:t>
      </w:r>
      <w:bookmarkEnd w:id="174"/>
      <w:bookmarkEnd w:id="175"/>
      <w:bookmarkEnd w:id="176"/>
    </w:p>
    <w:p w14:paraId="3F8335E8" w14:textId="77777777" w:rsidR="00B2383D" w:rsidRPr="00AE2A3E" w:rsidRDefault="00B2383D" w:rsidP="00766DCE">
      <w:pPr>
        <w:pStyle w:val="af5"/>
        <w:numPr>
          <w:ilvl w:val="0"/>
          <w:numId w:val="39"/>
        </w:numPr>
        <w:ind w:firstLineChars="0"/>
        <w:rPr>
          <w:b/>
        </w:rPr>
      </w:pPr>
      <w:r w:rsidRPr="00AE2A3E">
        <w:rPr>
          <w:b/>
        </w:rPr>
        <w:t>需求定义</w:t>
      </w:r>
      <w:r w:rsidRPr="00AE2A3E">
        <w:rPr>
          <w:rFonts w:hint="eastAsia"/>
          <w:b/>
        </w:rPr>
        <w:t>：</w:t>
      </w:r>
    </w:p>
    <w:p w14:paraId="54AF71A8" w14:textId="63BAE7FF" w:rsidR="00B2383D" w:rsidRPr="00646EB0" w:rsidRDefault="00B2383D" w:rsidP="00B2383D">
      <w:pPr>
        <w:ind w:left="420"/>
      </w:pPr>
      <w:r>
        <w:rPr>
          <w:rFonts w:hint="eastAsia"/>
        </w:rPr>
        <w:t>根据优先级对该平台的设备进行视频质量检测</w:t>
      </w:r>
    </w:p>
    <w:p w14:paraId="69A81837" w14:textId="77777777" w:rsidR="00B2383D" w:rsidRDefault="00B2383D" w:rsidP="00766DCE">
      <w:pPr>
        <w:pStyle w:val="af5"/>
        <w:numPr>
          <w:ilvl w:val="0"/>
          <w:numId w:val="39"/>
        </w:numPr>
        <w:ind w:firstLineChars="0"/>
        <w:rPr>
          <w:b/>
        </w:rPr>
      </w:pPr>
      <w:r w:rsidRPr="00AE2A3E">
        <w:rPr>
          <w:rFonts w:hint="eastAsia"/>
          <w:b/>
        </w:rPr>
        <w:t>需求场景：</w:t>
      </w:r>
    </w:p>
    <w:p w14:paraId="0BCCC7A0" w14:textId="4809603C" w:rsidR="00B2383D" w:rsidRPr="000474F2" w:rsidRDefault="00B2383D" w:rsidP="00B2383D">
      <w:pPr>
        <w:pStyle w:val="af5"/>
        <w:ind w:firstLine="480"/>
      </w:pPr>
      <w:r w:rsidRPr="000474F2">
        <w:t>地市区县对摄像头有维护的职责，需要及时发现故障，</w:t>
      </w:r>
      <w:r>
        <w:rPr>
          <w:rFonts w:hint="eastAsia"/>
        </w:rPr>
        <w:t>对视频图像有质量要求。在夜晚</w:t>
      </w:r>
      <w:r w:rsidR="00884A29">
        <w:rPr>
          <w:rFonts w:hint="eastAsia"/>
        </w:rPr>
        <w:t>获取的码流，</w:t>
      </w:r>
      <w:r>
        <w:rPr>
          <w:rFonts w:hint="eastAsia"/>
        </w:rPr>
        <w:t>诊断算法只诊断无信号。</w:t>
      </w:r>
    </w:p>
    <w:p w14:paraId="4A1302CA" w14:textId="77777777" w:rsidR="00B2383D" w:rsidRDefault="00B2383D" w:rsidP="00766DCE">
      <w:pPr>
        <w:pStyle w:val="af5"/>
        <w:numPr>
          <w:ilvl w:val="0"/>
          <w:numId w:val="39"/>
        </w:numPr>
        <w:ind w:firstLineChars="0"/>
        <w:rPr>
          <w:b/>
        </w:rPr>
      </w:pPr>
      <w:r w:rsidRPr="00AE2A3E">
        <w:rPr>
          <w:b/>
        </w:rPr>
        <w:t>需求</w:t>
      </w:r>
      <w:r>
        <w:rPr>
          <w:b/>
        </w:rPr>
        <w:t>输入输出</w:t>
      </w:r>
      <w:r w:rsidRPr="00AE2A3E">
        <w:rPr>
          <w:rFonts w:hint="eastAsia"/>
          <w:b/>
        </w:rPr>
        <w:t>：</w:t>
      </w:r>
    </w:p>
    <w:p w14:paraId="565EEC07" w14:textId="05B942A1" w:rsidR="00B2383D" w:rsidRPr="00D56000" w:rsidRDefault="00B2383D" w:rsidP="00B2383D">
      <w:r w:rsidRPr="00D56000">
        <w:rPr>
          <w:rFonts w:hint="eastAsia"/>
        </w:rPr>
        <w:t>前提条件：</w:t>
      </w:r>
      <w:r>
        <w:rPr>
          <w:rFonts w:hint="eastAsia"/>
        </w:rPr>
        <w:t>诊断配置根据优先级把需要诊断的设备已存入数据库中</w:t>
      </w:r>
      <w:r w:rsidR="001748E4">
        <w:rPr>
          <w:rFonts w:hint="eastAsia"/>
        </w:rPr>
        <w:t>。</w:t>
      </w:r>
    </w:p>
    <w:p w14:paraId="1291B0EC" w14:textId="77777777" w:rsidR="00B2383D" w:rsidRPr="00D56000" w:rsidRDefault="00B2383D" w:rsidP="00B2383D">
      <w:r w:rsidRPr="00D56000">
        <w:t>输入</w:t>
      </w:r>
      <w:r w:rsidRPr="00D56000">
        <w:rPr>
          <w:rFonts w:hint="eastAsia"/>
        </w:rPr>
        <w:t>：</w:t>
      </w:r>
      <w:r w:rsidRPr="00D56000">
        <w:rPr>
          <w:rFonts w:hint="eastAsia"/>
        </w:rPr>
        <w:t xml:space="preserve"> </w:t>
      </w:r>
      <w:r>
        <w:rPr>
          <w:rFonts w:hint="eastAsia"/>
        </w:rPr>
        <w:t>诊断周期和诊断设备列表及优先级</w:t>
      </w:r>
    </w:p>
    <w:p w14:paraId="1189A49C" w14:textId="4C3739CC" w:rsidR="00B2383D" w:rsidRPr="00D56000" w:rsidRDefault="00B2383D" w:rsidP="00B2383D">
      <w:r w:rsidRPr="00D56000">
        <w:rPr>
          <w:rFonts w:hint="eastAsia"/>
        </w:rPr>
        <w:t>输出：</w:t>
      </w:r>
      <w:r w:rsidRPr="00D56000">
        <w:t xml:space="preserve"> </w:t>
      </w:r>
      <w:r w:rsidRPr="00D56000">
        <w:t>诊断</w:t>
      </w:r>
      <w:r>
        <w:rPr>
          <w:rFonts w:hint="eastAsia"/>
        </w:rPr>
        <w:t>结果入库</w:t>
      </w:r>
    </w:p>
    <w:p w14:paraId="687CBEEC" w14:textId="77777777" w:rsidR="00B2383D" w:rsidRDefault="00B2383D" w:rsidP="00766DCE">
      <w:pPr>
        <w:pStyle w:val="af5"/>
        <w:numPr>
          <w:ilvl w:val="0"/>
          <w:numId w:val="39"/>
        </w:numPr>
        <w:ind w:firstLineChars="0"/>
        <w:rPr>
          <w:b/>
        </w:rPr>
      </w:pPr>
      <w:r w:rsidRPr="00AE2A3E">
        <w:rPr>
          <w:b/>
        </w:rPr>
        <w:t>需求流程</w:t>
      </w:r>
      <w:r w:rsidRPr="00AE2A3E">
        <w:rPr>
          <w:rFonts w:hint="eastAsia"/>
          <w:b/>
        </w:rPr>
        <w:t>：</w:t>
      </w:r>
    </w:p>
    <w:p w14:paraId="14B5642A" w14:textId="77777777" w:rsidR="00B2383D" w:rsidRPr="009869FB" w:rsidRDefault="00B2383D" w:rsidP="00B2383D">
      <w:r w:rsidRPr="009869FB">
        <w:rPr>
          <w:rFonts w:hint="eastAsia"/>
        </w:rPr>
        <w:t>视频流文件的获取流程见信令延时诊断</w:t>
      </w:r>
    </w:p>
    <w:p w14:paraId="0DD05F7A" w14:textId="77777777" w:rsidR="00B2383D" w:rsidRDefault="00B2383D" w:rsidP="00B2383D">
      <w:pPr>
        <w:rPr>
          <w:b/>
          <w:noProof/>
        </w:rPr>
      </w:pPr>
      <w:r>
        <w:object w:dxaOrig="11857" w:dyaOrig="1869" w14:anchorId="1D028DB4">
          <v:shape id="_x0000_i1043" type="#_x0000_t75" style="width:415pt;height:86.5pt" o:ole="">
            <v:imagedata r:id="rId93" o:title=""/>
          </v:shape>
          <o:OLEObject Type="Embed" ProgID="Visio.Drawing.11" ShapeID="_x0000_i1043" DrawAspect="Content" ObjectID="_1549813229" r:id="rId94"/>
        </w:object>
      </w:r>
    </w:p>
    <w:p w14:paraId="0DEB71FD" w14:textId="77777777" w:rsidR="00B2383D" w:rsidRPr="00E2690C" w:rsidRDefault="00B2383D" w:rsidP="00B2383D"/>
    <w:p w14:paraId="1C809FE6" w14:textId="77777777" w:rsidR="00B2383D" w:rsidRDefault="00B2383D" w:rsidP="00B2383D">
      <w:pPr>
        <w:pStyle w:val="3"/>
      </w:pPr>
      <w:bookmarkStart w:id="177" w:name="_Toc475698805"/>
      <w:bookmarkStart w:id="178" w:name="_Toc475698916"/>
      <w:bookmarkStart w:id="179" w:name="_Toc475726723"/>
      <w:r>
        <w:rPr>
          <w:rFonts w:hint="eastAsia"/>
        </w:rPr>
        <w:t>录像文件列表获取</w:t>
      </w:r>
      <w:bookmarkEnd w:id="177"/>
      <w:bookmarkEnd w:id="178"/>
      <w:bookmarkEnd w:id="179"/>
    </w:p>
    <w:p w14:paraId="0D82FBBF" w14:textId="77777777" w:rsidR="00B2383D" w:rsidRDefault="00B2383D" w:rsidP="00766DCE">
      <w:pPr>
        <w:pStyle w:val="af5"/>
        <w:numPr>
          <w:ilvl w:val="0"/>
          <w:numId w:val="40"/>
        </w:numPr>
        <w:ind w:firstLineChars="0"/>
        <w:rPr>
          <w:b/>
        </w:rPr>
      </w:pPr>
      <w:r w:rsidRPr="00AE2A3E">
        <w:rPr>
          <w:b/>
        </w:rPr>
        <w:t>需求定义</w:t>
      </w:r>
      <w:r w:rsidRPr="00AE2A3E">
        <w:rPr>
          <w:rFonts w:hint="eastAsia"/>
          <w:b/>
        </w:rPr>
        <w:t>：</w:t>
      </w:r>
    </w:p>
    <w:p w14:paraId="2FAB0B26" w14:textId="5AD76668" w:rsidR="00B2383D" w:rsidRPr="0032322C" w:rsidRDefault="00B2383D" w:rsidP="00B2383D">
      <w:pPr>
        <w:pStyle w:val="af5"/>
        <w:ind w:firstLine="480"/>
      </w:pPr>
      <w:r>
        <w:rPr>
          <w:rFonts w:hint="eastAsia"/>
        </w:rPr>
        <w:t>后台程序调用中间件从</w:t>
      </w:r>
      <w:r w:rsidR="002978DC">
        <w:rPr>
          <w:rFonts w:hint="eastAsia"/>
        </w:rPr>
        <w:t>视频图像监控平台</w:t>
      </w:r>
      <w:r>
        <w:rPr>
          <w:rFonts w:hint="eastAsia"/>
        </w:rPr>
        <w:t>获取录像文件列表信息。</w:t>
      </w:r>
    </w:p>
    <w:p w14:paraId="4FD776DD" w14:textId="77777777" w:rsidR="00B2383D" w:rsidRDefault="00B2383D" w:rsidP="00766DCE">
      <w:pPr>
        <w:pStyle w:val="af5"/>
        <w:numPr>
          <w:ilvl w:val="0"/>
          <w:numId w:val="40"/>
        </w:numPr>
        <w:ind w:firstLineChars="0"/>
        <w:rPr>
          <w:b/>
        </w:rPr>
      </w:pPr>
      <w:r w:rsidRPr="00AE2A3E">
        <w:rPr>
          <w:rFonts w:hint="eastAsia"/>
          <w:b/>
        </w:rPr>
        <w:t>需求场景：</w:t>
      </w:r>
    </w:p>
    <w:p w14:paraId="18EA064B" w14:textId="20A50B55" w:rsidR="00B2383D" w:rsidRPr="0032322C" w:rsidRDefault="003D7168" w:rsidP="00B2383D">
      <w:pPr>
        <w:pStyle w:val="af5"/>
        <w:ind w:firstLine="480"/>
      </w:pPr>
      <w:r>
        <w:rPr>
          <w:rFonts w:hint="eastAsia"/>
        </w:rPr>
        <w:lastRenderedPageBreak/>
        <w:t>每天凌晨</w:t>
      </w:r>
      <w:r>
        <w:rPr>
          <w:rFonts w:hint="eastAsia"/>
        </w:rPr>
        <w:t>2</w:t>
      </w:r>
      <w:r>
        <w:rPr>
          <w:rFonts w:hint="eastAsia"/>
        </w:rPr>
        <w:t>点，</w:t>
      </w:r>
      <w:r>
        <w:rPr>
          <w:rFonts w:hint="eastAsia"/>
        </w:rPr>
        <w:t>5</w:t>
      </w:r>
      <w:r>
        <w:rPr>
          <w:rFonts w:hint="eastAsia"/>
        </w:rPr>
        <w:t>点进行</w:t>
      </w:r>
      <w:r>
        <w:rPr>
          <w:rFonts w:hint="eastAsia"/>
        </w:rPr>
        <w:t>2</w:t>
      </w:r>
      <w:r>
        <w:rPr>
          <w:rFonts w:hint="eastAsia"/>
        </w:rPr>
        <w:t>次获取前一天录像片段</w:t>
      </w:r>
      <w:r>
        <w:rPr>
          <w:rFonts w:hint="eastAsia"/>
        </w:rPr>
        <w:t>xml</w:t>
      </w:r>
      <w:r>
        <w:rPr>
          <w:rFonts w:hint="eastAsia"/>
        </w:rPr>
        <w:t>文件</w:t>
      </w:r>
      <w:r w:rsidR="00C95330">
        <w:rPr>
          <w:rFonts w:hint="eastAsia"/>
        </w:rPr>
        <w:t>，</w:t>
      </w:r>
      <w:r w:rsidR="00C95330">
        <w:rPr>
          <w:rFonts w:hint="eastAsia"/>
        </w:rPr>
        <w:t>2</w:t>
      </w:r>
      <w:r w:rsidR="00C95330">
        <w:rPr>
          <w:rFonts w:hint="eastAsia"/>
        </w:rPr>
        <w:t>点获取一次，</w:t>
      </w:r>
      <w:r w:rsidR="00C95330">
        <w:rPr>
          <w:rFonts w:hint="eastAsia"/>
        </w:rPr>
        <w:t>5</w:t>
      </w:r>
      <w:r w:rsidR="00C95330">
        <w:rPr>
          <w:rFonts w:hint="eastAsia"/>
        </w:rPr>
        <w:t>点对于</w:t>
      </w:r>
      <w:r w:rsidR="00C95330">
        <w:rPr>
          <w:rFonts w:hint="eastAsia"/>
        </w:rPr>
        <w:t>2</w:t>
      </w:r>
      <w:r w:rsidR="00C95330">
        <w:rPr>
          <w:rFonts w:hint="eastAsia"/>
        </w:rPr>
        <w:t>点获取失败的再进行一次尝试</w:t>
      </w:r>
      <w:r>
        <w:rPr>
          <w:rFonts w:hint="eastAsia"/>
        </w:rPr>
        <w:t>。</w:t>
      </w:r>
      <w:r w:rsidR="00B2383D">
        <w:rPr>
          <w:rFonts w:hint="eastAsia"/>
        </w:rPr>
        <w:t>从统一资源库获取设备列表，然后根据获取到的设备列表从</w:t>
      </w:r>
      <w:r w:rsidR="002978DC">
        <w:rPr>
          <w:rFonts w:hint="eastAsia"/>
        </w:rPr>
        <w:t>视频图像监控平台</w:t>
      </w:r>
      <w:r w:rsidR="00B2383D">
        <w:rPr>
          <w:rFonts w:hint="eastAsia"/>
        </w:rPr>
        <w:t>获取录像</w:t>
      </w:r>
      <w:r w:rsidR="00C95330">
        <w:rPr>
          <w:rFonts w:hint="eastAsia"/>
        </w:rPr>
        <w:t>片段</w:t>
      </w:r>
      <w:r w:rsidR="00C95330">
        <w:rPr>
          <w:rFonts w:hint="eastAsia"/>
        </w:rPr>
        <w:t>xml</w:t>
      </w:r>
      <w:r w:rsidR="00B2383D">
        <w:rPr>
          <w:rFonts w:hint="eastAsia"/>
        </w:rPr>
        <w:t>。把获取到的录像</w:t>
      </w:r>
      <w:r w:rsidR="00C95330">
        <w:rPr>
          <w:rFonts w:hint="eastAsia"/>
        </w:rPr>
        <w:t>片段</w:t>
      </w:r>
      <w:r w:rsidR="00C95330">
        <w:rPr>
          <w:rFonts w:hint="eastAsia"/>
        </w:rPr>
        <w:t>xml</w:t>
      </w:r>
      <w:r w:rsidR="00C95330">
        <w:rPr>
          <w:rFonts w:hint="eastAsia"/>
        </w:rPr>
        <w:t>文件解析</w:t>
      </w:r>
      <w:r w:rsidR="00B2383D">
        <w:rPr>
          <w:rFonts w:hint="eastAsia"/>
        </w:rPr>
        <w:t>存入数据库。</w:t>
      </w:r>
    </w:p>
    <w:p w14:paraId="6500234A" w14:textId="77777777" w:rsidR="00B2383D" w:rsidRDefault="00B2383D" w:rsidP="00766DCE">
      <w:pPr>
        <w:pStyle w:val="af5"/>
        <w:numPr>
          <w:ilvl w:val="0"/>
          <w:numId w:val="40"/>
        </w:numPr>
        <w:ind w:firstLineChars="0"/>
        <w:rPr>
          <w:b/>
        </w:rPr>
      </w:pPr>
      <w:r w:rsidRPr="00AE2A3E">
        <w:rPr>
          <w:b/>
        </w:rPr>
        <w:t>需求</w:t>
      </w:r>
      <w:r>
        <w:rPr>
          <w:b/>
        </w:rPr>
        <w:t>输入输出</w:t>
      </w:r>
      <w:r w:rsidRPr="00AE2A3E">
        <w:rPr>
          <w:rFonts w:hint="eastAsia"/>
          <w:b/>
        </w:rPr>
        <w:t>：</w:t>
      </w:r>
    </w:p>
    <w:p w14:paraId="5156C8FD" w14:textId="36B9608F" w:rsidR="00B2383D" w:rsidRPr="00BA2ED2" w:rsidRDefault="00B2383D" w:rsidP="00B2383D">
      <w:r w:rsidRPr="00BA2ED2">
        <w:rPr>
          <w:rFonts w:hint="eastAsia"/>
        </w:rPr>
        <w:t>前提条件：</w:t>
      </w:r>
      <w:r w:rsidR="002978DC">
        <w:rPr>
          <w:rFonts w:hint="eastAsia"/>
        </w:rPr>
        <w:t>视频图像监控平台</w:t>
      </w:r>
      <w:r w:rsidR="00B92F22">
        <w:rPr>
          <w:rFonts w:hint="eastAsia"/>
        </w:rPr>
        <w:t>作为下级已经成功注册，</w:t>
      </w:r>
      <w:r w:rsidR="002978DC">
        <w:rPr>
          <w:rFonts w:hint="eastAsia"/>
        </w:rPr>
        <w:t>视频图像监控平台</w:t>
      </w:r>
      <w:r w:rsidR="003D7168">
        <w:rPr>
          <w:rFonts w:hint="eastAsia"/>
        </w:rPr>
        <w:t>支持录像清单片段</w:t>
      </w:r>
      <w:r w:rsidR="003D7168">
        <w:rPr>
          <w:rFonts w:hint="eastAsia"/>
        </w:rPr>
        <w:t>xml</w:t>
      </w:r>
      <w:r w:rsidR="003D7168">
        <w:rPr>
          <w:rFonts w:hint="eastAsia"/>
        </w:rPr>
        <w:t>文件的获取</w:t>
      </w:r>
      <w:r>
        <w:rPr>
          <w:rFonts w:hint="eastAsia"/>
        </w:rPr>
        <w:t>。</w:t>
      </w:r>
    </w:p>
    <w:p w14:paraId="09697C76" w14:textId="06C226D6" w:rsidR="00B2383D" w:rsidRPr="00BA2ED2" w:rsidRDefault="00B2383D" w:rsidP="00B2383D">
      <w:r w:rsidRPr="00BA2ED2">
        <w:t>输入</w:t>
      </w:r>
      <w:r w:rsidRPr="00BA2ED2">
        <w:rPr>
          <w:rFonts w:hint="eastAsia"/>
        </w:rPr>
        <w:t>：</w:t>
      </w:r>
      <w:r w:rsidR="003D7168">
        <w:rPr>
          <w:rFonts w:hint="eastAsia"/>
        </w:rPr>
        <w:t>要</w:t>
      </w:r>
      <w:r>
        <w:rPr>
          <w:rFonts w:hint="eastAsia"/>
        </w:rPr>
        <w:t>获取录像文件列表</w:t>
      </w:r>
      <w:r w:rsidR="003D7168">
        <w:rPr>
          <w:rFonts w:hint="eastAsia"/>
        </w:rPr>
        <w:t>的设备</w:t>
      </w:r>
      <w:r w:rsidR="003D7168">
        <w:rPr>
          <w:rFonts w:hint="eastAsia"/>
        </w:rPr>
        <w:t>ID</w:t>
      </w:r>
      <w:r w:rsidR="00262478">
        <w:t>清单</w:t>
      </w:r>
      <w:r w:rsidRPr="00BA2ED2">
        <w:t>。</w:t>
      </w:r>
    </w:p>
    <w:p w14:paraId="41BD243E" w14:textId="69A5A089" w:rsidR="00B2383D" w:rsidRPr="00D56000" w:rsidRDefault="00B2383D" w:rsidP="00B2383D">
      <w:r>
        <w:rPr>
          <w:rFonts w:hint="eastAsia"/>
        </w:rPr>
        <w:t>输出：把设备的录像文件信息存入</w:t>
      </w:r>
      <w:r w:rsidR="00A72FB1">
        <w:rPr>
          <w:rFonts w:hint="eastAsia"/>
        </w:rPr>
        <w:t>本地</w:t>
      </w:r>
      <w:r>
        <w:rPr>
          <w:rFonts w:hint="eastAsia"/>
        </w:rPr>
        <w:t>mysql</w:t>
      </w:r>
      <w:r>
        <w:rPr>
          <w:rFonts w:hint="eastAsia"/>
        </w:rPr>
        <w:t>数据库。</w:t>
      </w:r>
    </w:p>
    <w:p w14:paraId="10243392" w14:textId="77777777" w:rsidR="00B2383D" w:rsidRDefault="00B2383D" w:rsidP="00766DCE">
      <w:pPr>
        <w:pStyle w:val="af5"/>
        <w:numPr>
          <w:ilvl w:val="0"/>
          <w:numId w:val="40"/>
        </w:numPr>
        <w:ind w:firstLineChars="0"/>
        <w:rPr>
          <w:b/>
        </w:rPr>
      </w:pPr>
      <w:r w:rsidRPr="00AE2A3E">
        <w:rPr>
          <w:b/>
        </w:rPr>
        <w:t>需求流程</w:t>
      </w:r>
      <w:r w:rsidRPr="00AE2A3E">
        <w:rPr>
          <w:rFonts w:hint="eastAsia"/>
          <w:b/>
        </w:rPr>
        <w:t>：</w:t>
      </w:r>
    </w:p>
    <w:p w14:paraId="57DB21BC" w14:textId="77777777" w:rsidR="00B2383D" w:rsidRPr="00B87F42" w:rsidRDefault="00B2383D" w:rsidP="00B2383D">
      <w:pPr>
        <w:pStyle w:val="af5"/>
        <w:ind w:left="420" w:firstLineChars="0" w:firstLine="0"/>
        <w:rPr>
          <w:b/>
        </w:rPr>
      </w:pPr>
      <w:r>
        <w:object w:dxaOrig="9806" w:dyaOrig="2998" w14:anchorId="0602E246">
          <v:shape id="_x0000_i1044" type="#_x0000_t75" style="width:415.5pt;height:127pt" o:ole="">
            <v:imagedata r:id="rId95" o:title=""/>
          </v:shape>
          <o:OLEObject Type="Embed" ProgID="Visio.Drawing.11" ShapeID="_x0000_i1044" DrawAspect="Content" ObjectID="_1549813230" r:id="rId96"/>
        </w:object>
      </w:r>
    </w:p>
    <w:p w14:paraId="2B9B19C2" w14:textId="508A6EEC" w:rsidR="003818F6" w:rsidRDefault="003818F6">
      <w:pPr>
        <w:pStyle w:val="2"/>
      </w:pPr>
      <w:bookmarkStart w:id="180" w:name="_Toc475698806"/>
      <w:bookmarkStart w:id="181" w:name="_Toc475698917"/>
      <w:bookmarkStart w:id="182" w:name="_Toc475726724"/>
      <w:r>
        <w:t>系统对接</w:t>
      </w:r>
      <w:bookmarkEnd w:id="180"/>
      <w:bookmarkEnd w:id="181"/>
      <w:bookmarkEnd w:id="182"/>
    </w:p>
    <w:p w14:paraId="370F5DCF" w14:textId="3000AB24" w:rsidR="003818F6" w:rsidRDefault="003818F6" w:rsidP="003818F6">
      <w:pPr>
        <w:pStyle w:val="3"/>
      </w:pPr>
      <w:bookmarkStart w:id="183" w:name="_Toc475698807"/>
      <w:bookmarkStart w:id="184" w:name="_Toc475698918"/>
      <w:bookmarkStart w:id="185" w:name="_Toc475726725"/>
      <w:r>
        <w:t>租户对接</w:t>
      </w:r>
      <w:bookmarkEnd w:id="183"/>
      <w:bookmarkEnd w:id="184"/>
      <w:bookmarkEnd w:id="185"/>
    </w:p>
    <w:p w14:paraId="59A4C5C8" w14:textId="77777777" w:rsidR="004B3F19" w:rsidRPr="00AE2A3E" w:rsidRDefault="004B3F19" w:rsidP="004B3F19">
      <w:pPr>
        <w:pStyle w:val="af5"/>
        <w:numPr>
          <w:ilvl w:val="0"/>
          <w:numId w:val="41"/>
        </w:numPr>
        <w:ind w:firstLineChars="0"/>
        <w:rPr>
          <w:b/>
        </w:rPr>
      </w:pPr>
      <w:r w:rsidRPr="00AE2A3E">
        <w:rPr>
          <w:b/>
        </w:rPr>
        <w:t>需求定义</w:t>
      </w:r>
      <w:r w:rsidRPr="00AE2A3E">
        <w:rPr>
          <w:rFonts w:hint="eastAsia"/>
          <w:b/>
        </w:rPr>
        <w:t>：</w:t>
      </w:r>
    </w:p>
    <w:p w14:paraId="21446F56" w14:textId="6459D592" w:rsidR="004B3F19" w:rsidRPr="00E80B6E" w:rsidRDefault="004B3F19" w:rsidP="00431142">
      <w:pPr>
        <w:pStyle w:val="af5"/>
        <w:ind w:firstLine="480"/>
      </w:pPr>
      <w:r>
        <w:rPr>
          <w:rFonts w:hint="eastAsia"/>
        </w:rPr>
        <w:t>V</w:t>
      </w:r>
      <w:r>
        <w:t>ideoMon</w:t>
      </w:r>
      <w:r>
        <w:rPr>
          <w:rFonts w:hint="eastAsia"/>
        </w:rPr>
        <w:t>模块用户来源于优云用户，每个租户下的用户均可被本模块使用，</w:t>
      </w:r>
      <w:r>
        <w:rPr>
          <w:rFonts w:hint="eastAsia"/>
        </w:rPr>
        <w:t>V</w:t>
      </w:r>
      <w:r>
        <w:t>ideoMon</w:t>
      </w:r>
      <w:r>
        <w:rPr>
          <w:rFonts w:hint="eastAsia"/>
        </w:rPr>
        <w:t>模块无用户系统，通过对接优云用户中心实现用户操作。</w:t>
      </w:r>
    </w:p>
    <w:p w14:paraId="596FFC60" w14:textId="77777777" w:rsidR="004B3F19" w:rsidRDefault="004B3F19" w:rsidP="004B3F19">
      <w:pPr>
        <w:pStyle w:val="af5"/>
        <w:numPr>
          <w:ilvl w:val="0"/>
          <w:numId w:val="41"/>
        </w:numPr>
        <w:ind w:firstLineChars="0"/>
        <w:rPr>
          <w:b/>
        </w:rPr>
      </w:pPr>
      <w:r w:rsidRPr="00AE2A3E">
        <w:rPr>
          <w:rFonts w:hint="eastAsia"/>
          <w:b/>
        </w:rPr>
        <w:t>需求场景：</w:t>
      </w:r>
    </w:p>
    <w:p w14:paraId="3831C950" w14:textId="66858910" w:rsidR="004B3F19" w:rsidRPr="00AE27A3" w:rsidRDefault="00431142" w:rsidP="00431142">
      <w:pPr>
        <w:pStyle w:val="af5"/>
        <w:ind w:firstLine="480"/>
      </w:pPr>
      <w:r>
        <w:rPr>
          <w:rFonts w:hint="eastAsia"/>
        </w:rPr>
        <w:lastRenderedPageBreak/>
        <w:t>V</w:t>
      </w:r>
      <w:r>
        <w:t>ideoMon</w:t>
      </w:r>
      <w:r w:rsidR="004B3F19">
        <w:rPr>
          <w:rFonts w:hint="eastAsia"/>
        </w:rPr>
        <w:t>模块需要使用用户时，比如用户登录、</w:t>
      </w:r>
      <w:r>
        <w:rPr>
          <w:rFonts w:hint="eastAsia"/>
        </w:rPr>
        <w:t>用户角色判断</w:t>
      </w:r>
      <w:r w:rsidR="004B3F19">
        <w:rPr>
          <w:rFonts w:hint="eastAsia"/>
        </w:rPr>
        <w:t>时，需要对接优云用户，获取用户信息。</w:t>
      </w:r>
    </w:p>
    <w:p w14:paraId="6904E51E" w14:textId="77777777" w:rsidR="004B3F19" w:rsidRDefault="004B3F19" w:rsidP="004B3F19">
      <w:pPr>
        <w:pStyle w:val="af5"/>
        <w:numPr>
          <w:ilvl w:val="0"/>
          <w:numId w:val="41"/>
        </w:numPr>
        <w:ind w:firstLineChars="0"/>
        <w:rPr>
          <w:b/>
        </w:rPr>
      </w:pPr>
      <w:r w:rsidRPr="00AE2A3E">
        <w:rPr>
          <w:b/>
        </w:rPr>
        <w:t>需求</w:t>
      </w:r>
      <w:r>
        <w:rPr>
          <w:b/>
        </w:rPr>
        <w:t>输入输出</w:t>
      </w:r>
      <w:r w:rsidRPr="00AE2A3E">
        <w:rPr>
          <w:rFonts w:hint="eastAsia"/>
          <w:b/>
        </w:rPr>
        <w:t>：</w:t>
      </w:r>
    </w:p>
    <w:p w14:paraId="7BD68EAE" w14:textId="67066C0B" w:rsidR="004B3F19" w:rsidRPr="00E80B6E" w:rsidRDefault="004B3F19" w:rsidP="00431142">
      <w:r w:rsidRPr="00E80B6E">
        <w:rPr>
          <w:rFonts w:hint="eastAsia"/>
        </w:rPr>
        <w:t>前提条件：</w:t>
      </w:r>
      <w:r w:rsidR="00B92F22">
        <w:rPr>
          <w:rFonts w:hint="eastAsia"/>
        </w:rPr>
        <w:t>videoMon</w:t>
      </w:r>
      <w:r w:rsidR="00B92F22">
        <w:rPr>
          <w:rFonts w:hint="eastAsia"/>
        </w:rPr>
        <w:t>部署依赖基础平台</w:t>
      </w:r>
    </w:p>
    <w:p w14:paraId="712CA0CB" w14:textId="77777777" w:rsidR="004B3F19" w:rsidRPr="00E80B6E" w:rsidRDefault="004B3F19" w:rsidP="00431142">
      <w:r w:rsidRPr="00E80B6E">
        <w:t>输入</w:t>
      </w:r>
      <w:r w:rsidRPr="00E80B6E">
        <w:rPr>
          <w:rFonts w:hint="eastAsia"/>
        </w:rPr>
        <w:t>：</w:t>
      </w:r>
      <w:r w:rsidRPr="00CA4F46">
        <w:t>租户服务调用分前端</w:t>
      </w:r>
      <w:r w:rsidRPr="00CA4F46">
        <w:t>rest</w:t>
      </w:r>
      <w:r w:rsidRPr="00CA4F46">
        <w:t>服务和后端</w:t>
      </w:r>
      <w:r w:rsidRPr="00CA4F46">
        <w:t>dubbo</w:t>
      </w:r>
      <w:r w:rsidRPr="00CA4F46">
        <w:t>服务</w:t>
      </w:r>
      <w:r>
        <w:rPr>
          <w:rFonts w:hint="eastAsia"/>
        </w:rPr>
        <w:t>，传入</w:t>
      </w:r>
      <w:r>
        <w:rPr>
          <w:rFonts w:hint="eastAsia"/>
        </w:rPr>
        <w:t>userId</w:t>
      </w:r>
    </w:p>
    <w:p w14:paraId="5821880D" w14:textId="77777777" w:rsidR="004B3F19" w:rsidRPr="00E80B6E" w:rsidRDefault="004B3F19" w:rsidP="00431142">
      <w:r w:rsidRPr="00E80B6E">
        <w:rPr>
          <w:rFonts w:hint="eastAsia"/>
        </w:rPr>
        <w:t>输出：</w:t>
      </w:r>
      <w:r w:rsidRPr="00E80B6E">
        <w:t xml:space="preserve"> </w:t>
      </w:r>
      <w:r>
        <w:rPr>
          <w:rFonts w:hint="eastAsia"/>
        </w:rPr>
        <w:t>用户信息</w:t>
      </w:r>
    </w:p>
    <w:p w14:paraId="196D41C0" w14:textId="77777777" w:rsidR="004B3F19" w:rsidRDefault="004B3F19" w:rsidP="004B3F19">
      <w:pPr>
        <w:pStyle w:val="af5"/>
        <w:numPr>
          <w:ilvl w:val="0"/>
          <w:numId w:val="41"/>
        </w:numPr>
        <w:ind w:firstLineChars="0"/>
        <w:rPr>
          <w:b/>
        </w:rPr>
      </w:pPr>
      <w:r w:rsidRPr="00AE2A3E">
        <w:rPr>
          <w:b/>
        </w:rPr>
        <w:t>需求流程</w:t>
      </w:r>
      <w:r w:rsidRPr="00AE2A3E">
        <w:rPr>
          <w:rFonts w:hint="eastAsia"/>
          <w:b/>
        </w:rPr>
        <w:t>：</w:t>
      </w:r>
    </w:p>
    <w:p w14:paraId="0F80333A" w14:textId="77777777" w:rsidR="004B3F19" w:rsidRPr="00E27EB0" w:rsidRDefault="004B3F19" w:rsidP="004B3F19">
      <w:pPr>
        <w:rPr>
          <w:b/>
        </w:rPr>
      </w:pPr>
      <w:r>
        <w:rPr>
          <w:b/>
          <w:noProof/>
        </w:rPr>
        <w:drawing>
          <wp:inline distT="0" distB="0" distL="0" distR="0" wp14:anchorId="3B363934" wp14:editId="2A3D5DED">
            <wp:extent cx="5274945" cy="904599"/>
            <wp:effectExtent l="1905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5274945" cy="904599"/>
                    </a:xfrm>
                    <a:prstGeom prst="rect">
                      <a:avLst/>
                    </a:prstGeom>
                    <a:noFill/>
                    <a:ln w="9525">
                      <a:noFill/>
                      <a:miter lim="800000"/>
                      <a:headEnd/>
                      <a:tailEnd/>
                    </a:ln>
                  </pic:spPr>
                </pic:pic>
              </a:graphicData>
            </a:graphic>
          </wp:inline>
        </w:drawing>
      </w:r>
    </w:p>
    <w:p w14:paraId="4439EEB1" w14:textId="77777777" w:rsidR="004B3F19" w:rsidRPr="00D04BF8" w:rsidRDefault="004B3F19" w:rsidP="004B3F19">
      <w:pPr>
        <w:pStyle w:val="af5"/>
        <w:numPr>
          <w:ilvl w:val="0"/>
          <w:numId w:val="41"/>
        </w:numPr>
        <w:ind w:firstLineChars="0"/>
        <w:rPr>
          <w:b/>
        </w:rPr>
      </w:pPr>
      <w:r w:rsidRPr="00AE2A3E">
        <w:rPr>
          <w:b/>
        </w:rPr>
        <w:t>原型说明</w:t>
      </w:r>
      <w:r w:rsidRPr="00AE2A3E">
        <w:rPr>
          <w:rFonts w:hint="eastAsia"/>
          <w:b/>
        </w:rPr>
        <w:t>：（可选）</w:t>
      </w:r>
    </w:p>
    <w:p w14:paraId="7D86E619" w14:textId="77777777" w:rsidR="004B3F19" w:rsidRPr="00D04BF8" w:rsidRDefault="004B3F19" w:rsidP="004B3F19">
      <w:pPr>
        <w:pStyle w:val="af5"/>
        <w:numPr>
          <w:ilvl w:val="0"/>
          <w:numId w:val="41"/>
        </w:numPr>
        <w:ind w:firstLineChars="0"/>
        <w:rPr>
          <w:b/>
        </w:rPr>
      </w:pPr>
      <w:r w:rsidRPr="00AE2A3E">
        <w:rPr>
          <w:rFonts w:hint="eastAsia"/>
          <w:b/>
        </w:rPr>
        <w:t>其他</w:t>
      </w:r>
      <w:r>
        <w:rPr>
          <w:rFonts w:hint="eastAsia"/>
          <w:b/>
        </w:rPr>
        <w:t>补充</w:t>
      </w:r>
    </w:p>
    <w:p w14:paraId="24B247BE" w14:textId="77777777" w:rsidR="004B3F19" w:rsidRPr="004B3F19" w:rsidRDefault="004B3F19" w:rsidP="004B3F19"/>
    <w:p w14:paraId="127DF6AE" w14:textId="3FA233EC" w:rsidR="00416E29" w:rsidRDefault="00416E29">
      <w:pPr>
        <w:pStyle w:val="3"/>
      </w:pPr>
      <w:bookmarkStart w:id="186" w:name="_Toc475698814"/>
      <w:bookmarkStart w:id="187" w:name="_Toc475698925"/>
      <w:bookmarkStart w:id="188" w:name="_Toc475726726"/>
      <w:r>
        <w:t>统一资源库对接</w:t>
      </w:r>
    </w:p>
    <w:p w14:paraId="5FFE3C49" w14:textId="77777777" w:rsidR="00416E29" w:rsidRPr="00AE2A3E" w:rsidRDefault="00416E29" w:rsidP="00416E29">
      <w:pPr>
        <w:pStyle w:val="af5"/>
        <w:numPr>
          <w:ilvl w:val="0"/>
          <w:numId w:val="42"/>
        </w:numPr>
        <w:ind w:firstLineChars="0"/>
        <w:rPr>
          <w:b/>
        </w:rPr>
      </w:pPr>
      <w:r w:rsidRPr="00AE2A3E">
        <w:rPr>
          <w:b/>
        </w:rPr>
        <w:t>需求定义</w:t>
      </w:r>
      <w:r w:rsidRPr="00AE2A3E">
        <w:rPr>
          <w:rFonts w:hint="eastAsia"/>
          <w:b/>
        </w:rPr>
        <w:t>：</w:t>
      </w:r>
    </w:p>
    <w:p w14:paraId="375BA27F" w14:textId="0D869FBE" w:rsidR="00416E29" w:rsidRPr="00E80B6E" w:rsidRDefault="00416E29" w:rsidP="00416E29">
      <w:pPr>
        <w:pStyle w:val="af5"/>
        <w:ind w:firstLine="480"/>
      </w:pPr>
      <w:r>
        <w:rPr>
          <w:rFonts w:hint="eastAsia"/>
        </w:rPr>
        <w:t>V</w:t>
      </w:r>
      <w:r>
        <w:t>ideoMon</w:t>
      </w:r>
      <w:r>
        <w:rPr>
          <w:rFonts w:hint="eastAsia"/>
        </w:rPr>
        <w:t>在自动发现阶段，需要把发现的设备以统一资源库为中心进行存储。在诊断阶段，需以统一资源库为中心，对设备进行诊断。</w:t>
      </w:r>
    </w:p>
    <w:p w14:paraId="5175C424" w14:textId="77777777" w:rsidR="00416E29" w:rsidRDefault="00416E29" w:rsidP="00416E29">
      <w:pPr>
        <w:pStyle w:val="af5"/>
        <w:numPr>
          <w:ilvl w:val="0"/>
          <w:numId w:val="42"/>
        </w:numPr>
        <w:ind w:firstLineChars="0"/>
        <w:rPr>
          <w:b/>
        </w:rPr>
      </w:pPr>
      <w:r w:rsidRPr="00AE2A3E">
        <w:rPr>
          <w:rFonts w:hint="eastAsia"/>
          <w:b/>
        </w:rPr>
        <w:t>需求场景：</w:t>
      </w:r>
    </w:p>
    <w:p w14:paraId="2DF28966" w14:textId="37E914A7" w:rsidR="00416E29" w:rsidRPr="00AE27A3" w:rsidRDefault="00416E29" w:rsidP="00416E29">
      <w:pPr>
        <w:pStyle w:val="af5"/>
        <w:ind w:firstLine="480"/>
      </w:pPr>
      <w:r>
        <w:rPr>
          <w:rFonts w:hint="eastAsia"/>
        </w:rPr>
        <w:t>V</w:t>
      </w:r>
      <w:r>
        <w:t>ideoMon</w:t>
      </w:r>
      <w:r>
        <w:t>在系统初部署的时候，没有摄像机资源，此时从平台对接发现摄像机，然后存储到统一资源库</w:t>
      </w:r>
      <w:r>
        <w:rPr>
          <w:rFonts w:hint="eastAsia"/>
        </w:rPr>
        <w:t>。在诊断配置的时候，诊断系统没有摄像机，此时从统一资源库获取摄像机设备存储到</w:t>
      </w:r>
      <w:r w:rsidR="002E028E">
        <w:rPr>
          <w:rFonts w:hint="eastAsia"/>
        </w:rPr>
        <w:t>基础平台缓存</w:t>
      </w:r>
      <w:bookmarkStart w:id="189" w:name="_GoBack"/>
      <w:bookmarkEnd w:id="189"/>
      <w:r>
        <w:rPr>
          <w:rFonts w:hint="eastAsia"/>
        </w:rPr>
        <w:t>，作为监测诊断目标。</w:t>
      </w:r>
    </w:p>
    <w:p w14:paraId="4C8DCC3F" w14:textId="77777777" w:rsidR="00416E29" w:rsidRDefault="00416E29" w:rsidP="00416E29">
      <w:pPr>
        <w:pStyle w:val="af5"/>
        <w:numPr>
          <w:ilvl w:val="0"/>
          <w:numId w:val="42"/>
        </w:numPr>
        <w:ind w:firstLineChars="0"/>
        <w:rPr>
          <w:b/>
        </w:rPr>
      </w:pPr>
      <w:r w:rsidRPr="00AE2A3E">
        <w:rPr>
          <w:b/>
        </w:rPr>
        <w:lastRenderedPageBreak/>
        <w:t>需求</w:t>
      </w:r>
      <w:r>
        <w:rPr>
          <w:b/>
        </w:rPr>
        <w:t>输入输出</w:t>
      </w:r>
      <w:r w:rsidRPr="00AE2A3E">
        <w:rPr>
          <w:rFonts w:hint="eastAsia"/>
          <w:b/>
        </w:rPr>
        <w:t>：</w:t>
      </w:r>
    </w:p>
    <w:p w14:paraId="76E15D95" w14:textId="77777777" w:rsidR="00416E29" w:rsidRPr="00E80B6E" w:rsidRDefault="00416E29" w:rsidP="00416E29">
      <w:r w:rsidRPr="00E80B6E">
        <w:rPr>
          <w:rFonts w:hint="eastAsia"/>
        </w:rPr>
        <w:t>前提条件：</w:t>
      </w:r>
      <w:r>
        <w:rPr>
          <w:rFonts w:hint="eastAsia"/>
        </w:rPr>
        <w:t>videoMon</w:t>
      </w:r>
      <w:r>
        <w:rPr>
          <w:rFonts w:hint="eastAsia"/>
        </w:rPr>
        <w:t>部署依赖基础平台</w:t>
      </w:r>
    </w:p>
    <w:p w14:paraId="3ED00F05" w14:textId="3995033C" w:rsidR="00416E29" w:rsidRPr="00E80B6E" w:rsidRDefault="00416E29" w:rsidP="00416E29">
      <w:r w:rsidRPr="00E80B6E">
        <w:t>输入</w:t>
      </w:r>
      <w:r w:rsidRPr="00E80B6E">
        <w:rPr>
          <w:rFonts w:hint="eastAsia"/>
        </w:rPr>
        <w:t>：</w:t>
      </w:r>
      <w:r w:rsidR="00671A97">
        <w:t>摄像机信息</w:t>
      </w:r>
    </w:p>
    <w:p w14:paraId="4EDD1040" w14:textId="26C4E41C" w:rsidR="00416E29" w:rsidRPr="00E80B6E" w:rsidRDefault="00416E29" w:rsidP="00416E29">
      <w:r w:rsidRPr="00E80B6E">
        <w:rPr>
          <w:rFonts w:hint="eastAsia"/>
        </w:rPr>
        <w:t>输出：</w:t>
      </w:r>
      <w:r w:rsidRPr="00E80B6E">
        <w:t xml:space="preserve"> </w:t>
      </w:r>
      <w:r w:rsidR="00671A97">
        <w:rPr>
          <w:rFonts w:hint="eastAsia"/>
        </w:rPr>
        <w:t>统一资源库中的资源</w:t>
      </w:r>
    </w:p>
    <w:p w14:paraId="11C55480" w14:textId="77777777" w:rsidR="00416E29" w:rsidRDefault="00416E29" w:rsidP="00416E29">
      <w:pPr>
        <w:pStyle w:val="af5"/>
        <w:numPr>
          <w:ilvl w:val="0"/>
          <w:numId w:val="42"/>
        </w:numPr>
        <w:ind w:firstLineChars="0"/>
        <w:rPr>
          <w:b/>
        </w:rPr>
      </w:pPr>
      <w:r w:rsidRPr="00AE2A3E">
        <w:rPr>
          <w:b/>
        </w:rPr>
        <w:t>需求流程</w:t>
      </w:r>
      <w:r w:rsidRPr="00AE2A3E">
        <w:rPr>
          <w:rFonts w:hint="eastAsia"/>
          <w:b/>
        </w:rPr>
        <w:t>：</w:t>
      </w:r>
    </w:p>
    <w:p w14:paraId="398B42DA" w14:textId="5A257FA5" w:rsidR="003A2090" w:rsidRPr="008140CD" w:rsidRDefault="003A2090" w:rsidP="003A2090">
      <w:pPr>
        <w:pStyle w:val="af5"/>
        <w:ind w:left="420" w:firstLineChars="0" w:firstLine="0"/>
      </w:pPr>
      <w:r w:rsidRPr="008140CD">
        <w:t>发现阶段</w:t>
      </w:r>
    </w:p>
    <w:p w14:paraId="5A475F88" w14:textId="6AD0F10C" w:rsidR="00416E29" w:rsidRDefault="003A2090" w:rsidP="00416E29">
      <w:r>
        <w:object w:dxaOrig="8984" w:dyaOrig="1489" w14:anchorId="08CF6B50">
          <v:shape id="_x0000_i1045" type="#_x0000_t75" style="width:415pt;height:69pt" o:ole="">
            <v:imagedata r:id="rId98" o:title=""/>
          </v:shape>
          <o:OLEObject Type="Embed" ProgID="Visio.Drawing.11" ShapeID="_x0000_i1045" DrawAspect="Content" ObjectID="_1549813231" r:id="rId99"/>
        </w:object>
      </w:r>
    </w:p>
    <w:p w14:paraId="25E26B83" w14:textId="7BAAA06E" w:rsidR="003A2090" w:rsidRPr="008140CD" w:rsidRDefault="003A2090" w:rsidP="008140CD">
      <w:pPr>
        <w:pStyle w:val="af5"/>
        <w:ind w:left="420" w:firstLineChars="0" w:firstLine="0"/>
      </w:pPr>
      <w:r w:rsidRPr="008140CD">
        <w:t>诊断配置阶段</w:t>
      </w:r>
    </w:p>
    <w:p w14:paraId="6CBC5690" w14:textId="428D15D4" w:rsidR="003A2090" w:rsidRPr="00E27EB0" w:rsidRDefault="003A2090" w:rsidP="00416E29">
      <w:pPr>
        <w:rPr>
          <w:b/>
        </w:rPr>
      </w:pPr>
      <w:r>
        <w:object w:dxaOrig="8984" w:dyaOrig="1489" w14:anchorId="717B8125">
          <v:shape id="_x0000_i1046" type="#_x0000_t75" style="width:415pt;height:69pt" o:ole="">
            <v:imagedata r:id="rId100" o:title=""/>
          </v:shape>
          <o:OLEObject Type="Embed" ProgID="Visio.Drawing.11" ShapeID="_x0000_i1046" DrawAspect="Content" ObjectID="_1549813232" r:id="rId101"/>
        </w:object>
      </w:r>
    </w:p>
    <w:p w14:paraId="7F28C49C" w14:textId="77777777" w:rsidR="00416E29" w:rsidRPr="00D04BF8" w:rsidRDefault="00416E29" w:rsidP="00416E29">
      <w:pPr>
        <w:pStyle w:val="af5"/>
        <w:numPr>
          <w:ilvl w:val="0"/>
          <w:numId w:val="42"/>
        </w:numPr>
        <w:ind w:firstLineChars="0"/>
        <w:rPr>
          <w:b/>
        </w:rPr>
      </w:pPr>
      <w:r w:rsidRPr="00AE2A3E">
        <w:rPr>
          <w:b/>
        </w:rPr>
        <w:t>原型说明</w:t>
      </w:r>
      <w:r w:rsidRPr="00AE2A3E">
        <w:rPr>
          <w:rFonts w:hint="eastAsia"/>
          <w:b/>
        </w:rPr>
        <w:t>：（可选）</w:t>
      </w:r>
    </w:p>
    <w:p w14:paraId="485E13C5" w14:textId="77777777" w:rsidR="00416E29" w:rsidRPr="00416E29" w:rsidRDefault="00416E29" w:rsidP="00416E29"/>
    <w:p w14:paraId="196CF4C2" w14:textId="7837E404" w:rsidR="00147796" w:rsidRDefault="003818F6" w:rsidP="00AB17A7">
      <w:pPr>
        <w:pStyle w:val="1"/>
      </w:pPr>
      <w:r>
        <w:rPr>
          <w:rFonts w:hint="eastAsia"/>
        </w:rPr>
        <w:t>非功能性需求（</w:t>
      </w:r>
      <w:r>
        <w:rPr>
          <w:rFonts w:hint="eastAsia"/>
        </w:rPr>
        <w:t>Unfunctional req</w:t>
      </w:r>
      <w:r>
        <w:rPr>
          <w:rFonts w:hint="eastAsia"/>
        </w:rPr>
        <w:t>）</w:t>
      </w:r>
      <w:bookmarkEnd w:id="170"/>
      <w:bookmarkEnd w:id="186"/>
      <w:bookmarkEnd w:id="187"/>
      <w:bookmarkEnd w:id="188"/>
    </w:p>
    <w:p w14:paraId="03F66790" w14:textId="77777777" w:rsidR="00147796" w:rsidRDefault="00147796" w:rsidP="00147796">
      <w:pPr>
        <w:pStyle w:val="2"/>
      </w:pPr>
      <w:bookmarkStart w:id="190" w:name="_Toc464069086"/>
      <w:bookmarkStart w:id="191" w:name="_Toc475698815"/>
      <w:bookmarkStart w:id="192" w:name="_Toc475698926"/>
      <w:bookmarkStart w:id="193" w:name="_Toc475726727"/>
      <w:r>
        <w:rPr>
          <w:rFonts w:hint="eastAsia"/>
        </w:rPr>
        <w:t>性能需求（</w:t>
      </w:r>
      <w:r>
        <w:rPr>
          <w:rFonts w:hint="eastAsia"/>
        </w:rPr>
        <w:t>Performance</w:t>
      </w:r>
      <w:r>
        <w:rPr>
          <w:rFonts w:hint="eastAsia"/>
        </w:rPr>
        <w:t>）</w:t>
      </w:r>
      <w:bookmarkEnd w:id="190"/>
      <w:bookmarkEnd w:id="191"/>
      <w:bookmarkEnd w:id="192"/>
      <w:bookmarkEnd w:id="193"/>
    </w:p>
    <w:p w14:paraId="1EEFA275" w14:textId="60E95D4E" w:rsidR="00CF40E3" w:rsidRDefault="009D6317" w:rsidP="00105ADF">
      <w:pPr>
        <w:pStyle w:val="af5"/>
        <w:numPr>
          <w:ilvl w:val="0"/>
          <w:numId w:val="7"/>
        </w:numPr>
        <w:ind w:firstLineChars="0"/>
      </w:pPr>
      <w:r>
        <w:rPr>
          <w:rFonts w:hint="eastAsia"/>
        </w:rPr>
        <w:t>界面操作</w:t>
      </w:r>
      <w:r w:rsidR="00BD4019">
        <w:t>3</w:t>
      </w:r>
      <w:r>
        <w:rPr>
          <w:rFonts w:hint="eastAsia"/>
        </w:rPr>
        <w:t>秒内完成</w:t>
      </w:r>
      <w:r w:rsidR="001433BC">
        <w:rPr>
          <w:rFonts w:hint="eastAsia"/>
        </w:rPr>
        <w:t>；</w:t>
      </w:r>
    </w:p>
    <w:p w14:paraId="4DFA5D43" w14:textId="1F72285C" w:rsidR="009D6317" w:rsidRDefault="009D6317" w:rsidP="00105ADF">
      <w:pPr>
        <w:pStyle w:val="af5"/>
        <w:numPr>
          <w:ilvl w:val="0"/>
          <w:numId w:val="7"/>
        </w:numPr>
        <w:ind w:firstLineChars="0"/>
      </w:pPr>
      <w:r>
        <w:t>在</w:t>
      </w:r>
      <w:r w:rsidR="002978DC">
        <w:t>视频图像监控平台</w:t>
      </w:r>
      <w:r>
        <w:t>并发数为</w:t>
      </w:r>
      <w:r>
        <w:rPr>
          <w:rFonts w:hint="eastAsia"/>
        </w:rPr>
        <w:t>4</w:t>
      </w:r>
      <w:r>
        <w:rPr>
          <w:rFonts w:hint="eastAsia"/>
        </w:rPr>
        <w:t>的情况下，码流超时时间为</w:t>
      </w:r>
      <w:r>
        <w:rPr>
          <w:rFonts w:hint="eastAsia"/>
        </w:rPr>
        <w:t>5</w:t>
      </w:r>
      <w:r>
        <w:rPr>
          <w:rFonts w:hint="eastAsia"/>
        </w:rPr>
        <w:t>秒，中间间隔</w:t>
      </w:r>
      <w:r>
        <w:rPr>
          <w:rFonts w:hint="eastAsia"/>
        </w:rPr>
        <w:t>2</w:t>
      </w:r>
      <w:r>
        <w:rPr>
          <w:rFonts w:hint="eastAsia"/>
        </w:rPr>
        <w:t>秒，即每</w:t>
      </w:r>
      <w:r>
        <w:rPr>
          <w:rFonts w:hint="eastAsia"/>
        </w:rPr>
        <w:t>7</w:t>
      </w:r>
      <w:r>
        <w:rPr>
          <w:rFonts w:hint="eastAsia"/>
        </w:rPr>
        <w:t>秒采集</w:t>
      </w:r>
      <w:r>
        <w:rPr>
          <w:rFonts w:hint="eastAsia"/>
        </w:rPr>
        <w:t>4</w:t>
      </w:r>
      <w:r>
        <w:rPr>
          <w:rFonts w:hint="eastAsia"/>
        </w:rPr>
        <w:t>路码流，每天</w:t>
      </w:r>
      <w:r w:rsidR="00A94873">
        <w:rPr>
          <w:rFonts w:hint="eastAsia"/>
        </w:rPr>
        <w:t>白天</w:t>
      </w:r>
      <w:r w:rsidR="00A94873">
        <w:rPr>
          <w:rFonts w:hint="eastAsia"/>
        </w:rPr>
        <w:t>8</w:t>
      </w:r>
      <w:r w:rsidR="00A94873">
        <w:rPr>
          <w:rFonts w:hint="eastAsia"/>
        </w:rPr>
        <w:t>小时算，</w:t>
      </w:r>
      <w:r>
        <w:rPr>
          <w:rFonts w:hint="eastAsia"/>
        </w:rPr>
        <w:t>拉码流可获取码流数</w:t>
      </w:r>
      <w:r>
        <w:rPr>
          <w:rFonts w:hint="eastAsia"/>
        </w:rPr>
        <w:t>(</w:t>
      </w:r>
      <w:r>
        <w:rPr>
          <w:rFonts w:hint="eastAsia"/>
        </w:rPr>
        <w:t>诊断在线数</w:t>
      </w:r>
      <w:r>
        <w:rPr>
          <w:rFonts w:hint="eastAsia"/>
        </w:rPr>
        <w:t>)</w:t>
      </w:r>
      <w:r>
        <w:rPr>
          <w:rFonts w:hint="eastAsia"/>
        </w:rPr>
        <w:t>大概为</w:t>
      </w:r>
      <w:r>
        <w:rPr>
          <w:rFonts w:hint="eastAsia"/>
        </w:rPr>
        <w:t>:</w:t>
      </w:r>
    </w:p>
    <w:p w14:paraId="4B44D1B6" w14:textId="0FEEB71D" w:rsidR="009D6317" w:rsidRDefault="009D6317" w:rsidP="009D6317">
      <w:pPr>
        <w:pStyle w:val="af5"/>
        <w:ind w:left="996" w:firstLineChars="0" w:firstLine="0"/>
      </w:pPr>
      <w:r>
        <w:lastRenderedPageBreak/>
        <w:t xml:space="preserve">3600/7*4*8=16547 </w:t>
      </w:r>
      <w:r>
        <w:t>大概在</w:t>
      </w:r>
      <w:r>
        <w:rPr>
          <w:rFonts w:hint="eastAsia"/>
        </w:rPr>
        <w:t>1.</w:t>
      </w:r>
      <w:r>
        <w:t>5W</w:t>
      </w:r>
      <w:r>
        <w:t>路</w:t>
      </w:r>
      <w:r w:rsidR="00361311">
        <w:t>。</w:t>
      </w:r>
      <w:r w:rsidR="00361311">
        <w:rPr>
          <w:rFonts w:hint="eastAsia"/>
        </w:rPr>
        <w:t>8</w:t>
      </w:r>
      <w:r w:rsidR="00361311">
        <w:rPr>
          <w:rFonts w:hint="eastAsia"/>
        </w:rPr>
        <w:t>线程大概在</w:t>
      </w:r>
      <w:r w:rsidR="00361311">
        <w:rPr>
          <w:rFonts w:hint="eastAsia"/>
        </w:rPr>
        <w:t>3W</w:t>
      </w:r>
      <w:r w:rsidR="00361311">
        <w:rPr>
          <w:rFonts w:hint="eastAsia"/>
        </w:rPr>
        <w:t>路。</w:t>
      </w:r>
    </w:p>
    <w:p w14:paraId="198647B7" w14:textId="6E5679AC" w:rsidR="00A94873" w:rsidRDefault="00A94873" w:rsidP="009D6317">
      <w:pPr>
        <w:pStyle w:val="af5"/>
        <w:ind w:left="996" w:firstLineChars="0" w:firstLine="0"/>
      </w:pPr>
      <w:r>
        <w:rPr>
          <w:rFonts w:hint="eastAsia"/>
        </w:rPr>
        <w:t>3600/7*</w:t>
      </w:r>
      <w:r>
        <w:t>平台线程数</w:t>
      </w:r>
      <w:r>
        <w:t>*</w:t>
      </w:r>
      <w:r>
        <w:t>一天可诊断的白天时间。</w:t>
      </w:r>
    </w:p>
    <w:p w14:paraId="6A381D3F" w14:textId="18D8ABD5" w:rsidR="001433BC" w:rsidRPr="001433BC" w:rsidRDefault="001433BC" w:rsidP="009D6317">
      <w:pPr>
        <w:pStyle w:val="af5"/>
        <w:ind w:left="996" w:firstLineChars="0" w:firstLine="0"/>
      </w:pPr>
      <w:r>
        <w:rPr>
          <w:rFonts w:hint="eastAsia"/>
        </w:rPr>
        <w:t>。</w:t>
      </w:r>
    </w:p>
    <w:p w14:paraId="05C6E351" w14:textId="77777777" w:rsidR="00147796" w:rsidRDefault="00147796" w:rsidP="00147796">
      <w:pPr>
        <w:pStyle w:val="2"/>
      </w:pPr>
      <w:bookmarkStart w:id="194" w:name="_Toc464069087"/>
      <w:bookmarkStart w:id="195" w:name="_Toc475698816"/>
      <w:bookmarkStart w:id="196" w:name="_Toc475698927"/>
      <w:bookmarkStart w:id="197" w:name="_Toc475726728"/>
      <w:r>
        <w:t>伸缩性需求</w:t>
      </w:r>
      <w:r>
        <w:rPr>
          <w:rFonts w:hint="eastAsia"/>
        </w:rPr>
        <w:t>（</w:t>
      </w:r>
      <w:r w:rsidRPr="00147796">
        <w:t>Scalability</w:t>
      </w:r>
      <w:r>
        <w:rPr>
          <w:rFonts w:hint="eastAsia"/>
        </w:rPr>
        <w:t>）</w:t>
      </w:r>
      <w:bookmarkEnd w:id="194"/>
      <w:bookmarkEnd w:id="195"/>
      <w:bookmarkEnd w:id="196"/>
      <w:bookmarkEnd w:id="197"/>
    </w:p>
    <w:p w14:paraId="3A0B3D58" w14:textId="77777777" w:rsidR="004C4B2C" w:rsidRPr="004C4B2C" w:rsidRDefault="004C4B2C" w:rsidP="00105ADF">
      <w:pPr>
        <w:pStyle w:val="af5"/>
        <w:numPr>
          <w:ilvl w:val="0"/>
          <w:numId w:val="8"/>
        </w:numPr>
        <w:ind w:firstLineChars="0"/>
      </w:pPr>
      <w:r>
        <w:rPr>
          <w:rFonts w:hint="eastAsia"/>
        </w:rPr>
        <w:t>应具备支持水平扩展能力。</w:t>
      </w:r>
    </w:p>
    <w:p w14:paraId="5C3D252B" w14:textId="77777777" w:rsidR="00147796" w:rsidRDefault="00147796" w:rsidP="00147796">
      <w:pPr>
        <w:pStyle w:val="2"/>
      </w:pPr>
      <w:bookmarkStart w:id="198" w:name="_Toc464069088"/>
      <w:bookmarkStart w:id="199" w:name="_Toc475698817"/>
      <w:bookmarkStart w:id="200" w:name="_Toc475698928"/>
      <w:bookmarkStart w:id="201" w:name="_Toc475726729"/>
      <w:r>
        <w:t>可靠性需求</w:t>
      </w:r>
      <w:r>
        <w:rPr>
          <w:rFonts w:hint="eastAsia"/>
        </w:rPr>
        <w:t>（</w:t>
      </w:r>
      <w:r>
        <w:t>Reliability</w:t>
      </w:r>
      <w:r>
        <w:rPr>
          <w:rFonts w:hint="eastAsia"/>
        </w:rPr>
        <w:t>）</w:t>
      </w:r>
      <w:bookmarkEnd w:id="198"/>
      <w:bookmarkEnd w:id="199"/>
      <w:bookmarkEnd w:id="200"/>
      <w:bookmarkEnd w:id="201"/>
    </w:p>
    <w:p w14:paraId="30C7D869" w14:textId="77777777" w:rsidR="000E45C8" w:rsidRDefault="000E45C8" w:rsidP="00105ADF">
      <w:pPr>
        <w:pStyle w:val="af5"/>
        <w:numPr>
          <w:ilvl w:val="0"/>
          <w:numId w:val="9"/>
        </w:numPr>
        <w:ind w:firstLineChars="0"/>
      </w:pPr>
      <w:r>
        <w:rPr>
          <w:rFonts w:hint="eastAsia"/>
        </w:rPr>
        <w:t>当发现软、硬件故障，系统数据不丢失；</w:t>
      </w:r>
    </w:p>
    <w:p w14:paraId="7DC5FC4C" w14:textId="77777777" w:rsidR="000E45C8" w:rsidRDefault="000E45C8" w:rsidP="00105ADF">
      <w:pPr>
        <w:pStyle w:val="af5"/>
        <w:numPr>
          <w:ilvl w:val="0"/>
          <w:numId w:val="9"/>
        </w:numPr>
        <w:ind w:firstLineChars="0"/>
      </w:pPr>
      <w:r>
        <w:rPr>
          <w:rFonts w:hint="eastAsia"/>
        </w:rPr>
        <w:t>支持</w:t>
      </w:r>
      <w:r>
        <w:rPr>
          <w:rFonts w:hint="eastAsia"/>
        </w:rPr>
        <w:t>7*24</w:t>
      </w:r>
      <w:r>
        <w:rPr>
          <w:rFonts w:hint="eastAsia"/>
        </w:rPr>
        <w:t>不间断运行；</w:t>
      </w:r>
    </w:p>
    <w:p w14:paraId="2F6CECBE" w14:textId="77777777" w:rsidR="0073158E" w:rsidRDefault="000E45C8" w:rsidP="00105ADF">
      <w:pPr>
        <w:pStyle w:val="af5"/>
        <w:numPr>
          <w:ilvl w:val="0"/>
          <w:numId w:val="9"/>
        </w:numPr>
        <w:ind w:firstLineChars="0"/>
      </w:pPr>
      <w:r>
        <w:rPr>
          <w:rFonts w:hint="eastAsia"/>
        </w:rPr>
        <w:t>产品上线后，千行代码缺陷率小于</w:t>
      </w:r>
      <w:r>
        <w:rPr>
          <w:rFonts w:hint="eastAsia"/>
        </w:rPr>
        <w:t>15%</w:t>
      </w:r>
      <w:r>
        <w:rPr>
          <w:rFonts w:hint="eastAsia"/>
        </w:rPr>
        <w:t>。</w:t>
      </w:r>
    </w:p>
    <w:p w14:paraId="00C2F5B1" w14:textId="77777777" w:rsidR="000E2D99" w:rsidRPr="000E45C8" w:rsidRDefault="000E2D99" w:rsidP="000E2D99">
      <w:pPr>
        <w:pStyle w:val="af5"/>
        <w:ind w:left="420" w:firstLineChars="0" w:firstLine="0"/>
      </w:pPr>
    </w:p>
    <w:p w14:paraId="52583169" w14:textId="77777777" w:rsidR="00147796" w:rsidRDefault="00147796" w:rsidP="00147796">
      <w:pPr>
        <w:pStyle w:val="2"/>
      </w:pPr>
      <w:bookmarkStart w:id="202" w:name="_Toc464069089"/>
      <w:bookmarkStart w:id="203" w:name="_Toc475698818"/>
      <w:bookmarkStart w:id="204" w:name="_Toc475698929"/>
      <w:bookmarkStart w:id="205" w:name="_Toc475726730"/>
      <w:r>
        <w:t>用户体验需求</w:t>
      </w:r>
      <w:r>
        <w:rPr>
          <w:rFonts w:hint="eastAsia"/>
        </w:rPr>
        <w:t>（</w:t>
      </w:r>
      <w:r>
        <w:t>Usability</w:t>
      </w:r>
      <w:r>
        <w:rPr>
          <w:rFonts w:hint="eastAsia"/>
        </w:rPr>
        <w:t>）</w:t>
      </w:r>
      <w:bookmarkEnd w:id="202"/>
      <w:bookmarkEnd w:id="203"/>
      <w:bookmarkEnd w:id="204"/>
      <w:bookmarkEnd w:id="205"/>
    </w:p>
    <w:p w14:paraId="69EE7C4F" w14:textId="77777777" w:rsidR="00C973C6" w:rsidRDefault="00C973C6" w:rsidP="00105ADF">
      <w:pPr>
        <w:pStyle w:val="af5"/>
        <w:numPr>
          <w:ilvl w:val="0"/>
          <w:numId w:val="10"/>
        </w:numPr>
        <w:ind w:firstLineChars="0"/>
      </w:pPr>
      <w:r>
        <w:rPr>
          <w:rFonts w:hint="eastAsia"/>
        </w:rPr>
        <w:t>提供易识别的图标替代文字；</w:t>
      </w:r>
    </w:p>
    <w:p w14:paraId="7D23C6F3" w14:textId="77777777" w:rsidR="00C973C6" w:rsidRPr="00B4434D" w:rsidRDefault="00C973C6" w:rsidP="00105ADF">
      <w:pPr>
        <w:pStyle w:val="af5"/>
        <w:numPr>
          <w:ilvl w:val="0"/>
          <w:numId w:val="10"/>
        </w:numPr>
        <w:ind w:firstLineChars="0"/>
      </w:pPr>
      <w:r>
        <w:rPr>
          <w:rFonts w:hint="eastAsia"/>
        </w:rPr>
        <w:t>复杂功能提供界面说明。</w:t>
      </w:r>
    </w:p>
    <w:p w14:paraId="609459D4" w14:textId="77777777" w:rsidR="00076F69" w:rsidRPr="00C973C6" w:rsidRDefault="00076F69" w:rsidP="009260FF"/>
    <w:p w14:paraId="3646F61A" w14:textId="77777777" w:rsidR="00147796" w:rsidRDefault="00147796" w:rsidP="00147796">
      <w:pPr>
        <w:pStyle w:val="2"/>
      </w:pPr>
      <w:bookmarkStart w:id="206" w:name="_Toc464069090"/>
      <w:bookmarkStart w:id="207" w:name="_Toc475698819"/>
      <w:bookmarkStart w:id="208" w:name="_Toc475698930"/>
      <w:bookmarkStart w:id="209" w:name="_Toc475726731"/>
      <w:r>
        <w:t>支持性需求</w:t>
      </w:r>
      <w:r>
        <w:rPr>
          <w:rFonts w:hint="eastAsia"/>
        </w:rPr>
        <w:t>（</w:t>
      </w:r>
      <w:r>
        <w:t>Supportability</w:t>
      </w:r>
      <w:r>
        <w:rPr>
          <w:rFonts w:hint="eastAsia"/>
        </w:rPr>
        <w:t>）</w:t>
      </w:r>
      <w:bookmarkEnd w:id="206"/>
      <w:bookmarkEnd w:id="207"/>
      <w:bookmarkEnd w:id="208"/>
      <w:bookmarkEnd w:id="209"/>
    </w:p>
    <w:p w14:paraId="5B5C2659" w14:textId="77777777" w:rsidR="005061D6" w:rsidRPr="005061D6" w:rsidRDefault="005061D6" w:rsidP="00105ADF">
      <w:pPr>
        <w:pStyle w:val="af5"/>
        <w:numPr>
          <w:ilvl w:val="0"/>
          <w:numId w:val="12"/>
        </w:numPr>
        <w:ind w:firstLineChars="0"/>
      </w:pPr>
      <w:r w:rsidRPr="005061D6">
        <w:rPr>
          <w:rFonts w:hint="eastAsia"/>
        </w:rPr>
        <w:t>浏览器兼容</w:t>
      </w:r>
      <w:r w:rsidRPr="005061D6">
        <w:t>IE9+</w:t>
      </w:r>
      <w:r w:rsidRPr="005061D6">
        <w:rPr>
          <w:rFonts w:hint="eastAsia"/>
        </w:rPr>
        <w:t>、</w:t>
      </w:r>
      <w:r w:rsidRPr="005061D6">
        <w:rPr>
          <w:rFonts w:hint="eastAsia"/>
        </w:rPr>
        <w:t>chorme</w:t>
      </w:r>
      <w:r>
        <w:rPr>
          <w:rFonts w:hint="eastAsia"/>
        </w:rPr>
        <w:t>；</w:t>
      </w:r>
    </w:p>
    <w:p w14:paraId="79381B8A" w14:textId="03087038" w:rsidR="005061D6" w:rsidRPr="005061D6" w:rsidRDefault="005061D6" w:rsidP="00105ADF">
      <w:pPr>
        <w:pStyle w:val="af5"/>
        <w:numPr>
          <w:ilvl w:val="0"/>
          <w:numId w:val="12"/>
        </w:numPr>
        <w:ind w:firstLineChars="0"/>
      </w:pPr>
      <w:r w:rsidRPr="005061D6">
        <w:rPr>
          <w:rFonts w:hint="eastAsia"/>
        </w:rPr>
        <w:t>操作系统兼容</w:t>
      </w:r>
      <w:r w:rsidR="009D3C83">
        <w:rPr>
          <w:rFonts w:hint="eastAsia"/>
        </w:rPr>
        <w:t>centos7 64</w:t>
      </w:r>
      <w:r w:rsidR="009D3C83">
        <w:rPr>
          <w:rFonts w:hint="eastAsia"/>
        </w:rPr>
        <w:t>位</w:t>
      </w:r>
      <w:r w:rsidR="00F72A73">
        <w:rPr>
          <w:rFonts w:hint="eastAsia"/>
        </w:rPr>
        <w:t>。</w:t>
      </w:r>
    </w:p>
    <w:p w14:paraId="78857CF5" w14:textId="77777777" w:rsidR="00147796" w:rsidRDefault="00147796" w:rsidP="00147796">
      <w:pPr>
        <w:pStyle w:val="2"/>
      </w:pPr>
      <w:bookmarkStart w:id="210" w:name="_Toc464069091"/>
      <w:bookmarkStart w:id="211" w:name="_Toc475698820"/>
      <w:bookmarkStart w:id="212" w:name="_Toc475698931"/>
      <w:bookmarkStart w:id="213" w:name="_Toc475726732"/>
      <w:r>
        <w:t>安全需求</w:t>
      </w:r>
      <w:r>
        <w:rPr>
          <w:rFonts w:hint="eastAsia"/>
        </w:rPr>
        <w:t>（</w:t>
      </w:r>
      <w:r>
        <w:rPr>
          <w:rFonts w:hint="eastAsia"/>
        </w:rPr>
        <w:t>S</w:t>
      </w:r>
      <w:r w:rsidRPr="00147796">
        <w:t>ecurity</w:t>
      </w:r>
      <w:r>
        <w:rPr>
          <w:rFonts w:hint="eastAsia"/>
        </w:rPr>
        <w:t>）</w:t>
      </w:r>
      <w:bookmarkEnd w:id="210"/>
      <w:bookmarkEnd w:id="211"/>
      <w:bookmarkEnd w:id="212"/>
      <w:bookmarkEnd w:id="213"/>
    </w:p>
    <w:p w14:paraId="3417BEB6" w14:textId="77777777" w:rsidR="00EE2AD1" w:rsidRPr="00EE2AD1" w:rsidRDefault="00CA679C" w:rsidP="00E203A6">
      <w:pPr>
        <w:ind w:firstLine="420"/>
      </w:pPr>
      <w:r>
        <w:rPr>
          <w:rFonts w:hint="eastAsia"/>
        </w:rPr>
        <w:lastRenderedPageBreak/>
        <w:t>无。</w:t>
      </w:r>
    </w:p>
    <w:p w14:paraId="0DFC21C3" w14:textId="77777777" w:rsidR="00147796" w:rsidRDefault="00147796" w:rsidP="00147796">
      <w:pPr>
        <w:pStyle w:val="2"/>
      </w:pPr>
      <w:bookmarkStart w:id="214" w:name="_Toc464069092"/>
      <w:bookmarkStart w:id="215" w:name="_Toc475698821"/>
      <w:bookmarkStart w:id="216" w:name="_Toc475698932"/>
      <w:bookmarkStart w:id="217" w:name="_Toc475726733"/>
      <w:r>
        <w:t>软硬件环境需求</w:t>
      </w:r>
      <w:r>
        <w:rPr>
          <w:rFonts w:hint="eastAsia"/>
        </w:rPr>
        <w:t>（</w:t>
      </w:r>
      <w:r>
        <w:rPr>
          <w:rFonts w:hint="eastAsia"/>
        </w:rPr>
        <w:t>Environment</w:t>
      </w:r>
      <w:r>
        <w:rPr>
          <w:rFonts w:hint="eastAsia"/>
        </w:rPr>
        <w:t>）</w:t>
      </w:r>
      <w:bookmarkEnd w:id="214"/>
      <w:bookmarkEnd w:id="215"/>
      <w:bookmarkEnd w:id="216"/>
      <w:bookmarkEnd w:id="217"/>
    </w:p>
    <w:p w14:paraId="1CA800EC" w14:textId="77777777" w:rsidR="00DA2EF7" w:rsidRDefault="00456C8B" w:rsidP="00105ADF">
      <w:pPr>
        <w:pStyle w:val="af5"/>
        <w:numPr>
          <w:ilvl w:val="0"/>
          <w:numId w:val="11"/>
        </w:numPr>
        <w:ind w:firstLineChars="0"/>
      </w:pPr>
      <w:r>
        <w:rPr>
          <w:rFonts w:hint="eastAsia"/>
        </w:rPr>
        <w:t>服务器</w:t>
      </w:r>
      <w:r w:rsidR="00DA2EF7" w:rsidRPr="00DA2EF7">
        <w:rPr>
          <w:rFonts w:hint="eastAsia"/>
        </w:rPr>
        <w:t>：内存</w:t>
      </w:r>
      <w:r w:rsidR="00DA2EF7" w:rsidRPr="00DA2EF7">
        <w:rPr>
          <w:rFonts w:hint="eastAsia"/>
        </w:rPr>
        <w:t xml:space="preserve">4G+ </w:t>
      </w:r>
      <w:r w:rsidR="00DA2EF7" w:rsidRPr="00DA2EF7">
        <w:rPr>
          <w:rFonts w:hint="eastAsia"/>
        </w:rPr>
        <w:t>硬盘</w:t>
      </w:r>
      <w:r w:rsidR="00DA2EF7" w:rsidRPr="00DA2EF7">
        <w:rPr>
          <w:rFonts w:hint="eastAsia"/>
        </w:rPr>
        <w:t>100G+  cpu</w:t>
      </w:r>
      <w:r w:rsidR="00DA2EF7" w:rsidRPr="00DA2EF7">
        <w:rPr>
          <w:rFonts w:hint="eastAsia"/>
        </w:rPr>
        <w:t>双核</w:t>
      </w:r>
      <w:r w:rsidR="00DA2EF7" w:rsidRPr="00DA2EF7">
        <w:rPr>
          <w:rFonts w:hint="eastAsia"/>
        </w:rPr>
        <w:t>2G+</w:t>
      </w:r>
    </w:p>
    <w:p w14:paraId="4A09F212" w14:textId="31F56203" w:rsidR="009D6317" w:rsidRPr="00DA2EF7" w:rsidRDefault="009D6317" w:rsidP="00105ADF">
      <w:pPr>
        <w:pStyle w:val="af5"/>
        <w:numPr>
          <w:ilvl w:val="0"/>
          <w:numId w:val="11"/>
        </w:numPr>
        <w:ind w:firstLineChars="0"/>
      </w:pPr>
      <w:r>
        <w:t>图像诊断服务器，和</w:t>
      </w:r>
      <w:r w:rsidR="002978DC">
        <w:t>视频图像监控平台</w:t>
      </w:r>
      <w:r>
        <w:t>相关。</w:t>
      </w:r>
    </w:p>
    <w:p w14:paraId="7438115B" w14:textId="6030C532" w:rsidR="00DA2EF7" w:rsidRPr="00DA2EF7" w:rsidRDefault="00456C8B" w:rsidP="00105ADF">
      <w:pPr>
        <w:pStyle w:val="af5"/>
        <w:numPr>
          <w:ilvl w:val="0"/>
          <w:numId w:val="11"/>
        </w:numPr>
        <w:ind w:firstLineChars="0"/>
      </w:pPr>
      <w:r>
        <w:rPr>
          <w:rFonts w:hint="eastAsia"/>
        </w:rPr>
        <w:t>操作系统</w:t>
      </w:r>
      <w:r w:rsidR="00DA2EF7" w:rsidRPr="00DA2EF7">
        <w:rPr>
          <w:rFonts w:hint="eastAsia"/>
        </w:rPr>
        <w:t>：</w:t>
      </w:r>
      <w:r w:rsidR="00DA2EF7">
        <w:rPr>
          <w:rFonts w:hint="eastAsia"/>
        </w:rPr>
        <w:t>centos</w:t>
      </w:r>
      <w:r w:rsidR="009D6317">
        <w:rPr>
          <w:rFonts w:hint="eastAsia"/>
        </w:rPr>
        <w:t>7 64bit</w:t>
      </w:r>
      <w:r w:rsidR="00DA2EF7">
        <w:rPr>
          <w:rFonts w:hint="eastAsia"/>
        </w:rPr>
        <w:t>。</w:t>
      </w:r>
    </w:p>
    <w:p w14:paraId="25FED608" w14:textId="77777777" w:rsidR="00456C8B" w:rsidRPr="00DA2EF7" w:rsidRDefault="00456C8B" w:rsidP="00105ADF">
      <w:pPr>
        <w:pStyle w:val="af5"/>
        <w:numPr>
          <w:ilvl w:val="0"/>
          <w:numId w:val="11"/>
        </w:numPr>
        <w:ind w:firstLineChars="0"/>
      </w:pPr>
      <w:r>
        <w:rPr>
          <w:rFonts w:hint="eastAsia"/>
        </w:rPr>
        <w:t>数据库</w:t>
      </w:r>
      <w:r w:rsidRPr="00DA2EF7">
        <w:rPr>
          <w:rFonts w:hint="eastAsia"/>
        </w:rPr>
        <w:t>：</w:t>
      </w:r>
      <w:r>
        <w:rPr>
          <w:rFonts w:hint="eastAsia"/>
        </w:rPr>
        <w:t>mysql</w:t>
      </w:r>
      <w:r>
        <w:rPr>
          <w:rFonts w:hint="eastAsia"/>
        </w:rPr>
        <w:t>。</w:t>
      </w:r>
    </w:p>
    <w:p w14:paraId="3C65C20E" w14:textId="77777777" w:rsidR="00CA679C" w:rsidRPr="00DA2EF7" w:rsidRDefault="00CA679C" w:rsidP="00CA679C"/>
    <w:p w14:paraId="26D26210" w14:textId="77777777" w:rsidR="00147796" w:rsidRDefault="00147796" w:rsidP="00147796">
      <w:pPr>
        <w:pStyle w:val="2"/>
      </w:pPr>
      <w:bookmarkStart w:id="218" w:name="_Toc464069093"/>
      <w:bookmarkStart w:id="219" w:name="_Toc475698822"/>
      <w:bookmarkStart w:id="220" w:name="_Toc475698933"/>
      <w:bookmarkStart w:id="221" w:name="_Toc475726734"/>
      <w:r>
        <w:t>接口需求</w:t>
      </w:r>
      <w:r>
        <w:rPr>
          <w:rFonts w:hint="eastAsia"/>
        </w:rPr>
        <w:t>（</w:t>
      </w:r>
      <w:r>
        <w:rPr>
          <w:rFonts w:hint="eastAsia"/>
        </w:rPr>
        <w:t>Interface</w:t>
      </w:r>
      <w:r>
        <w:rPr>
          <w:rFonts w:hint="eastAsia"/>
        </w:rPr>
        <w:t>）</w:t>
      </w:r>
      <w:bookmarkEnd w:id="218"/>
      <w:bookmarkEnd w:id="219"/>
      <w:bookmarkEnd w:id="220"/>
      <w:bookmarkEnd w:id="221"/>
    </w:p>
    <w:p w14:paraId="7008C485" w14:textId="77777777" w:rsidR="00FC764D" w:rsidRPr="00DA2EF7" w:rsidRDefault="00FC764D" w:rsidP="00105ADF">
      <w:pPr>
        <w:pStyle w:val="af5"/>
        <w:numPr>
          <w:ilvl w:val="0"/>
          <w:numId w:val="13"/>
        </w:numPr>
        <w:ind w:firstLineChars="0"/>
      </w:pPr>
      <w:r>
        <w:rPr>
          <w:rFonts w:hint="eastAsia"/>
        </w:rPr>
        <w:t>与租户管理的对接</w:t>
      </w:r>
      <w:r w:rsidR="00726C4C">
        <w:rPr>
          <w:rFonts w:hint="eastAsia"/>
        </w:rPr>
        <w:t>，需要了解租户接口</w:t>
      </w:r>
      <w:r w:rsidR="00473F86">
        <w:rPr>
          <w:rFonts w:hint="eastAsia"/>
        </w:rPr>
        <w:t>；</w:t>
      </w:r>
    </w:p>
    <w:p w14:paraId="028016D5" w14:textId="790AD3DA" w:rsidR="008D7B1E" w:rsidRDefault="008D7B1E" w:rsidP="00105ADF">
      <w:pPr>
        <w:pStyle w:val="af5"/>
        <w:numPr>
          <w:ilvl w:val="0"/>
          <w:numId w:val="13"/>
        </w:numPr>
        <w:ind w:firstLineChars="0"/>
      </w:pPr>
      <w:r>
        <w:rPr>
          <w:rFonts w:hint="eastAsia"/>
        </w:rPr>
        <w:t>后续考虑与</w:t>
      </w:r>
      <w:r w:rsidR="009202A5">
        <w:rPr>
          <w:rFonts w:hint="eastAsia"/>
        </w:rPr>
        <w:t>第三方系统的对接，例如</w:t>
      </w:r>
      <w:r w:rsidR="009202A5">
        <w:rPr>
          <w:rFonts w:hint="eastAsia"/>
        </w:rPr>
        <w:t>GIS</w:t>
      </w:r>
      <w:r w:rsidR="009202A5">
        <w:rPr>
          <w:rFonts w:hint="eastAsia"/>
        </w:rPr>
        <w:t>，卡口等</w:t>
      </w:r>
      <w:r>
        <w:rPr>
          <w:rFonts w:hint="eastAsia"/>
        </w:rPr>
        <w:t>；</w:t>
      </w:r>
    </w:p>
    <w:p w14:paraId="06F89AAF" w14:textId="0FF36913" w:rsidR="008D7B1E" w:rsidRPr="00DA2EF7" w:rsidRDefault="008D7B1E" w:rsidP="00105ADF">
      <w:pPr>
        <w:pStyle w:val="af5"/>
        <w:numPr>
          <w:ilvl w:val="0"/>
          <w:numId w:val="13"/>
        </w:numPr>
        <w:ind w:firstLineChars="0"/>
      </w:pPr>
      <w:r>
        <w:rPr>
          <w:rFonts w:hint="eastAsia"/>
        </w:rPr>
        <w:t>后续考虑</w:t>
      </w:r>
      <w:r w:rsidR="00962DC1">
        <w:rPr>
          <w:rFonts w:hint="eastAsia"/>
        </w:rPr>
        <w:t>与</w:t>
      </w:r>
      <w:r w:rsidR="00962DC1">
        <w:rPr>
          <w:rFonts w:hint="eastAsia"/>
        </w:rPr>
        <w:t>ITSM</w:t>
      </w:r>
      <w:r w:rsidR="00962DC1">
        <w:rPr>
          <w:rFonts w:hint="eastAsia"/>
        </w:rPr>
        <w:t>对接</w:t>
      </w:r>
      <w:r w:rsidR="00D3733A">
        <w:rPr>
          <w:rFonts w:hint="eastAsia"/>
        </w:rPr>
        <w:t>提供派单功能，需在</w:t>
      </w:r>
      <w:r w:rsidR="00D3733A">
        <w:rPr>
          <w:rFonts w:hint="eastAsia"/>
        </w:rPr>
        <w:t>ITSM</w:t>
      </w:r>
      <w:r w:rsidR="00D3733A">
        <w:rPr>
          <w:rFonts w:hint="eastAsia"/>
        </w:rPr>
        <w:t>端内置一个流程模型</w:t>
      </w:r>
      <w:r>
        <w:rPr>
          <w:rFonts w:hint="eastAsia"/>
        </w:rPr>
        <w:t>；</w:t>
      </w:r>
    </w:p>
    <w:p w14:paraId="2B407BFD" w14:textId="0A986104" w:rsidR="00FC764D" w:rsidRDefault="00FC764D" w:rsidP="00105ADF">
      <w:pPr>
        <w:pStyle w:val="af5"/>
        <w:numPr>
          <w:ilvl w:val="0"/>
          <w:numId w:val="13"/>
        </w:numPr>
        <w:ind w:firstLineChars="0"/>
      </w:pPr>
      <w:r>
        <w:rPr>
          <w:rFonts w:hint="eastAsia"/>
        </w:rPr>
        <w:t>后续</w:t>
      </w:r>
      <w:r w:rsidR="005E7323">
        <w:rPr>
          <w:rFonts w:hint="eastAsia"/>
        </w:rPr>
        <w:t>考虑</w:t>
      </w:r>
      <w:r>
        <w:rPr>
          <w:rFonts w:hint="eastAsia"/>
        </w:rPr>
        <w:t>与</w:t>
      </w:r>
      <w:r w:rsidR="00D3733A">
        <w:t>ALERT</w:t>
      </w:r>
      <w:r>
        <w:rPr>
          <w:rFonts w:hint="eastAsia"/>
        </w:rPr>
        <w:t>的对接</w:t>
      </w:r>
      <w:r w:rsidR="00726C4C">
        <w:rPr>
          <w:rFonts w:hint="eastAsia"/>
        </w:rPr>
        <w:t>，需要</w:t>
      </w:r>
      <w:r w:rsidR="00D3733A">
        <w:rPr>
          <w:rFonts w:hint="eastAsia"/>
        </w:rPr>
        <w:t>预定义摄像机相关告警类型</w:t>
      </w:r>
      <w:r>
        <w:rPr>
          <w:rFonts w:hint="eastAsia"/>
        </w:rPr>
        <w:t>；</w:t>
      </w:r>
    </w:p>
    <w:p w14:paraId="12CE84E9" w14:textId="4CD74EE8" w:rsidR="00F85604" w:rsidRDefault="00F85604" w:rsidP="00105ADF">
      <w:pPr>
        <w:pStyle w:val="af5"/>
        <w:numPr>
          <w:ilvl w:val="0"/>
          <w:numId w:val="13"/>
        </w:numPr>
        <w:ind w:firstLineChars="0"/>
      </w:pPr>
      <w:r>
        <w:rPr>
          <w:rFonts w:hint="eastAsia"/>
        </w:rPr>
        <w:t>后续考虑预留相关接口提供给</w:t>
      </w:r>
      <w:r>
        <w:rPr>
          <w:rFonts w:hint="eastAsia"/>
        </w:rPr>
        <w:t>S</w:t>
      </w:r>
      <w:r>
        <w:t>HOW</w:t>
      </w:r>
      <w:r>
        <w:rPr>
          <w:rFonts w:hint="eastAsia"/>
        </w:rPr>
        <w:t>模块用于综合展现。</w:t>
      </w:r>
    </w:p>
    <w:p w14:paraId="09D07DC1" w14:textId="77777777" w:rsidR="00147796" w:rsidRDefault="00147796" w:rsidP="00147796">
      <w:pPr>
        <w:pStyle w:val="2"/>
      </w:pPr>
      <w:bookmarkStart w:id="222" w:name="_Toc464069094"/>
      <w:bookmarkStart w:id="223" w:name="_Toc475698823"/>
      <w:bookmarkStart w:id="224" w:name="_Toc475698934"/>
      <w:bookmarkStart w:id="225" w:name="_Toc475726735"/>
      <w:r>
        <w:t>其他需求</w:t>
      </w:r>
      <w:r>
        <w:rPr>
          <w:rFonts w:hint="eastAsia"/>
        </w:rPr>
        <w:t>（自行命名分类）</w:t>
      </w:r>
      <w:bookmarkEnd w:id="222"/>
      <w:bookmarkEnd w:id="223"/>
      <w:bookmarkEnd w:id="224"/>
      <w:bookmarkEnd w:id="225"/>
    </w:p>
    <w:p w14:paraId="1E75078B" w14:textId="77777777" w:rsidR="00147796" w:rsidRPr="004711C2" w:rsidRDefault="004711C2" w:rsidP="00147796">
      <w:pPr>
        <w:ind w:left="420"/>
      </w:pPr>
      <w:r w:rsidRPr="004711C2">
        <w:rPr>
          <w:rFonts w:hint="eastAsia"/>
        </w:rPr>
        <w:t>无</w:t>
      </w:r>
      <w:r>
        <w:rPr>
          <w:rFonts w:hint="eastAsia"/>
        </w:rPr>
        <w:t>。</w:t>
      </w:r>
    </w:p>
    <w:p w14:paraId="0AAF1C57" w14:textId="77777777" w:rsidR="00AB17A7" w:rsidRDefault="00AB17A7" w:rsidP="00AB17A7">
      <w:pPr>
        <w:pStyle w:val="1"/>
      </w:pPr>
      <w:bookmarkStart w:id="226" w:name="_Toc464069095"/>
      <w:bookmarkStart w:id="227" w:name="_Toc475698824"/>
      <w:bookmarkStart w:id="228" w:name="_Toc475698935"/>
      <w:bookmarkStart w:id="229" w:name="_Toc475726736"/>
      <w:r>
        <w:rPr>
          <w:rFonts w:hint="eastAsia"/>
        </w:rPr>
        <w:t>竞争分析（</w:t>
      </w:r>
      <w:r>
        <w:rPr>
          <w:rFonts w:hint="eastAsia"/>
        </w:rPr>
        <w:t>Competitor</w:t>
      </w:r>
      <w:r>
        <w:rPr>
          <w:rFonts w:hint="eastAsia"/>
        </w:rPr>
        <w:t>）</w:t>
      </w:r>
      <w:bookmarkEnd w:id="226"/>
      <w:bookmarkEnd w:id="227"/>
      <w:bookmarkEnd w:id="228"/>
      <w:bookmarkEnd w:id="229"/>
    </w:p>
    <w:p w14:paraId="5774FBB6" w14:textId="77777777" w:rsidR="00CA679C" w:rsidRDefault="00AB17A7" w:rsidP="00CA679C">
      <w:pPr>
        <w:pStyle w:val="1"/>
      </w:pPr>
      <w:bookmarkStart w:id="230" w:name="_Toc464069096"/>
      <w:bookmarkStart w:id="231" w:name="_Toc475698825"/>
      <w:bookmarkStart w:id="232" w:name="_Toc475698936"/>
      <w:bookmarkStart w:id="233" w:name="_Toc475726737"/>
      <w:r w:rsidRPr="00AB17A7">
        <w:rPr>
          <w:rFonts w:hint="eastAsia"/>
        </w:rPr>
        <w:t>风险分析（</w:t>
      </w:r>
      <w:r w:rsidRPr="00AB17A7">
        <w:rPr>
          <w:rFonts w:hint="eastAsia"/>
        </w:rPr>
        <w:t>Risk</w:t>
      </w:r>
      <w:r w:rsidRPr="00AB17A7">
        <w:rPr>
          <w:rFonts w:hint="eastAsia"/>
        </w:rPr>
        <w:t>）</w:t>
      </w:r>
      <w:bookmarkEnd w:id="230"/>
      <w:bookmarkEnd w:id="231"/>
      <w:bookmarkEnd w:id="232"/>
      <w:bookmarkEnd w:id="233"/>
    </w:p>
    <w:p w14:paraId="3DE94BF6" w14:textId="77777777" w:rsidR="00CA679C" w:rsidRPr="00CA679C" w:rsidRDefault="00CA679C" w:rsidP="00CA679C"/>
    <w:tbl>
      <w:tblPr>
        <w:tblW w:w="9100" w:type="dxa"/>
        <w:tblInd w:w="93" w:type="dxa"/>
        <w:tblLook w:val="04A0" w:firstRow="1" w:lastRow="0" w:firstColumn="1" w:lastColumn="0" w:noHBand="0" w:noVBand="1"/>
      </w:tblPr>
      <w:tblGrid>
        <w:gridCol w:w="1300"/>
        <w:gridCol w:w="1300"/>
        <w:gridCol w:w="1300"/>
        <w:gridCol w:w="1300"/>
        <w:gridCol w:w="1300"/>
        <w:gridCol w:w="1300"/>
        <w:gridCol w:w="1300"/>
      </w:tblGrid>
      <w:tr w:rsidR="00CA679C" w:rsidRPr="003B3646" w14:paraId="080D3C99" w14:textId="77777777" w:rsidTr="00F563D1">
        <w:trPr>
          <w:trHeight w:val="720"/>
        </w:trPr>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3A13E3D9"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序号</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2818E09D"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风险项描述</w:t>
            </w:r>
          </w:p>
        </w:tc>
        <w:tc>
          <w:tcPr>
            <w:tcW w:w="1300" w:type="dxa"/>
            <w:tcBorders>
              <w:top w:val="single" w:sz="8" w:space="0" w:color="auto"/>
              <w:left w:val="nil"/>
              <w:bottom w:val="nil"/>
              <w:right w:val="single" w:sz="8" w:space="0" w:color="auto"/>
            </w:tcBorders>
            <w:shd w:val="clear" w:color="000000" w:fill="969696"/>
            <w:vAlign w:val="center"/>
            <w:hideMark/>
          </w:tcPr>
          <w:p w14:paraId="5D6DA646"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影响度</w:t>
            </w:r>
          </w:p>
        </w:tc>
        <w:tc>
          <w:tcPr>
            <w:tcW w:w="1300" w:type="dxa"/>
            <w:tcBorders>
              <w:top w:val="single" w:sz="8" w:space="0" w:color="auto"/>
              <w:left w:val="nil"/>
              <w:bottom w:val="nil"/>
              <w:right w:val="single" w:sz="8" w:space="0" w:color="auto"/>
            </w:tcBorders>
            <w:shd w:val="clear" w:color="000000" w:fill="969696"/>
            <w:vAlign w:val="center"/>
            <w:hideMark/>
          </w:tcPr>
          <w:p w14:paraId="5290B0F5"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概率</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13E18591"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优先级</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4DCDC7FE"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可能发生阶段</w:t>
            </w:r>
          </w:p>
        </w:tc>
        <w:tc>
          <w:tcPr>
            <w:tcW w:w="1300" w:type="dxa"/>
            <w:vMerge w:val="restart"/>
            <w:tcBorders>
              <w:top w:val="single" w:sz="8" w:space="0" w:color="auto"/>
              <w:left w:val="single" w:sz="8" w:space="0" w:color="auto"/>
              <w:bottom w:val="single" w:sz="8" w:space="0" w:color="000000"/>
              <w:right w:val="single" w:sz="8" w:space="0" w:color="000000"/>
            </w:tcBorders>
            <w:shd w:val="clear" w:color="000000" w:fill="969696"/>
            <w:vAlign w:val="center"/>
            <w:hideMark/>
          </w:tcPr>
          <w:p w14:paraId="6A7E3D94"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应对策略与措施(包括规避措施和减缓措施)</w:t>
            </w:r>
          </w:p>
        </w:tc>
      </w:tr>
      <w:tr w:rsidR="00CA679C" w:rsidRPr="003B3646" w14:paraId="4CB20077" w14:textId="77777777" w:rsidTr="00F563D1">
        <w:trPr>
          <w:trHeight w:val="320"/>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7EDA6749"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BB95415"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tcBorders>
              <w:top w:val="nil"/>
              <w:left w:val="nil"/>
              <w:bottom w:val="single" w:sz="8" w:space="0" w:color="000000"/>
              <w:right w:val="single" w:sz="8" w:space="0" w:color="auto"/>
            </w:tcBorders>
            <w:shd w:val="clear" w:color="000000" w:fill="969696"/>
            <w:vAlign w:val="center"/>
            <w:hideMark/>
          </w:tcPr>
          <w:p w14:paraId="2FDB6725"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(I)</w:t>
            </w:r>
          </w:p>
        </w:tc>
        <w:tc>
          <w:tcPr>
            <w:tcW w:w="1300" w:type="dxa"/>
            <w:tcBorders>
              <w:top w:val="nil"/>
              <w:left w:val="nil"/>
              <w:bottom w:val="single" w:sz="8" w:space="0" w:color="000000"/>
              <w:right w:val="single" w:sz="8" w:space="0" w:color="auto"/>
            </w:tcBorders>
            <w:shd w:val="clear" w:color="000000" w:fill="969696"/>
            <w:vAlign w:val="center"/>
            <w:hideMark/>
          </w:tcPr>
          <w:p w14:paraId="0F10D527"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（P）</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3CE036D"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6166204C"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000000"/>
            </w:tcBorders>
            <w:vAlign w:val="center"/>
            <w:hideMark/>
          </w:tcPr>
          <w:p w14:paraId="25F1EA30"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r>
      <w:tr w:rsidR="00CA679C" w:rsidRPr="003B3646" w14:paraId="3DEFCFEB" w14:textId="77777777" w:rsidTr="00F563D1">
        <w:trPr>
          <w:trHeight w:val="12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3C8A494"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1</w:t>
            </w:r>
          </w:p>
        </w:tc>
        <w:tc>
          <w:tcPr>
            <w:tcW w:w="1300" w:type="dxa"/>
            <w:tcBorders>
              <w:top w:val="nil"/>
              <w:left w:val="nil"/>
              <w:bottom w:val="single" w:sz="8" w:space="0" w:color="auto"/>
              <w:right w:val="single" w:sz="8" w:space="0" w:color="auto"/>
            </w:tcBorders>
            <w:shd w:val="clear" w:color="auto" w:fill="auto"/>
            <w:vAlign w:val="center"/>
            <w:hideMark/>
          </w:tcPr>
          <w:p w14:paraId="235EA952" w14:textId="77777777" w:rsidR="00CA679C" w:rsidRPr="003B3646" w:rsidRDefault="00CA679C" w:rsidP="00F563D1">
            <w:pPr>
              <w:widowControl/>
              <w:spacing w:line="240" w:lineRule="auto"/>
              <w:jc w:val="left"/>
              <w:rPr>
                <w:rFonts w:ascii="宋体" w:eastAsia="宋体" w:hAnsi="宋体"/>
                <w:color w:val="000000"/>
                <w:kern w:val="0"/>
                <w:sz w:val="18"/>
                <w:szCs w:val="18"/>
              </w:rPr>
            </w:pPr>
            <w:r w:rsidRPr="003B3646">
              <w:rPr>
                <w:rFonts w:ascii="宋体" w:eastAsia="宋体" w:hAnsi="宋体" w:hint="eastAsia"/>
                <w:color w:val="000000"/>
                <w:kern w:val="0"/>
                <w:sz w:val="18"/>
                <w:szCs w:val="18"/>
              </w:rPr>
              <w:t>需求不明确</w:t>
            </w:r>
          </w:p>
        </w:tc>
        <w:tc>
          <w:tcPr>
            <w:tcW w:w="1300" w:type="dxa"/>
            <w:tcBorders>
              <w:top w:val="nil"/>
              <w:left w:val="nil"/>
              <w:bottom w:val="single" w:sz="8" w:space="0" w:color="auto"/>
              <w:right w:val="single" w:sz="8" w:space="0" w:color="auto"/>
            </w:tcBorders>
            <w:shd w:val="clear" w:color="auto" w:fill="auto"/>
            <w:vAlign w:val="center"/>
            <w:hideMark/>
          </w:tcPr>
          <w:p w14:paraId="01926351"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67F8DA90"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50E5B2BC"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1706B53C"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需求</w:t>
            </w:r>
          </w:p>
        </w:tc>
        <w:tc>
          <w:tcPr>
            <w:tcW w:w="1300" w:type="dxa"/>
            <w:tcBorders>
              <w:top w:val="nil"/>
              <w:left w:val="nil"/>
              <w:bottom w:val="single" w:sz="8" w:space="0" w:color="auto"/>
              <w:right w:val="single" w:sz="8" w:space="0" w:color="000000"/>
            </w:tcBorders>
            <w:shd w:val="clear" w:color="auto" w:fill="auto"/>
            <w:vAlign w:val="center"/>
            <w:hideMark/>
          </w:tcPr>
          <w:p w14:paraId="77637797" w14:textId="77777777" w:rsidR="00CA679C" w:rsidRPr="003B3646" w:rsidRDefault="001A430E"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需要找典型用户确认需求和原型设计，</w:t>
            </w:r>
            <w:r w:rsidR="00DC51D6">
              <w:rPr>
                <w:rFonts w:ascii="宋体" w:eastAsia="宋体" w:hAnsi="宋体" w:hint="eastAsia"/>
                <w:color w:val="000000"/>
                <w:kern w:val="0"/>
                <w:sz w:val="18"/>
                <w:szCs w:val="18"/>
              </w:rPr>
              <w:t>该风险</w:t>
            </w:r>
            <w:r>
              <w:rPr>
                <w:rFonts w:ascii="宋体" w:eastAsia="宋体" w:hAnsi="宋体" w:hint="eastAsia"/>
                <w:color w:val="000000"/>
                <w:kern w:val="0"/>
                <w:sz w:val="18"/>
                <w:szCs w:val="18"/>
              </w:rPr>
              <w:t>在高保真原型提供之后</w:t>
            </w:r>
            <w:r w:rsidR="00DC51D6">
              <w:rPr>
                <w:rFonts w:ascii="宋体" w:eastAsia="宋体" w:hAnsi="宋体" w:hint="eastAsia"/>
                <w:color w:val="000000"/>
                <w:kern w:val="0"/>
                <w:sz w:val="18"/>
                <w:szCs w:val="18"/>
              </w:rPr>
              <w:t>控制</w:t>
            </w:r>
          </w:p>
        </w:tc>
      </w:tr>
      <w:tr w:rsidR="00133974" w:rsidRPr="003B3646" w14:paraId="25D13F9A" w14:textId="77777777" w:rsidTr="00F563D1">
        <w:trPr>
          <w:trHeight w:val="1220"/>
        </w:trPr>
        <w:tc>
          <w:tcPr>
            <w:tcW w:w="1300" w:type="dxa"/>
            <w:tcBorders>
              <w:top w:val="nil"/>
              <w:left w:val="single" w:sz="8" w:space="0" w:color="auto"/>
              <w:bottom w:val="single" w:sz="8" w:space="0" w:color="auto"/>
              <w:right w:val="single" w:sz="8" w:space="0" w:color="auto"/>
            </w:tcBorders>
            <w:shd w:val="clear" w:color="auto" w:fill="auto"/>
            <w:vAlign w:val="center"/>
          </w:tcPr>
          <w:p w14:paraId="6C6E20BE" w14:textId="6781D042" w:rsidR="00133974"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2</w:t>
            </w:r>
          </w:p>
        </w:tc>
        <w:tc>
          <w:tcPr>
            <w:tcW w:w="1300" w:type="dxa"/>
            <w:tcBorders>
              <w:top w:val="nil"/>
              <w:left w:val="nil"/>
              <w:bottom w:val="single" w:sz="8" w:space="0" w:color="auto"/>
              <w:right w:val="single" w:sz="8" w:space="0" w:color="auto"/>
            </w:tcBorders>
            <w:shd w:val="clear" w:color="auto" w:fill="auto"/>
            <w:vAlign w:val="center"/>
          </w:tcPr>
          <w:p w14:paraId="57EB0897" w14:textId="466DEA34" w:rsidR="00133974" w:rsidRPr="003B3646" w:rsidRDefault="00133974"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系统外部依赖强</w:t>
            </w:r>
          </w:p>
        </w:tc>
        <w:tc>
          <w:tcPr>
            <w:tcW w:w="1300" w:type="dxa"/>
            <w:tcBorders>
              <w:top w:val="nil"/>
              <w:left w:val="nil"/>
              <w:bottom w:val="single" w:sz="8" w:space="0" w:color="auto"/>
              <w:right w:val="single" w:sz="8" w:space="0" w:color="auto"/>
            </w:tcBorders>
            <w:shd w:val="clear" w:color="auto" w:fill="auto"/>
            <w:vAlign w:val="center"/>
          </w:tcPr>
          <w:p w14:paraId="6EB57486" w14:textId="4D4E2160" w:rsidR="00133974" w:rsidRPr="003B3646" w:rsidRDefault="00133974"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tcPr>
          <w:p w14:paraId="4244398E" w14:textId="50B26F10" w:rsidR="00133974" w:rsidRPr="003B3646" w:rsidRDefault="00133974"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tcPr>
          <w:p w14:paraId="4E60E69C" w14:textId="432C749F" w:rsidR="00133974"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tcPr>
          <w:p w14:paraId="767BC955" w14:textId="73F1B5B0" w:rsidR="00133974"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需求，设计，开发，测试</w:t>
            </w:r>
          </w:p>
        </w:tc>
        <w:tc>
          <w:tcPr>
            <w:tcW w:w="1300" w:type="dxa"/>
            <w:tcBorders>
              <w:top w:val="nil"/>
              <w:left w:val="nil"/>
              <w:bottom w:val="single" w:sz="8" w:space="0" w:color="auto"/>
              <w:right w:val="single" w:sz="8" w:space="0" w:color="000000"/>
            </w:tcBorders>
            <w:shd w:val="clear" w:color="auto" w:fill="auto"/>
            <w:vAlign w:val="center"/>
          </w:tcPr>
          <w:p w14:paraId="05E7B9D8" w14:textId="6436CE09" w:rsidR="00133974" w:rsidRDefault="00133974"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明确需求，系统间减少耦合度</w:t>
            </w:r>
          </w:p>
        </w:tc>
      </w:tr>
      <w:tr w:rsidR="00133974" w:rsidRPr="003B3646" w14:paraId="0C62D80C" w14:textId="77777777" w:rsidTr="00F563D1">
        <w:trPr>
          <w:trHeight w:val="1220"/>
        </w:trPr>
        <w:tc>
          <w:tcPr>
            <w:tcW w:w="1300" w:type="dxa"/>
            <w:tcBorders>
              <w:top w:val="nil"/>
              <w:left w:val="single" w:sz="8" w:space="0" w:color="auto"/>
              <w:bottom w:val="single" w:sz="8" w:space="0" w:color="auto"/>
              <w:right w:val="single" w:sz="8" w:space="0" w:color="auto"/>
            </w:tcBorders>
            <w:shd w:val="clear" w:color="auto" w:fill="auto"/>
            <w:vAlign w:val="center"/>
          </w:tcPr>
          <w:p w14:paraId="61FBE810" w14:textId="4706F4B0" w:rsidR="00133974"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3</w:t>
            </w:r>
          </w:p>
        </w:tc>
        <w:tc>
          <w:tcPr>
            <w:tcW w:w="1300" w:type="dxa"/>
            <w:tcBorders>
              <w:top w:val="nil"/>
              <w:left w:val="nil"/>
              <w:bottom w:val="single" w:sz="8" w:space="0" w:color="auto"/>
              <w:right w:val="single" w:sz="8" w:space="0" w:color="auto"/>
            </w:tcBorders>
            <w:shd w:val="clear" w:color="auto" w:fill="auto"/>
            <w:vAlign w:val="center"/>
          </w:tcPr>
          <w:p w14:paraId="180287F4" w14:textId="3D286F4B" w:rsidR="00133974" w:rsidRPr="003B3646" w:rsidRDefault="00133974"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难于测试</w:t>
            </w:r>
          </w:p>
        </w:tc>
        <w:tc>
          <w:tcPr>
            <w:tcW w:w="1300" w:type="dxa"/>
            <w:tcBorders>
              <w:top w:val="nil"/>
              <w:left w:val="nil"/>
              <w:bottom w:val="single" w:sz="8" w:space="0" w:color="auto"/>
              <w:right w:val="single" w:sz="8" w:space="0" w:color="auto"/>
            </w:tcBorders>
            <w:shd w:val="clear" w:color="auto" w:fill="auto"/>
            <w:vAlign w:val="center"/>
          </w:tcPr>
          <w:p w14:paraId="342662D3" w14:textId="1BDD6579" w:rsidR="00133974" w:rsidRPr="003B3646" w:rsidRDefault="00133974"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tcPr>
          <w:p w14:paraId="3FAA018F" w14:textId="381828D3" w:rsidR="00133974" w:rsidRPr="003B3646" w:rsidRDefault="00133974"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tcPr>
          <w:p w14:paraId="780A9AAB" w14:textId="53ACD60A" w:rsidR="00133974"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tcPr>
          <w:p w14:paraId="49DC9C83" w14:textId="2D597E67" w:rsidR="00133974"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测试</w:t>
            </w:r>
          </w:p>
        </w:tc>
        <w:tc>
          <w:tcPr>
            <w:tcW w:w="1300" w:type="dxa"/>
            <w:tcBorders>
              <w:top w:val="nil"/>
              <w:left w:val="nil"/>
              <w:bottom w:val="single" w:sz="8" w:space="0" w:color="auto"/>
              <w:right w:val="single" w:sz="8" w:space="0" w:color="000000"/>
            </w:tcBorders>
            <w:shd w:val="clear" w:color="auto" w:fill="auto"/>
            <w:vAlign w:val="center"/>
          </w:tcPr>
          <w:p w14:paraId="2F6D3A50" w14:textId="691D4C75" w:rsidR="00133974" w:rsidRDefault="00133974"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依赖</w:t>
            </w:r>
            <w:r w:rsidR="002978DC">
              <w:rPr>
                <w:rFonts w:ascii="宋体" w:eastAsia="宋体" w:hAnsi="宋体" w:hint="eastAsia"/>
                <w:color w:val="000000"/>
                <w:kern w:val="0"/>
                <w:sz w:val="18"/>
                <w:szCs w:val="18"/>
              </w:rPr>
              <w:t>视频图像监控平台</w:t>
            </w:r>
            <w:r>
              <w:rPr>
                <w:rFonts w:ascii="宋体" w:eastAsia="宋体" w:hAnsi="宋体" w:hint="eastAsia"/>
                <w:color w:val="000000"/>
                <w:kern w:val="0"/>
                <w:sz w:val="18"/>
                <w:szCs w:val="18"/>
              </w:rPr>
              <w:t>，多平台，期望可在现场环境测试</w:t>
            </w:r>
          </w:p>
        </w:tc>
      </w:tr>
      <w:tr w:rsidR="00CA679C" w:rsidRPr="003B3646" w14:paraId="64575D4B" w14:textId="77777777" w:rsidTr="00F563D1">
        <w:trPr>
          <w:trHeight w:val="170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4085226" w14:textId="1CBC3FD3" w:rsidR="00CA679C" w:rsidRPr="003B3646" w:rsidRDefault="0013397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4</w:t>
            </w:r>
          </w:p>
        </w:tc>
        <w:tc>
          <w:tcPr>
            <w:tcW w:w="1300" w:type="dxa"/>
            <w:tcBorders>
              <w:top w:val="nil"/>
              <w:left w:val="nil"/>
              <w:bottom w:val="single" w:sz="8" w:space="0" w:color="auto"/>
              <w:right w:val="single" w:sz="8" w:space="0" w:color="auto"/>
            </w:tcBorders>
            <w:shd w:val="clear" w:color="auto" w:fill="auto"/>
            <w:vAlign w:val="center"/>
            <w:hideMark/>
          </w:tcPr>
          <w:p w14:paraId="3E44453C"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产品技术架构风险</w:t>
            </w:r>
          </w:p>
        </w:tc>
        <w:tc>
          <w:tcPr>
            <w:tcW w:w="1300" w:type="dxa"/>
            <w:tcBorders>
              <w:top w:val="nil"/>
              <w:left w:val="nil"/>
              <w:bottom w:val="single" w:sz="8" w:space="0" w:color="auto"/>
              <w:right w:val="single" w:sz="8" w:space="0" w:color="auto"/>
            </w:tcBorders>
            <w:shd w:val="clear" w:color="auto" w:fill="auto"/>
            <w:vAlign w:val="center"/>
            <w:hideMark/>
          </w:tcPr>
          <w:p w14:paraId="5C20E8EF"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7595065E"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7122336A"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481B5FAB"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设计阶段</w:t>
            </w:r>
          </w:p>
        </w:tc>
        <w:tc>
          <w:tcPr>
            <w:tcW w:w="1300" w:type="dxa"/>
            <w:tcBorders>
              <w:top w:val="nil"/>
              <w:left w:val="nil"/>
              <w:bottom w:val="single" w:sz="8" w:space="0" w:color="auto"/>
              <w:right w:val="single" w:sz="8" w:space="0" w:color="000000"/>
            </w:tcBorders>
            <w:shd w:val="clear" w:color="auto" w:fill="auto"/>
            <w:vAlign w:val="center"/>
            <w:hideMark/>
          </w:tcPr>
          <w:p w14:paraId="5D320E31"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团队本身没有专职的架构师，技术架构问题需要找其他团队的人员协助。</w:t>
            </w:r>
          </w:p>
        </w:tc>
      </w:tr>
      <w:tr w:rsidR="00F32EB3" w:rsidRPr="003B3646" w14:paraId="4D0186FA"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0293113" w14:textId="519086F2" w:rsidR="00F32EB3" w:rsidRPr="003B3646" w:rsidRDefault="00355A54"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5</w:t>
            </w:r>
          </w:p>
        </w:tc>
        <w:tc>
          <w:tcPr>
            <w:tcW w:w="1300" w:type="dxa"/>
            <w:tcBorders>
              <w:top w:val="nil"/>
              <w:left w:val="nil"/>
              <w:bottom w:val="single" w:sz="8" w:space="0" w:color="auto"/>
              <w:right w:val="single" w:sz="8" w:space="0" w:color="auto"/>
            </w:tcBorders>
            <w:shd w:val="clear" w:color="auto" w:fill="auto"/>
            <w:vAlign w:val="center"/>
            <w:hideMark/>
          </w:tcPr>
          <w:p w14:paraId="374C6345" w14:textId="77777777" w:rsidR="00F32EB3" w:rsidRPr="003B3646" w:rsidRDefault="00F32EB3" w:rsidP="00F563D1">
            <w:pPr>
              <w:widowControl/>
              <w:spacing w:line="240" w:lineRule="auto"/>
              <w:jc w:val="left"/>
              <w:rPr>
                <w:rFonts w:ascii="宋体" w:eastAsia="宋体" w:hAnsi="宋体"/>
                <w:color w:val="000000"/>
                <w:kern w:val="0"/>
                <w:sz w:val="18"/>
                <w:szCs w:val="18"/>
              </w:rPr>
            </w:pPr>
            <w:r w:rsidRPr="003B3646">
              <w:rPr>
                <w:rFonts w:ascii="宋体" w:eastAsia="宋体" w:hAnsi="宋体" w:hint="eastAsia"/>
                <w:color w:val="000000"/>
                <w:kern w:val="0"/>
                <w:sz w:val="18"/>
                <w:szCs w:val="18"/>
              </w:rPr>
              <w:t>延期风险</w:t>
            </w:r>
          </w:p>
        </w:tc>
        <w:tc>
          <w:tcPr>
            <w:tcW w:w="1300" w:type="dxa"/>
            <w:tcBorders>
              <w:top w:val="nil"/>
              <w:left w:val="nil"/>
              <w:bottom w:val="single" w:sz="8" w:space="0" w:color="auto"/>
              <w:right w:val="single" w:sz="8" w:space="0" w:color="auto"/>
            </w:tcBorders>
            <w:shd w:val="clear" w:color="auto" w:fill="auto"/>
            <w:vAlign w:val="center"/>
            <w:hideMark/>
          </w:tcPr>
          <w:p w14:paraId="08891ED8"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0F70F09B"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7ACB1D42"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5D2E5A98"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全部</w:t>
            </w:r>
          </w:p>
        </w:tc>
        <w:tc>
          <w:tcPr>
            <w:tcW w:w="1300" w:type="dxa"/>
            <w:tcBorders>
              <w:top w:val="nil"/>
              <w:left w:val="nil"/>
              <w:bottom w:val="single" w:sz="8" w:space="0" w:color="auto"/>
              <w:right w:val="single" w:sz="8" w:space="0" w:color="000000"/>
            </w:tcBorders>
            <w:shd w:val="clear" w:color="auto" w:fill="auto"/>
            <w:vAlign w:val="center"/>
            <w:hideMark/>
          </w:tcPr>
          <w:p w14:paraId="56566F88" w14:textId="77777777" w:rsidR="00F32EB3" w:rsidRPr="003B3646" w:rsidRDefault="00F32EB3"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通过人力协调和加班等方式保证。</w:t>
            </w:r>
          </w:p>
        </w:tc>
      </w:tr>
    </w:tbl>
    <w:p w14:paraId="4EA4051A" w14:textId="77777777" w:rsidR="00AB17A7" w:rsidRPr="00AB17A7" w:rsidRDefault="00AB17A7" w:rsidP="00CA679C">
      <w:pPr>
        <w:rPr>
          <w:i/>
        </w:rPr>
      </w:pPr>
    </w:p>
    <w:sectPr w:rsidR="00AB17A7" w:rsidRPr="00AB17A7" w:rsidSect="00005913">
      <w:headerReference w:type="even" r:id="rId102"/>
      <w:headerReference w:type="default" r:id="rId103"/>
      <w:footerReference w:type="default" r:id="rId104"/>
      <w:type w:val="continuous"/>
      <w:pgSz w:w="11907" w:h="16839" w:code="9"/>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0" w:author="hualin guo" w:date="2017-02-27T12:09:00Z" w:initials="hg">
    <w:p w14:paraId="79F56825" w14:textId="53D062B2" w:rsidR="00C066EE" w:rsidRDefault="00C066EE">
      <w:pPr>
        <w:pStyle w:val="af0"/>
      </w:pPr>
      <w:r>
        <w:rPr>
          <w:rStyle w:val="a5"/>
        </w:rPr>
        <w:annotationRef/>
      </w:r>
      <w:r>
        <w:t>统一资源库对外发布消息，对接最理想</w:t>
      </w:r>
    </w:p>
  </w:comment>
  <w:comment w:id="127" w:author="hualin guo" w:date="2017-02-24T16:47:00Z" w:initials="hg">
    <w:p w14:paraId="0422DC17" w14:textId="111FF7F2" w:rsidR="00C066EE" w:rsidRDefault="00C066EE">
      <w:pPr>
        <w:pStyle w:val="af0"/>
      </w:pPr>
      <w:r>
        <w:rPr>
          <w:rStyle w:val="a5"/>
        </w:rPr>
        <w:annotationRef/>
      </w:r>
      <w:r>
        <w:t>编辑分组，不是删除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F56825" w15:done="0"/>
  <w15:commentEx w15:paraId="0422DC1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C8088" w14:textId="77777777" w:rsidR="008849C8" w:rsidRDefault="008849C8">
      <w:pPr>
        <w:ind w:firstLine="480"/>
      </w:pPr>
      <w:r>
        <w:separator/>
      </w:r>
    </w:p>
    <w:p w14:paraId="26CBB960" w14:textId="77777777" w:rsidR="008849C8" w:rsidRDefault="008849C8">
      <w:pPr>
        <w:ind w:firstLine="480"/>
      </w:pPr>
    </w:p>
    <w:p w14:paraId="709354CA" w14:textId="77777777" w:rsidR="008849C8" w:rsidRDefault="008849C8"/>
    <w:p w14:paraId="5F28BD12" w14:textId="77777777" w:rsidR="008849C8" w:rsidRDefault="008849C8"/>
    <w:p w14:paraId="38EA46C3" w14:textId="77777777" w:rsidR="008849C8" w:rsidRDefault="008849C8"/>
    <w:p w14:paraId="0EA97DE9" w14:textId="77777777" w:rsidR="008849C8" w:rsidRDefault="008849C8"/>
  </w:endnote>
  <w:endnote w:type="continuationSeparator" w:id="0">
    <w:p w14:paraId="748FBD89" w14:textId="77777777" w:rsidR="008849C8" w:rsidRDefault="008849C8">
      <w:pPr>
        <w:ind w:firstLine="480"/>
      </w:pPr>
      <w:r>
        <w:continuationSeparator/>
      </w:r>
    </w:p>
    <w:p w14:paraId="4967177F" w14:textId="77777777" w:rsidR="008849C8" w:rsidRDefault="008849C8">
      <w:pPr>
        <w:ind w:firstLine="480"/>
      </w:pPr>
    </w:p>
    <w:p w14:paraId="12FD3E2D" w14:textId="77777777" w:rsidR="008849C8" w:rsidRDefault="008849C8"/>
    <w:p w14:paraId="1847126D" w14:textId="77777777" w:rsidR="008849C8" w:rsidRDefault="008849C8"/>
    <w:p w14:paraId="799A9D69" w14:textId="77777777" w:rsidR="008849C8" w:rsidRDefault="008849C8"/>
    <w:p w14:paraId="3B95BFBA" w14:textId="77777777" w:rsidR="008849C8" w:rsidRDefault="008849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744B0" w14:textId="01ABD75A" w:rsidR="00C066EE" w:rsidRPr="00436564" w:rsidRDefault="00C066EE" w:rsidP="00436564">
    <w:pPr>
      <w:pStyle w:val="a8"/>
    </w:pPr>
    <w:r w:rsidRPr="00436564">
      <w:rPr>
        <w:rStyle w:val="a9"/>
        <w:rFonts w:ascii="Arial Unicode MS" w:eastAsia="微软雅黑"/>
        <w:b w:val="0"/>
      </w:rPr>
      <w:t>杭州优云软件有限公司</w:t>
    </w:r>
    <w:r w:rsidRPr="00436564">
      <w:rPr>
        <w:rStyle w:val="a9"/>
        <w:rFonts w:ascii="Arial Unicode MS" w:eastAsia="微软雅黑"/>
        <w:b w:val="0"/>
      </w:rPr>
      <w:tab/>
      <w:t>UYUN</w:t>
    </w:r>
    <w:r w:rsidRPr="00436564">
      <w:rPr>
        <w:rStyle w:val="a9"/>
        <w:rFonts w:ascii="Arial Unicode MS" w:eastAsia="微软雅黑" w:hint="eastAsia"/>
        <w:b w:val="0"/>
      </w:rPr>
      <w:t>.</w:t>
    </w:r>
    <w:r w:rsidRPr="00436564">
      <w:rPr>
        <w:rStyle w:val="a9"/>
        <w:rFonts w:ascii="Arial Unicode MS" w:eastAsia="微软雅黑"/>
        <w:b w:val="0"/>
      </w:rPr>
      <w:t>CN</w:t>
    </w:r>
    <w:r>
      <w:rPr>
        <w:rStyle w:val="a9"/>
        <w:rFonts w:ascii="Arial Unicode MS" w:eastAsia="微软雅黑"/>
        <w:b w:val="0"/>
      </w:rPr>
      <w:tab/>
    </w:r>
    <w:r w:rsidRPr="00436564">
      <w:rPr>
        <w:rStyle w:val="a9"/>
        <w:rFonts w:ascii="Arial Unicode MS" w:eastAsia="微软雅黑" w:hint="eastAsia"/>
        <w:b w:val="0"/>
      </w:rPr>
      <w:t>第</w:t>
    </w:r>
    <w:r w:rsidRPr="00436564">
      <w:rPr>
        <w:rStyle w:val="a9"/>
        <w:rFonts w:ascii="Arial Unicode MS" w:eastAsia="微软雅黑" w:hint="eastAsia"/>
        <w:b w:val="0"/>
      </w:rPr>
      <w:t xml:space="preserve"> </w:t>
    </w:r>
    <w:r w:rsidRPr="00436564">
      <w:rPr>
        <w:rStyle w:val="a9"/>
        <w:rFonts w:ascii="Arial Unicode MS" w:eastAsia="微软雅黑"/>
        <w:b w:val="0"/>
        <w:noProof/>
      </w:rPr>
      <w:fldChar w:fldCharType="begin"/>
    </w:r>
    <w:r w:rsidRPr="00436564">
      <w:rPr>
        <w:rStyle w:val="a9"/>
        <w:rFonts w:ascii="Arial Unicode MS" w:eastAsia="微软雅黑"/>
        <w:b w:val="0"/>
        <w:noProof/>
      </w:rPr>
      <w:instrText xml:space="preserve">PAGE  </w:instrText>
    </w:r>
    <w:r w:rsidRPr="00436564">
      <w:rPr>
        <w:rStyle w:val="a9"/>
        <w:rFonts w:ascii="Arial Unicode MS" w:eastAsia="微软雅黑"/>
        <w:b w:val="0"/>
        <w:noProof/>
      </w:rPr>
      <w:fldChar w:fldCharType="separate"/>
    </w:r>
    <w:r w:rsidR="002E028E">
      <w:rPr>
        <w:rStyle w:val="a9"/>
        <w:rFonts w:ascii="Arial Unicode MS" w:eastAsia="微软雅黑"/>
        <w:b w:val="0"/>
        <w:noProof/>
      </w:rPr>
      <w:t>57</w:t>
    </w:r>
    <w:r w:rsidRPr="00436564">
      <w:rPr>
        <w:rStyle w:val="a9"/>
        <w:rFonts w:ascii="Arial Unicode MS" w:eastAsia="微软雅黑"/>
        <w:b w:val="0"/>
        <w:noProof/>
      </w:rPr>
      <w:fldChar w:fldCharType="end"/>
    </w:r>
    <w:r w:rsidRPr="00436564">
      <w:rPr>
        <w:rStyle w:val="a9"/>
        <w:rFonts w:ascii="Arial Unicode MS" w:eastAsia="微软雅黑" w:hint="eastAsia"/>
        <w:b w:val="0"/>
      </w:rPr>
      <w:t xml:space="preserve"> </w:t>
    </w:r>
    <w:r w:rsidRPr="00436564">
      <w:rPr>
        <w:rStyle w:val="a9"/>
        <w:rFonts w:ascii="Arial Unicode MS" w:eastAsia="微软雅黑" w:hint="eastAsia"/>
        <w:b w:val="0"/>
      </w:rPr>
      <w:t>页</w:t>
    </w:r>
    <w:r>
      <w:rPr>
        <w:rStyle w:val="a9"/>
        <w:rFonts w:ascii="Arial Unicode MS" w:eastAsia="微软雅黑" w:hint="eastAsia"/>
        <w:b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D7E8A" w14:textId="77777777" w:rsidR="008849C8" w:rsidRDefault="008849C8">
      <w:pPr>
        <w:ind w:firstLine="480"/>
      </w:pPr>
      <w:r>
        <w:rPr>
          <w:rStyle w:val="a9"/>
          <w:rFonts w:hAnsi="新宋体"/>
          <w:sz w:val="21"/>
          <w:szCs w:val="21"/>
        </w:rPr>
        <w:fldChar w:fldCharType="begin"/>
      </w:r>
      <w:r>
        <w:rPr>
          <w:rStyle w:val="a9"/>
          <w:rFonts w:hAnsi="新宋体"/>
          <w:sz w:val="21"/>
          <w:szCs w:val="21"/>
        </w:rPr>
        <w:instrText xml:space="preserve"> NUMPAGES </w:instrText>
      </w:r>
      <w:r>
        <w:rPr>
          <w:rStyle w:val="a9"/>
          <w:rFonts w:hAnsi="新宋体"/>
          <w:sz w:val="21"/>
          <w:szCs w:val="21"/>
        </w:rPr>
        <w:fldChar w:fldCharType="separate"/>
      </w:r>
      <w:r>
        <w:rPr>
          <w:rStyle w:val="a9"/>
          <w:rFonts w:hAnsi="新宋体"/>
          <w:noProof/>
          <w:sz w:val="21"/>
          <w:szCs w:val="21"/>
        </w:rPr>
        <w:t>73</w:t>
      </w:r>
      <w:r>
        <w:rPr>
          <w:rStyle w:val="a9"/>
          <w:rFonts w:hAnsi="新宋体"/>
          <w:sz w:val="21"/>
          <w:szCs w:val="21"/>
        </w:rPr>
        <w:fldChar w:fldCharType="end"/>
      </w:r>
      <w:r>
        <w:separator/>
      </w:r>
    </w:p>
    <w:p w14:paraId="4FDC3BFD" w14:textId="77777777" w:rsidR="008849C8" w:rsidRDefault="008849C8">
      <w:pPr>
        <w:ind w:firstLine="480"/>
      </w:pPr>
    </w:p>
    <w:p w14:paraId="4EF63A2B" w14:textId="77777777" w:rsidR="008849C8" w:rsidRDefault="008849C8"/>
    <w:p w14:paraId="5722549E" w14:textId="77777777" w:rsidR="008849C8" w:rsidRDefault="008849C8"/>
    <w:p w14:paraId="5B1518CC" w14:textId="77777777" w:rsidR="008849C8" w:rsidRDefault="008849C8"/>
    <w:p w14:paraId="53653D6C" w14:textId="77777777" w:rsidR="008849C8" w:rsidRDefault="008849C8"/>
    <w:p w14:paraId="6DF246FA" w14:textId="77777777" w:rsidR="008849C8" w:rsidRDefault="008849C8"/>
  </w:footnote>
  <w:footnote w:type="continuationSeparator" w:id="0">
    <w:p w14:paraId="61E04C5C" w14:textId="77777777" w:rsidR="008849C8" w:rsidRDefault="008849C8">
      <w:pPr>
        <w:ind w:firstLine="480"/>
      </w:pPr>
      <w:r>
        <w:continuationSeparator/>
      </w:r>
    </w:p>
    <w:p w14:paraId="74DE566A" w14:textId="77777777" w:rsidR="008849C8" w:rsidRDefault="008849C8">
      <w:pPr>
        <w:ind w:firstLine="480"/>
      </w:pPr>
    </w:p>
    <w:p w14:paraId="10A60E0E" w14:textId="77777777" w:rsidR="008849C8" w:rsidRDefault="008849C8"/>
    <w:p w14:paraId="4D75F824" w14:textId="77777777" w:rsidR="008849C8" w:rsidRDefault="008849C8"/>
    <w:p w14:paraId="41BD5ABD" w14:textId="77777777" w:rsidR="008849C8" w:rsidRDefault="008849C8"/>
    <w:p w14:paraId="184EE073" w14:textId="77777777" w:rsidR="008849C8" w:rsidRDefault="008849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A98F" w14:textId="77777777" w:rsidR="00C066EE" w:rsidRDefault="00C066EE" w:rsidP="00940301">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A0304" w14:textId="73F1C294" w:rsidR="00C066EE" w:rsidRPr="00436564" w:rsidRDefault="00C066EE" w:rsidP="00642E73">
    <w:pPr>
      <w:pStyle w:val="a6"/>
      <w:spacing w:line="240" w:lineRule="auto"/>
      <w:jc w:val="left"/>
      <w:rPr>
        <w:rFonts w:ascii="微软雅黑" w:hAnsi="微软雅黑"/>
      </w:rPr>
    </w:pPr>
    <w:r w:rsidRPr="00E06A12">
      <w:rPr>
        <w:rFonts w:ascii="微软雅黑" w:hAnsi="微软雅黑"/>
        <w:noProof/>
      </w:rPr>
      <w:drawing>
        <wp:anchor distT="0" distB="0" distL="114300" distR="114300" simplePos="0" relativeHeight="251658752" behindDoc="1" locked="0" layoutInCell="1" allowOverlap="1" wp14:anchorId="2DBB1B47" wp14:editId="7E12322E">
          <wp:simplePos x="0" y="0"/>
          <wp:positionH relativeFrom="column">
            <wp:posOffset>4417060</wp:posOffset>
          </wp:positionH>
          <wp:positionV relativeFrom="paragraph">
            <wp:posOffset>47625</wp:posOffset>
          </wp:positionV>
          <wp:extent cx="774906" cy="144000"/>
          <wp:effectExtent l="0" t="0" r="0" b="0"/>
          <wp:wrapTight wrapText="bothSides">
            <wp:wrapPolygon edited="0">
              <wp:start x="0" y="0"/>
              <wp:lineTo x="0" y="20071"/>
              <wp:lineTo x="21246" y="20071"/>
              <wp:lineTo x="21246" y="0"/>
              <wp:lineTo x="17528" y="0"/>
              <wp:lineTo x="0" y="0"/>
            </wp:wrapPolygon>
          </wp:wrapTight>
          <wp:docPr id="12" name="图片 12" descr="D:\Broada\#2文档模板\优云UYUN_文档模板\uyu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roada\#2文档模板\优云UYUN_文档模板\uyu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4906" cy="144000"/>
                  </a:xfrm>
                  <a:prstGeom prst="rect">
                    <a:avLst/>
                  </a:prstGeom>
                  <a:noFill/>
                  <a:ln>
                    <a:noFill/>
                  </a:ln>
                </pic:spPr>
              </pic:pic>
            </a:graphicData>
          </a:graphic>
        </wp:anchor>
      </w:drawing>
    </w:r>
    <w:r>
      <w:rPr>
        <w:rFonts w:ascii="微软雅黑" w:hAnsi="微软雅黑" w:hint="eastAsia"/>
      </w:rPr>
      <w:t>V</w:t>
    </w:r>
    <w:r>
      <w:rPr>
        <w:rFonts w:ascii="微软雅黑" w:hAnsi="微软雅黑"/>
      </w:rPr>
      <w:t>ideoMon</w:t>
    </w:r>
    <w:r>
      <w:rPr>
        <w:rFonts w:ascii="微软雅黑" w:hAnsi="微软雅黑" w:hint="eastAsia"/>
      </w:rPr>
      <w:t>【PRD】产品需求文档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1038"/>
    <w:multiLevelType w:val="hybridMultilevel"/>
    <w:tmpl w:val="6F50DC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82F26"/>
    <w:multiLevelType w:val="hybridMultilevel"/>
    <w:tmpl w:val="AA168F7A"/>
    <w:lvl w:ilvl="0" w:tplc="C184884E">
      <w:start w:val="1"/>
      <w:numFmt w:val="decimal"/>
      <w:pStyle w:val="a"/>
      <w:lvlText w:val="表%1."/>
      <w:lvlJc w:val="left"/>
      <w:pPr>
        <w:tabs>
          <w:tab w:val="num" w:pos="0"/>
        </w:tabs>
        <w:ind w:left="0" w:firstLine="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6B0F33"/>
    <w:multiLevelType w:val="hybridMultilevel"/>
    <w:tmpl w:val="8D7C4B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0E672D"/>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675A6E"/>
    <w:multiLevelType w:val="hybridMultilevel"/>
    <w:tmpl w:val="162CF5DA"/>
    <w:lvl w:ilvl="0" w:tplc="65EA435E">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C4F9C"/>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6" w15:restartNumberingAfterBreak="0">
    <w:nsid w:val="09D614FF"/>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073D6B"/>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040442"/>
    <w:multiLevelType w:val="hybridMultilevel"/>
    <w:tmpl w:val="E32CB022"/>
    <w:lvl w:ilvl="0" w:tplc="60589CEE">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1B3103"/>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0" w15:restartNumberingAfterBreak="0">
    <w:nsid w:val="1E9D1654"/>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9E5387"/>
    <w:multiLevelType w:val="multilevel"/>
    <w:tmpl w:val="FA704A56"/>
    <w:lvl w:ilvl="0">
      <w:start w:val="1"/>
      <w:numFmt w:val="chineseCountingThousand"/>
      <w:pStyle w:val="1"/>
      <w:lvlText w:val="第%1章"/>
      <w:lvlJc w:val="left"/>
      <w:pPr>
        <w:tabs>
          <w:tab w:val="num" w:pos="432"/>
        </w:tabs>
        <w:ind w:left="432" w:hanging="432"/>
      </w:pPr>
      <w:rPr>
        <w:rFonts w:hint="eastAsia"/>
      </w:rPr>
    </w:lvl>
    <w:lvl w:ilvl="1">
      <w:start w:val="1"/>
      <w:numFmt w:val="decimal"/>
      <w:pStyle w:val="2"/>
      <w:isLgl/>
      <w:lvlText w:val="%1.%2"/>
      <w:lvlJc w:val="left"/>
      <w:pPr>
        <w:tabs>
          <w:tab w:val="num" w:pos="576"/>
        </w:tabs>
        <w:ind w:left="576" w:hanging="576"/>
      </w:pPr>
      <w:rPr>
        <w:rFonts w:hint="eastAsia"/>
      </w:rPr>
    </w:lvl>
    <w:lvl w:ilvl="2">
      <w:start w:val="1"/>
      <w:numFmt w:val="decimal"/>
      <w:pStyle w:val="3"/>
      <w:isLgl/>
      <w:lvlText w:val="%1.%2.%3"/>
      <w:lvlJc w:val="left"/>
      <w:pPr>
        <w:tabs>
          <w:tab w:val="num" w:pos="720"/>
        </w:tabs>
        <w:ind w:left="720" w:hanging="72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00"/>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12" w15:restartNumberingAfterBreak="0">
    <w:nsid w:val="22CE77C6"/>
    <w:multiLevelType w:val="hybridMultilevel"/>
    <w:tmpl w:val="4D540FA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AD4DB9"/>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4" w15:restartNumberingAfterBreak="0">
    <w:nsid w:val="25224EE6"/>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5" w15:restartNumberingAfterBreak="0">
    <w:nsid w:val="2A81596B"/>
    <w:multiLevelType w:val="hybridMultilevel"/>
    <w:tmpl w:val="6D0CBF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545EAA"/>
    <w:multiLevelType w:val="hybridMultilevel"/>
    <w:tmpl w:val="D33AF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8741E6"/>
    <w:multiLevelType w:val="hybridMultilevel"/>
    <w:tmpl w:val="E9BC7E3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6116FC"/>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90558"/>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8D29B7"/>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8551BB"/>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2C2853"/>
    <w:multiLevelType w:val="hybridMultilevel"/>
    <w:tmpl w:val="53149A42"/>
    <w:lvl w:ilvl="0" w:tplc="60589CEE">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E76E2"/>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BB02BE"/>
    <w:multiLevelType w:val="hybridMultilevel"/>
    <w:tmpl w:val="A0567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45167A"/>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6" w15:restartNumberingAfterBreak="0">
    <w:nsid w:val="4B460DEE"/>
    <w:multiLevelType w:val="hybridMultilevel"/>
    <w:tmpl w:val="90661400"/>
    <w:lvl w:ilvl="0" w:tplc="84402DD0">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5E61EF"/>
    <w:multiLevelType w:val="hybridMultilevel"/>
    <w:tmpl w:val="A9802A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EF48D1"/>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9" w15:restartNumberingAfterBreak="0">
    <w:nsid w:val="4FF94C25"/>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4307B65"/>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496550F"/>
    <w:multiLevelType w:val="hybridMultilevel"/>
    <w:tmpl w:val="E266E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A511D31"/>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E84DC1"/>
    <w:multiLevelType w:val="hybridMultilevel"/>
    <w:tmpl w:val="519637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B160BCC"/>
    <w:multiLevelType w:val="hybridMultilevel"/>
    <w:tmpl w:val="CB1EC9E2"/>
    <w:lvl w:ilvl="0" w:tplc="3C667EEC">
      <w:start w:val="1"/>
      <w:numFmt w:val="decimal"/>
      <w:pStyle w:val="a0"/>
      <w:lvlText w:val="图%1."/>
      <w:lvlJc w:val="left"/>
      <w:pPr>
        <w:ind w:left="420" w:hanging="42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D9F2AFB"/>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DE1CB5"/>
    <w:multiLevelType w:val="hybridMultilevel"/>
    <w:tmpl w:val="ED0EC2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0FA01F3"/>
    <w:multiLevelType w:val="hybridMultilevel"/>
    <w:tmpl w:val="ED86B8D4"/>
    <w:lvl w:ilvl="0" w:tplc="60589CEE">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F6088F"/>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860CF8"/>
    <w:multiLevelType w:val="hybridMultilevel"/>
    <w:tmpl w:val="EF02E090"/>
    <w:lvl w:ilvl="0" w:tplc="E9CCF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DF203D8"/>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1" w15:restartNumberingAfterBreak="0">
    <w:nsid w:val="7DFA26EC"/>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34"/>
  </w:num>
  <w:num w:numId="4">
    <w:abstractNumId w:val="24"/>
  </w:num>
  <w:num w:numId="5">
    <w:abstractNumId w:val="33"/>
  </w:num>
  <w:num w:numId="6">
    <w:abstractNumId w:val="36"/>
  </w:num>
  <w:num w:numId="7">
    <w:abstractNumId w:val="14"/>
  </w:num>
  <w:num w:numId="8">
    <w:abstractNumId w:val="25"/>
  </w:num>
  <w:num w:numId="9">
    <w:abstractNumId w:val="28"/>
  </w:num>
  <w:num w:numId="10">
    <w:abstractNumId w:val="5"/>
  </w:num>
  <w:num w:numId="11">
    <w:abstractNumId w:val="9"/>
  </w:num>
  <w:num w:numId="12">
    <w:abstractNumId w:val="40"/>
  </w:num>
  <w:num w:numId="13">
    <w:abstractNumId w:val="13"/>
  </w:num>
  <w:num w:numId="14">
    <w:abstractNumId w:val="12"/>
  </w:num>
  <w:num w:numId="15">
    <w:abstractNumId w:val="18"/>
  </w:num>
  <w:num w:numId="16">
    <w:abstractNumId w:val="0"/>
  </w:num>
  <w:num w:numId="17">
    <w:abstractNumId w:val="7"/>
  </w:num>
  <w:num w:numId="18">
    <w:abstractNumId w:val="4"/>
  </w:num>
  <w:num w:numId="19">
    <w:abstractNumId w:val="38"/>
  </w:num>
  <w:num w:numId="20">
    <w:abstractNumId w:val="10"/>
  </w:num>
  <w:num w:numId="21">
    <w:abstractNumId w:val="30"/>
  </w:num>
  <w:num w:numId="22">
    <w:abstractNumId w:val="16"/>
  </w:num>
  <w:num w:numId="23">
    <w:abstractNumId w:val="31"/>
  </w:num>
  <w:num w:numId="24">
    <w:abstractNumId w:val="3"/>
  </w:num>
  <w:num w:numId="25">
    <w:abstractNumId w:val="32"/>
  </w:num>
  <w:num w:numId="26">
    <w:abstractNumId w:val="29"/>
  </w:num>
  <w:num w:numId="27">
    <w:abstractNumId w:val="19"/>
  </w:num>
  <w:num w:numId="28">
    <w:abstractNumId w:val="20"/>
  </w:num>
  <w:num w:numId="29">
    <w:abstractNumId w:val="39"/>
  </w:num>
  <w:num w:numId="30">
    <w:abstractNumId w:val="26"/>
  </w:num>
  <w:num w:numId="31">
    <w:abstractNumId w:val="37"/>
  </w:num>
  <w:num w:numId="32">
    <w:abstractNumId w:val="22"/>
  </w:num>
  <w:num w:numId="33">
    <w:abstractNumId w:val="8"/>
  </w:num>
  <w:num w:numId="34">
    <w:abstractNumId w:val="17"/>
  </w:num>
  <w:num w:numId="35">
    <w:abstractNumId w:val="2"/>
  </w:num>
  <w:num w:numId="36">
    <w:abstractNumId w:val="15"/>
  </w:num>
  <w:num w:numId="37">
    <w:abstractNumId w:val="27"/>
  </w:num>
  <w:num w:numId="38">
    <w:abstractNumId w:val="41"/>
  </w:num>
  <w:num w:numId="39">
    <w:abstractNumId w:val="6"/>
  </w:num>
  <w:num w:numId="40">
    <w:abstractNumId w:val="21"/>
  </w:num>
  <w:num w:numId="41">
    <w:abstractNumId w:val="23"/>
  </w:num>
  <w:num w:numId="42">
    <w:abstractNumId w:val="3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lin guo">
    <w15:presenceInfo w15:providerId="Windows Live" w15:userId="0d874dd3bb231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activeWritingStyle w:appName="MSWord" w:lang="zh-CN" w:vendorID="64" w:dllVersion="0"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4A6"/>
    <w:rsid w:val="00001403"/>
    <w:rsid w:val="00005913"/>
    <w:rsid w:val="00005FEC"/>
    <w:rsid w:val="0000730C"/>
    <w:rsid w:val="00007EA7"/>
    <w:rsid w:val="00016999"/>
    <w:rsid w:val="000209BC"/>
    <w:rsid w:val="0002152E"/>
    <w:rsid w:val="0002215E"/>
    <w:rsid w:val="00027E09"/>
    <w:rsid w:val="00031CDA"/>
    <w:rsid w:val="000327FF"/>
    <w:rsid w:val="00032FA1"/>
    <w:rsid w:val="00033578"/>
    <w:rsid w:val="000364E8"/>
    <w:rsid w:val="00036AAC"/>
    <w:rsid w:val="00040A78"/>
    <w:rsid w:val="00041433"/>
    <w:rsid w:val="0004239B"/>
    <w:rsid w:val="00044528"/>
    <w:rsid w:val="00046236"/>
    <w:rsid w:val="00047558"/>
    <w:rsid w:val="00047A8A"/>
    <w:rsid w:val="00047EB9"/>
    <w:rsid w:val="0005241D"/>
    <w:rsid w:val="00052F2C"/>
    <w:rsid w:val="00053507"/>
    <w:rsid w:val="00053713"/>
    <w:rsid w:val="0005385A"/>
    <w:rsid w:val="00053F40"/>
    <w:rsid w:val="0005680F"/>
    <w:rsid w:val="00056852"/>
    <w:rsid w:val="00057B97"/>
    <w:rsid w:val="00063A03"/>
    <w:rsid w:val="000650C0"/>
    <w:rsid w:val="00067136"/>
    <w:rsid w:val="00072D17"/>
    <w:rsid w:val="00074A56"/>
    <w:rsid w:val="00075142"/>
    <w:rsid w:val="00076F69"/>
    <w:rsid w:val="00076FF4"/>
    <w:rsid w:val="00081C85"/>
    <w:rsid w:val="00082123"/>
    <w:rsid w:val="000849BE"/>
    <w:rsid w:val="00084BF5"/>
    <w:rsid w:val="00086A8C"/>
    <w:rsid w:val="00086B4D"/>
    <w:rsid w:val="000874FB"/>
    <w:rsid w:val="0008783F"/>
    <w:rsid w:val="00087955"/>
    <w:rsid w:val="00090056"/>
    <w:rsid w:val="00090193"/>
    <w:rsid w:val="00090E21"/>
    <w:rsid w:val="00090FA2"/>
    <w:rsid w:val="000912B4"/>
    <w:rsid w:val="00092E3A"/>
    <w:rsid w:val="00097E46"/>
    <w:rsid w:val="000A114E"/>
    <w:rsid w:val="000A1C86"/>
    <w:rsid w:val="000A62C0"/>
    <w:rsid w:val="000A7300"/>
    <w:rsid w:val="000A73FA"/>
    <w:rsid w:val="000B03FB"/>
    <w:rsid w:val="000B1CC4"/>
    <w:rsid w:val="000B212F"/>
    <w:rsid w:val="000B39D1"/>
    <w:rsid w:val="000B5426"/>
    <w:rsid w:val="000B7597"/>
    <w:rsid w:val="000C4043"/>
    <w:rsid w:val="000C42B8"/>
    <w:rsid w:val="000C42CA"/>
    <w:rsid w:val="000C437A"/>
    <w:rsid w:val="000C5AE5"/>
    <w:rsid w:val="000C617B"/>
    <w:rsid w:val="000C69BC"/>
    <w:rsid w:val="000D055A"/>
    <w:rsid w:val="000D081D"/>
    <w:rsid w:val="000D0EEA"/>
    <w:rsid w:val="000D6E41"/>
    <w:rsid w:val="000D709A"/>
    <w:rsid w:val="000D77AF"/>
    <w:rsid w:val="000E0819"/>
    <w:rsid w:val="000E0BF5"/>
    <w:rsid w:val="000E104C"/>
    <w:rsid w:val="000E19A8"/>
    <w:rsid w:val="000E2D99"/>
    <w:rsid w:val="000E2EB5"/>
    <w:rsid w:val="000E32B3"/>
    <w:rsid w:val="000E3300"/>
    <w:rsid w:val="000E45C8"/>
    <w:rsid w:val="000E52E4"/>
    <w:rsid w:val="000E52FD"/>
    <w:rsid w:val="000E60B8"/>
    <w:rsid w:val="000F06F4"/>
    <w:rsid w:val="000F0A0A"/>
    <w:rsid w:val="000F0ADE"/>
    <w:rsid w:val="000F1D82"/>
    <w:rsid w:val="000F4294"/>
    <w:rsid w:val="00103926"/>
    <w:rsid w:val="00103E54"/>
    <w:rsid w:val="00105ADF"/>
    <w:rsid w:val="00107130"/>
    <w:rsid w:val="00111526"/>
    <w:rsid w:val="00111A6E"/>
    <w:rsid w:val="001134A6"/>
    <w:rsid w:val="00117B5D"/>
    <w:rsid w:val="001241BE"/>
    <w:rsid w:val="0012435A"/>
    <w:rsid w:val="00124759"/>
    <w:rsid w:val="00126A95"/>
    <w:rsid w:val="00127FFA"/>
    <w:rsid w:val="00133974"/>
    <w:rsid w:val="00137CFB"/>
    <w:rsid w:val="001402E1"/>
    <w:rsid w:val="00141290"/>
    <w:rsid w:val="001433BC"/>
    <w:rsid w:val="001451FA"/>
    <w:rsid w:val="001462F0"/>
    <w:rsid w:val="00147796"/>
    <w:rsid w:val="001524CC"/>
    <w:rsid w:val="0015383E"/>
    <w:rsid w:val="001546F1"/>
    <w:rsid w:val="00155481"/>
    <w:rsid w:val="00156AAC"/>
    <w:rsid w:val="001614CC"/>
    <w:rsid w:val="00161C65"/>
    <w:rsid w:val="00163C2A"/>
    <w:rsid w:val="00165278"/>
    <w:rsid w:val="00165FBC"/>
    <w:rsid w:val="001664B3"/>
    <w:rsid w:val="00167825"/>
    <w:rsid w:val="00167962"/>
    <w:rsid w:val="001708CE"/>
    <w:rsid w:val="001748E4"/>
    <w:rsid w:val="00174CFD"/>
    <w:rsid w:val="001768E5"/>
    <w:rsid w:val="00177D6A"/>
    <w:rsid w:val="00180CAD"/>
    <w:rsid w:val="0018195E"/>
    <w:rsid w:val="001832A4"/>
    <w:rsid w:val="00183D5D"/>
    <w:rsid w:val="001840E3"/>
    <w:rsid w:val="00186250"/>
    <w:rsid w:val="00186672"/>
    <w:rsid w:val="001878AE"/>
    <w:rsid w:val="00195037"/>
    <w:rsid w:val="00195710"/>
    <w:rsid w:val="001A09A2"/>
    <w:rsid w:val="001A32C4"/>
    <w:rsid w:val="001A430E"/>
    <w:rsid w:val="001A557E"/>
    <w:rsid w:val="001A73DC"/>
    <w:rsid w:val="001B0F4A"/>
    <w:rsid w:val="001B2F3A"/>
    <w:rsid w:val="001B3015"/>
    <w:rsid w:val="001B54AF"/>
    <w:rsid w:val="001B5602"/>
    <w:rsid w:val="001B6FDE"/>
    <w:rsid w:val="001B7C0A"/>
    <w:rsid w:val="001C26A1"/>
    <w:rsid w:val="001C7C7C"/>
    <w:rsid w:val="001D00EB"/>
    <w:rsid w:val="001D125E"/>
    <w:rsid w:val="001D3941"/>
    <w:rsid w:val="001D4798"/>
    <w:rsid w:val="001D47E6"/>
    <w:rsid w:val="001D51DB"/>
    <w:rsid w:val="001D5527"/>
    <w:rsid w:val="001D56D3"/>
    <w:rsid w:val="001E4C2E"/>
    <w:rsid w:val="001E4DF3"/>
    <w:rsid w:val="001E5172"/>
    <w:rsid w:val="001E5BE1"/>
    <w:rsid w:val="001E637E"/>
    <w:rsid w:val="001F0097"/>
    <w:rsid w:val="001F1FA3"/>
    <w:rsid w:val="001F5076"/>
    <w:rsid w:val="001F50F9"/>
    <w:rsid w:val="001F536D"/>
    <w:rsid w:val="001F583D"/>
    <w:rsid w:val="001F5A85"/>
    <w:rsid w:val="001F6E77"/>
    <w:rsid w:val="001F7165"/>
    <w:rsid w:val="00200B07"/>
    <w:rsid w:val="002029DB"/>
    <w:rsid w:val="00202E8A"/>
    <w:rsid w:val="002064AC"/>
    <w:rsid w:val="00207F68"/>
    <w:rsid w:val="00212644"/>
    <w:rsid w:val="002200A7"/>
    <w:rsid w:val="00220B62"/>
    <w:rsid w:val="00220D52"/>
    <w:rsid w:val="00224904"/>
    <w:rsid w:val="0022535C"/>
    <w:rsid w:val="00226421"/>
    <w:rsid w:val="0022738B"/>
    <w:rsid w:val="00231B61"/>
    <w:rsid w:val="00231D86"/>
    <w:rsid w:val="0023218E"/>
    <w:rsid w:val="0023305F"/>
    <w:rsid w:val="002333D4"/>
    <w:rsid w:val="00234A4F"/>
    <w:rsid w:val="002354CB"/>
    <w:rsid w:val="00235BD7"/>
    <w:rsid w:val="0023735A"/>
    <w:rsid w:val="00240D98"/>
    <w:rsid w:val="00241483"/>
    <w:rsid w:val="0024317F"/>
    <w:rsid w:val="0024563B"/>
    <w:rsid w:val="00250414"/>
    <w:rsid w:val="00252185"/>
    <w:rsid w:val="00252CC1"/>
    <w:rsid w:val="002605CF"/>
    <w:rsid w:val="00261009"/>
    <w:rsid w:val="0026158E"/>
    <w:rsid w:val="00262478"/>
    <w:rsid w:val="00263EA0"/>
    <w:rsid w:val="0026675E"/>
    <w:rsid w:val="002724B4"/>
    <w:rsid w:val="00272A5C"/>
    <w:rsid w:val="00273DF3"/>
    <w:rsid w:val="0027595E"/>
    <w:rsid w:val="0028523E"/>
    <w:rsid w:val="00285EC5"/>
    <w:rsid w:val="002862BE"/>
    <w:rsid w:val="0028706B"/>
    <w:rsid w:val="002900CF"/>
    <w:rsid w:val="00290590"/>
    <w:rsid w:val="0029095F"/>
    <w:rsid w:val="002938CF"/>
    <w:rsid w:val="00294EB2"/>
    <w:rsid w:val="00295FBC"/>
    <w:rsid w:val="002977CC"/>
    <w:rsid w:val="002978DC"/>
    <w:rsid w:val="002A1AED"/>
    <w:rsid w:val="002B161A"/>
    <w:rsid w:val="002B3117"/>
    <w:rsid w:val="002B44F5"/>
    <w:rsid w:val="002C1ED1"/>
    <w:rsid w:val="002C3E1E"/>
    <w:rsid w:val="002C49A9"/>
    <w:rsid w:val="002C5DA5"/>
    <w:rsid w:val="002C7F67"/>
    <w:rsid w:val="002D21D7"/>
    <w:rsid w:val="002D22B7"/>
    <w:rsid w:val="002D2320"/>
    <w:rsid w:val="002D2A2E"/>
    <w:rsid w:val="002D30A7"/>
    <w:rsid w:val="002D38DB"/>
    <w:rsid w:val="002D6A43"/>
    <w:rsid w:val="002E022F"/>
    <w:rsid w:val="002E028E"/>
    <w:rsid w:val="002E1E2D"/>
    <w:rsid w:val="002F0425"/>
    <w:rsid w:val="002F180D"/>
    <w:rsid w:val="002F3E6E"/>
    <w:rsid w:val="002F4D56"/>
    <w:rsid w:val="002F6265"/>
    <w:rsid w:val="002F68FA"/>
    <w:rsid w:val="002F76CC"/>
    <w:rsid w:val="00301E13"/>
    <w:rsid w:val="003035B5"/>
    <w:rsid w:val="003035BD"/>
    <w:rsid w:val="003040A3"/>
    <w:rsid w:val="0030623F"/>
    <w:rsid w:val="003063B4"/>
    <w:rsid w:val="00307A6F"/>
    <w:rsid w:val="00307AA7"/>
    <w:rsid w:val="00307B96"/>
    <w:rsid w:val="003103D4"/>
    <w:rsid w:val="00310455"/>
    <w:rsid w:val="00310A65"/>
    <w:rsid w:val="00311814"/>
    <w:rsid w:val="00313A05"/>
    <w:rsid w:val="003167BA"/>
    <w:rsid w:val="0031737D"/>
    <w:rsid w:val="00317D57"/>
    <w:rsid w:val="00322740"/>
    <w:rsid w:val="003227CD"/>
    <w:rsid w:val="003258E0"/>
    <w:rsid w:val="00325B60"/>
    <w:rsid w:val="00330B7F"/>
    <w:rsid w:val="00330FB7"/>
    <w:rsid w:val="003319DE"/>
    <w:rsid w:val="003336DB"/>
    <w:rsid w:val="00334198"/>
    <w:rsid w:val="0033495C"/>
    <w:rsid w:val="00335BD8"/>
    <w:rsid w:val="00336CBE"/>
    <w:rsid w:val="0034022C"/>
    <w:rsid w:val="003409B1"/>
    <w:rsid w:val="00342817"/>
    <w:rsid w:val="0034436D"/>
    <w:rsid w:val="00344E61"/>
    <w:rsid w:val="0034545E"/>
    <w:rsid w:val="00345BE3"/>
    <w:rsid w:val="0035057F"/>
    <w:rsid w:val="00350CD2"/>
    <w:rsid w:val="00350E6C"/>
    <w:rsid w:val="00351BA6"/>
    <w:rsid w:val="00353F9B"/>
    <w:rsid w:val="003548BD"/>
    <w:rsid w:val="00355581"/>
    <w:rsid w:val="00355A54"/>
    <w:rsid w:val="00356911"/>
    <w:rsid w:val="00356EF7"/>
    <w:rsid w:val="00361311"/>
    <w:rsid w:val="00362D40"/>
    <w:rsid w:val="00364D8F"/>
    <w:rsid w:val="0036723C"/>
    <w:rsid w:val="00371DFA"/>
    <w:rsid w:val="0037233C"/>
    <w:rsid w:val="00372C30"/>
    <w:rsid w:val="0037413F"/>
    <w:rsid w:val="003746D6"/>
    <w:rsid w:val="00374764"/>
    <w:rsid w:val="003754D7"/>
    <w:rsid w:val="003754FB"/>
    <w:rsid w:val="00375A04"/>
    <w:rsid w:val="0037743B"/>
    <w:rsid w:val="003818F6"/>
    <w:rsid w:val="0038263C"/>
    <w:rsid w:val="00382908"/>
    <w:rsid w:val="003839AD"/>
    <w:rsid w:val="00383A88"/>
    <w:rsid w:val="003849A8"/>
    <w:rsid w:val="00384ABA"/>
    <w:rsid w:val="0038571D"/>
    <w:rsid w:val="0039692C"/>
    <w:rsid w:val="003A2090"/>
    <w:rsid w:val="003A2545"/>
    <w:rsid w:val="003A2E48"/>
    <w:rsid w:val="003A5FBE"/>
    <w:rsid w:val="003B1246"/>
    <w:rsid w:val="003B1370"/>
    <w:rsid w:val="003B1993"/>
    <w:rsid w:val="003B20E1"/>
    <w:rsid w:val="003B4109"/>
    <w:rsid w:val="003B7E1C"/>
    <w:rsid w:val="003C0FF4"/>
    <w:rsid w:val="003C1B31"/>
    <w:rsid w:val="003C224A"/>
    <w:rsid w:val="003C260A"/>
    <w:rsid w:val="003C3A73"/>
    <w:rsid w:val="003C4170"/>
    <w:rsid w:val="003C7373"/>
    <w:rsid w:val="003D2DF7"/>
    <w:rsid w:val="003D3F24"/>
    <w:rsid w:val="003D5A34"/>
    <w:rsid w:val="003D7168"/>
    <w:rsid w:val="003E0EA5"/>
    <w:rsid w:val="003E0EA9"/>
    <w:rsid w:val="003E165F"/>
    <w:rsid w:val="003E3973"/>
    <w:rsid w:val="003E3CF9"/>
    <w:rsid w:val="003E4068"/>
    <w:rsid w:val="003E4B61"/>
    <w:rsid w:val="003E51AB"/>
    <w:rsid w:val="003E7D94"/>
    <w:rsid w:val="003F3B87"/>
    <w:rsid w:val="00402179"/>
    <w:rsid w:val="004033D1"/>
    <w:rsid w:val="004048C3"/>
    <w:rsid w:val="004070E8"/>
    <w:rsid w:val="0041032A"/>
    <w:rsid w:val="004111CD"/>
    <w:rsid w:val="0041178C"/>
    <w:rsid w:val="004117D8"/>
    <w:rsid w:val="00411E4B"/>
    <w:rsid w:val="0041431D"/>
    <w:rsid w:val="0041450F"/>
    <w:rsid w:val="004152B5"/>
    <w:rsid w:val="00416E29"/>
    <w:rsid w:val="004216E5"/>
    <w:rsid w:val="00422B5E"/>
    <w:rsid w:val="00423821"/>
    <w:rsid w:val="00424832"/>
    <w:rsid w:val="00424BB6"/>
    <w:rsid w:val="0042563B"/>
    <w:rsid w:val="00425EB3"/>
    <w:rsid w:val="004308F1"/>
    <w:rsid w:val="00431142"/>
    <w:rsid w:val="00431F29"/>
    <w:rsid w:val="004341D2"/>
    <w:rsid w:val="00435AAC"/>
    <w:rsid w:val="00435BE1"/>
    <w:rsid w:val="00436564"/>
    <w:rsid w:val="004368A0"/>
    <w:rsid w:val="004416AB"/>
    <w:rsid w:val="00441910"/>
    <w:rsid w:val="00444D08"/>
    <w:rsid w:val="00446A77"/>
    <w:rsid w:val="00447A09"/>
    <w:rsid w:val="00450801"/>
    <w:rsid w:val="004511C7"/>
    <w:rsid w:val="00456C8B"/>
    <w:rsid w:val="00457127"/>
    <w:rsid w:val="00465470"/>
    <w:rsid w:val="004655D0"/>
    <w:rsid w:val="00465A73"/>
    <w:rsid w:val="00466A98"/>
    <w:rsid w:val="004703D7"/>
    <w:rsid w:val="004707E5"/>
    <w:rsid w:val="004711C2"/>
    <w:rsid w:val="0047154C"/>
    <w:rsid w:val="004726C3"/>
    <w:rsid w:val="00472D8F"/>
    <w:rsid w:val="00473F86"/>
    <w:rsid w:val="004743E8"/>
    <w:rsid w:val="0047456D"/>
    <w:rsid w:val="00476CA5"/>
    <w:rsid w:val="004777D5"/>
    <w:rsid w:val="0048081A"/>
    <w:rsid w:val="00480903"/>
    <w:rsid w:val="00481CCF"/>
    <w:rsid w:val="00481D5B"/>
    <w:rsid w:val="00482FC2"/>
    <w:rsid w:val="004844B1"/>
    <w:rsid w:val="00486064"/>
    <w:rsid w:val="00487BB0"/>
    <w:rsid w:val="004901EF"/>
    <w:rsid w:val="00491C08"/>
    <w:rsid w:val="00494013"/>
    <w:rsid w:val="0049684A"/>
    <w:rsid w:val="00497E2C"/>
    <w:rsid w:val="004A0182"/>
    <w:rsid w:val="004A05F7"/>
    <w:rsid w:val="004A0C50"/>
    <w:rsid w:val="004A1D27"/>
    <w:rsid w:val="004A2015"/>
    <w:rsid w:val="004A3517"/>
    <w:rsid w:val="004A5CAD"/>
    <w:rsid w:val="004A64A6"/>
    <w:rsid w:val="004A79DE"/>
    <w:rsid w:val="004B3F19"/>
    <w:rsid w:val="004B46FA"/>
    <w:rsid w:val="004B5291"/>
    <w:rsid w:val="004B7906"/>
    <w:rsid w:val="004C1AA6"/>
    <w:rsid w:val="004C3E61"/>
    <w:rsid w:val="004C4B2C"/>
    <w:rsid w:val="004C6B20"/>
    <w:rsid w:val="004C71B7"/>
    <w:rsid w:val="004D0A97"/>
    <w:rsid w:val="004D1CF8"/>
    <w:rsid w:val="004D2490"/>
    <w:rsid w:val="004D3186"/>
    <w:rsid w:val="004D32EA"/>
    <w:rsid w:val="004D60A6"/>
    <w:rsid w:val="004D63D5"/>
    <w:rsid w:val="004D7C98"/>
    <w:rsid w:val="004D7D92"/>
    <w:rsid w:val="004E0034"/>
    <w:rsid w:val="004E09BC"/>
    <w:rsid w:val="004E0E41"/>
    <w:rsid w:val="004E0F70"/>
    <w:rsid w:val="004E1B74"/>
    <w:rsid w:val="004E1C9C"/>
    <w:rsid w:val="004E2719"/>
    <w:rsid w:val="004E3419"/>
    <w:rsid w:val="004E3B7C"/>
    <w:rsid w:val="004E5234"/>
    <w:rsid w:val="004E5EBA"/>
    <w:rsid w:val="004F0BD6"/>
    <w:rsid w:val="004F181B"/>
    <w:rsid w:val="004F2C32"/>
    <w:rsid w:val="004F3126"/>
    <w:rsid w:val="004F4010"/>
    <w:rsid w:val="004F5FFB"/>
    <w:rsid w:val="004F744C"/>
    <w:rsid w:val="00500254"/>
    <w:rsid w:val="00503380"/>
    <w:rsid w:val="005034E8"/>
    <w:rsid w:val="00505875"/>
    <w:rsid w:val="005061D6"/>
    <w:rsid w:val="00511E71"/>
    <w:rsid w:val="00511EAE"/>
    <w:rsid w:val="0051331E"/>
    <w:rsid w:val="00513B1C"/>
    <w:rsid w:val="0051467C"/>
    <w:rsid w:val="00515874"/>
    <w:rsid w:val="00520CD2"/>
    <w:rsid w:val="00522B5C"/>
    <w:rsid w:val="005265A0"/>
    <w:rsid w:val="00526873"/>
    <w:rsid w:val="0052738E"/>
    <w:rsid w:val="005303EF"/>
    <w:rsid w:val="005303FC"/>
    <w:rsid w:val="005305D9"/>
    <w:rsid w:val="00530A71"/>
    <w:rsid w:val="0053252C"/>
    <w:rsid w:val="005379D8"/>
    <w:rsid w:val="00537B10"/>
    <w:rsid w:val="00537F12"/>
    <w:rsid w:val="0054092A"/>
    <w:rsid w:val="00542FCE"/>
    <w:rsid w:val="00543F89"/>
    <w:rsid w:val="00545164"/>
    <w:rsid w:val="00547958"/>
    <w:rsid w:val="00550C25"/>
    <w:rsid w:val="00551C6A"/>
    <w:rsid w:val="00552A1F"/>
    <w:rsid w:val="00554A2A"/>
    <w:rsid w:val="00554C99"/>
    <w:rsid w:val="00555256"/>
    <w:rsid w:val="005562B2"/>
    <w:rsid w:val="005565CA"/>
    <w:rsid w:val="0056431D"/>
    <w:rsid w:val="00564346"/>
    <w:rsid w:val="00570CFD"/>
    <w:rsid w:val="00572704"/>
    <w:rsid w:val="00580CCE"/>
    <w:rsid w:val="00583ED8"/>
    <w:rsid w:val="005852BD"/>
    <w:rsid w:val="005859B6"/>
    <w:rsid w:val="00586183"/>
    <w:rsid w:val="00586ECD"/>
    <w:rsid w:val="00587B93"/>
    <w:rsid w:val="00587C73"/>
    <w:rsid w:val="00590338"/>
    <w:rsid w:val="005906FA"/>
    <w:rsid w:val="00590764"/>
    <w:rsid w:val="00590E2F"/>
    <w:rsid w:val="0059117C"/>
    <w:rsid w:val="00591216"/>
    <w:rsid w:val="00592C80"/>
    <w:rsid w:val="00593EC0"/>
    <w:rsid w:val="00594132"/>
    <w:rsid w:val="00594315"/>
    <w:rsid w:val="005955FD"/>
    <w:rsid w:val="00595744"/>
    <w:rsid w:val="0059619A"/>
    <w:rsid w:val="005968CB"/>
    <w:rsid w:val="00597768"/>
    <w:rsid w:val="005A06F1"/>
    <w:rsid w:val="005A43A7"/>
    <w:rsid w:val="005A4E0D"/>
    <w:rsid w:val="005A5019"/>
    <w:rsid w:val="005A5556"/>
    <w:rsid w:val="005A7600"/>
    <w:rsid w:val="005B0236"/>
    <w:rsid w:val="005B0DB3"/>
    <w:rsid w:val="005B0E02"/>
    <w:rsid w:val="005B46F4"/>
    <w:rsid w:val="005B5203"/>
    <w:rsid w:val="005B66D2"/>
    <w:rsid w:val="005B6918"/>
    <w:rsid w:val="005B72BD"/>
    <w:rsid w:val="005C22A3"/>
    <w:rsid w:val="005C2722"/>
    <w:rsid w:val="005C512F"/>
    <w:rsid w:val="005C58E0"/>
    <w:rsid w:val="005C7B00"/>
    <w:rsid w:val="005D0DDD"/>
    <w:rsid w:val="005D1A27"/>
    <w:rsid w:val="005D39CB"/>
    <w:rsid w:val="005D4491"/>
    <w:rsid w:val="005D50DE"/>
    <w:rsid w:val="005D556A"/>
    <w:rsid w:val="005D7DA9"/>
    <w:rsid w:val="005E1E78"/>
    <w:rsid w:val="005E41E6"/>
    <w:rsid w:val="005E6A41"/>
    <w:rsid w:val="005E7323"/>
    <w:rsid w:val="005F1EC1"/>
    <w:rsid w:val="005F277D"/>
    <w:rsid w:val="005F3747"/>
    <w:rsid w:val="005F5D9E"/>
    <w:rsid w:val="005F7EB1"/>
    <w:rsid w:val="00600B1C"/>
    <w:rsid w:val="00601EC2"/>
    <w:rsid w:val="00602C31"/>
    <w:rsid w:val="00604473"/>
    <w:rsid w:val="0060447D"/>
    <w:rsid w:val="00604C3A"/>
    <w:rsid w:val="00605FDC"/>
    <w:rsid w:val="00607FB7"/>
    <w:rsid w:val="0061066A"/>
    <w:rsid w:val="00611B7D"/>
    <w:rsid w:val="006126CA"/>
    <w:rsid w:val="00612770"/>
    <w:rsid w:val="006138BF"/>
    <w:rsid w:val="00614C0D"/>
    <w:rsid w:val="00614DD0"/>
    <w:rsid w:val="00616896"/>
    <w:rsid w:val="00616DCD"/>
    <w:rsid w:val="00617992"/>
    <w:rsid w:val="006179FE"/>
    <w:rsid w:val="006207D5"/>
    <w:rsid w:val="00620C1A"/>
    <w:rsid w:val="006223DA"/>
    <w:rsid w:val="006229EC"/>
    <w:rsid w:val="00622D02"/>
    <w:rsid w:val="0062352D"/>
    <w:rsid w:val="00625285"/>
    <w:rsid w:val="0062614F"/>
    <w:rsid w:val="00632408"/>
    <w:rsid w:val="00632462"/>
    <w:rsid w:val="006325F3"/>
    <w:rsid w:val="00634DB7"/>
    <w:rsid w:val="00637B88"/>
    <w:rsid w:val="00640452"/>
    <w:rsid w:val="00642E73"/>
    <w:rsid w:val="0065058F"/>
    <w:rsid w:val="0065175C"/>
    <w:rsid w:val="00652CB8"/>
    <w:rsid w:val="00653BE5"/>
    <w:rsid w:val="00654C2E"/>
    <w:rsid w:val="0066122F"/>
    <w:rsid w:val="0066631D"/>
    <w:rsid w:val="00671A97"/>
    <w:rsid w:val="00671E66"/>
    <w:rsid w:val="0067601C"/>
    <w:rsid w:val="00676CB0"/>
    <w:rsid w:val="00680EE1"/>
    <w:rsid w:val="006818BB"/>
    <w:rsid w:val="00681976"/>
    <w:rsid w:val="006846C4"/>
    <w:rsid w:val="006849EF"/>
    <w:rsid w:val="0068541B"/>
    <w:rsid w:val="00687AEB"/>
    <w:rsid w:val="00687B01"/>
    <w:rsid w:val="006900F7"/>
    <w:rsid w:val="00694B2A"/>
    <w:rsid w:val="00694F44"/>
    <w:rsid w:val="00695115"/>
    <w:rsid w:val="00695C67"/>
    <w:rsid w:val="006969BF"/>
    <w:rsid w:val="00697DED"/>
    <w:rsid w:val="00697F09"/>
    <w:rsid w:val="00697FFC"/>
    <w:rsid w:val="006A0B2C"/>
    <w:rsid w:val="006A19E2"/>
    <w:rsid w:val="006A1EAC"/>
    <w:rsid w:val="006A2657"/>
    <w:rsid w:val="006A4AC3"/>
    <w:rsid w:val="006A7746"/>
    <w:rsid w:val="006B1C20"/>
    <w:rsid w:val="006B1F91"/>
    <w:rsid w:val="006B2228"/>
    <w:rsid w:val="006B2511"/>
    <w:rsid w:val="006B3FC8"/>
    <w:rsid w:val="006B666F"/>
    <w:rsid w:val="006B7522"/>
    <w:rsid w:val="006B7AB5"/>
    <w:rsid w:val="006B7B33"/>
    <w:rsid w:val="006C0977"/>
    <w:rsid w:val="006C0A63"/>
    <w:rsid w:val="006C0CD7"/>
    <w:rsid w:val="006C22BE"/>
    <w:rsid w:val="006C2358"/>
    <w:rsid w:val="006C27DF"/>
    <w:rsid w:val="006C4E7F"/>
    <w:rsid w:val="006C5017"/>
    <w:rsid w:val="006C645B"/>
    <w:rsid w:val="006D04FC"/>
    <w:rsid w:val="006D0D73"/>
    <w:rsid w:val="006E1D26"/>
    <w:rsid w:val="006E2339"/>
    <w:rsid w:val="006E3923"/>
    <w:rsid w:val="006E7711"/>
    <w:rsid w:val="006F11CB"/>
    <w:rsid w:val="006F474B"/>
    <w:rsid w:val="006F58FF"/>
    <w:rsid w:val="006F738D"/>
    <w:rsid w:val="00700436"/>
    <w:rsid w:val="00700FA5"/>
    <w:rsid w:val="00705B9B"/>
    <w:rsid w:val="007062A4"/>
    <w:rsid w:val="00711B03"/>
    <w:rsid w:val="007135C8"/>
    <w:rsid w:val="00714067"/>
    <w:rsid w:val="007146E1"/>
    <w:rsid w:val="00714EFD"/>
    <w:rsid w:val="00715BFA"/>
    <w:rsid w:val="007161EF"/>
    <w:rsid w:val="0072241F"/>
    <w:rsid w:val="00724E66"/>
    <w:rsid w:val="00725FBC"/>
    <w:rsid w:val="00726C4C"/>
    <w:rsid w:val="0073158E"/>
    <w:rsid w:val="00734F3C"/>
    <w:rsid w:val="00735845"/>
    <w:rsid w:val="0073761D"/>
    <w:rsid w:val="00737AAD"/>
    <w:rsid w:val="0074044C"/>
    <w:rsid w:val="0074195F"/>
    <w:rsid w:val="00741AAB"/>
    <w:rsid w:val="007421A3"/>
    <w:rsid w:val="00742393"/>
    <w:rsid w:val="007454E0"/>
    <w:rsid w:val="007461BB"/>
    <w:rsid w:val="00747BA0"/>
    <w:rsid w:val="007510B1"/>
    <w:rsid w:val="00753117"/>
    <w:rsid w:val="00754EC1"/>
    <w:rsid w:val="00757D6E"/>
    <w:rsid w:val="0076089A"/>
    <w:rsid w:val="00761947"/>
    <w:rsid w:val="00762297"/>
    <w:rsid w:val="00766886"/>
    <w:rsid w:val="00766DCE"/>
    <w:rsid w:val="00771F9D"/>
    <w:rsid w:val="00772865"/>
    <w:rsid w:val="0077368B"/>
    <w:rsid w:val="00775AAC"/>
    <w:rsid w:val="00775AF5"/>
    <w:rsid w:val="00776C34"/>
    <w:rsid w:val="007828D9"/>
    <w:rsid w:val="00782F81"/>
    <w:rsid w:val="00783C21"/>
    <w:rsid w:val="00785478"/>
    <w:rsid w:val="0078687A"/>
    <w:rsid w:val="00786C9B"/>
    <w:rsid w:val="00792091"/>
    <w:rsid w:val="007922B9"/>
    <w:rsid w:val="00792D66"/>
    <w:rsid w:val="0079623B"/>
    <w:rsid w:val="007979AF"/>
    <w:rsid w:val="007A3509"/>
    <w:rsid w:val="007A733B"/>
    <w:rsid w:val="007A77C8"/>
    <w:rsid w:val="007B01F0"/>
    <w:rsid w:val="007B1B15"/>
    <w:rsid w:val="007B34C9"/>
    <w:rsid w:val="007B34D3"/>
    <w:rsid w:val="007B50C4"/>
    <w:rsid w:val="007B62D2"/>
    <w:rsid w:val="007B7E00"/>
    <w:rsid w:val="007C0B2C"/>
    <w:rsid w:val="007C0EF2"/>
    <w:rsid w:val="007C24BF"/>
    <w:rsid w:val="007C2B05"/>
    <w:rsid w:val="007C416A"/>
    <w:rsid w:val="007C53DF"/>
    <w:rsid w:val="007D2D33"/>
    <w:rsid w:val="007D4EFD"/>
    <w:rsid w:val="007D6D3F"/>
    <w:rsid w:val="007D7A78"/>
    <w:rsid w:val="007E199D"/>
    <w:rsid w:val="007E31B3"/>
    <w:rsid w:val="007E58DB"/>
    <w:rsid w:val="007E7555"/>
    <w:rsid w:val="007F16AC"/>
    <w:rsid w:val="007F1821"/>
    <w:rsid w:val="007F1A91"/>
    <w:rsid w:val="007F1C4E"/>
    <w:rsid w:val="007F60BB"/>
    <w:rsid w:val="00801A02"/>
    <w:rsid w:val="00801B1B"/>
    <w:rsid w:val="008036B3"/>
    <w:rsid w:val="00806902"/>
    <w:rsid w:val="00810BF1"/>
    <w:rsid w:val="0081254E"/>
    <w:rsid w:val="0081260C"/>
    <w:rsid w:val="00812804"/>
    <w:rsid w:val="0081385B"/>
    <w:rsid w:val="008140CD"/>
    <w:rsid w:val="00814756"/>
    <w:rsid w:val="0081496D"/>
    <w:rsid w:val="00820C79"/>
    <w:rsid w:val="008213C9"/>
    <w:rsid w:val="00822BC0"/>
    <w:rsid w:val="00822FC5"/>
    <w:rsid w:val="00823B0C"/>
    <w:rsid w:val="00830001"/>
    <w:rsid w:val="00832535"/>
    <w:rsid w:val="00832A47"/>
    <w:rsid w:val="008343B8"/>
    <w:rsid w:val="00835DEC"/>
    <w:rsid w:val="008361D0"/>
    <w:rsid w:val="00836883"/>
    <w:rsid w:val="00844C03"/>
    <w:rsid w:val="00845B84"/>
    <w:rsid w:val="0084600A"/>
    <w:rsid w:val="0085028F"/>
    <w:rsid w:val="00855B66"/>
    <w:rsid w:val="00864B61"/>
    <w:rsid w:val="008651CC"/>
    <w:rsid w:val="00865EEA"/>
    <w:rsid w:val="00866EF6"/>
    <w:rsid w:val="00870394"/>
    <w:rsid w:val="00870503"/>
    <w:rsid w:val="00872DB9"/>
    <w:rsid w:val="008765BD"/>
    <w:rsid w:val="008834CA"/>
    <w:rsid w:val="0088414D"/>
    <w:rsid w:val="00884468"/>
    <w:rsid w:val="008849C8"/>
    <w:rsid w:val="00884A29"/>
    <w:rsid w:val="00886136"/>
    <w:rsid w:val="008861E9"/>
    <w:rsid w:val="00886542"/>
    <w:rsid w:val="00886CAD"/>
    <w:rsid w:val="0089007C"/>
    <w:rsid w:val="00891174"/>
    <w:rsid w:val="00893178"/>
    <w:rsid w:val="0089447E"/>
    <w:rsid w:val="0089580E"/>
    <w:rsid w:val="008971B7"/>
    <w:rsid w:val="008A31C3"/>
    <w:rsid w:val="008A42F4"/>
    <w:rsid w:val="008A6BB3"/>
    <w:rsid w:val="008A7508"/>
    <w:rsid w:val="008B11B2"/>
    <w:rsid w:val="008B1680"/>
    <w:rsid w:val="008B1AC9"/>
    <w:rsid w:val="008B4C5A"/>
    <w:rsid w:val="008C0407"/>
    <w:rsid w:val="008C23D9"/>
    <w:rsid w:val="008C3A5E"/>
    <w:rsid w:val="008C427C"/>
    <w:rsid w:val="008C46B5"/>
    <w:rsid w:val="008C522D"/>
    <w:rsid w:val="008D0A25"/>
    <w:rsid w:val="008D24DF"/>
    <w:rsid w:val="008D33F3"/>
    <w:rsid w:val="008D5403"/>
    <w:rsid w:val="008D7B1E"/>
    <w:rsid w:val="008E15F5"/>
    <w:rsid w:val="008E661D"/>
    <w:rsid w:val="008F0439"/>
    <w:rsid w:val="008F04E8"/>
    <w:rsid w:val="008F0725"/>
    <w:rsid w:val="008F244C"/>
    <w:rsid w:val="008F5F4A"/>
    <w:rsid w:val="008F633F"/>
    <w:rsid w:val="009103DB"/>
    <w:rsid w:val="0091217D"/>
    <w:rsid w:val="009145D8"/>
    <w:rsid w:val="00916344"/>
    <w:rsid w:val="009166AD"/>
    <w:rsid w:val="009175C4"/>
    <w:rsid w:val="009202A5"/>
    <w:rsid w:val="00924B99"/>
    <w:rsid w:val="009260FF"/>
    <w:rsid w:val="00927D81"/>
    <w:rsid w:val="009362F9"/>
    <w:rsid w:val="0093725B"/>
    <w:rsid w:val="00940301"/>
    <w:rsid w:val="009403F8"/>
    <w:rsid w:val="0094144D"/>
    <w:rsid w:val="00941C97"/>
    <w:rsid w:val="00950719"/>
    <w:rsid w:val="0095124B"/>
    <w:rsid w:val="00952148"/>
    <w:rsid w:val="00952AB3"/>
    <w:rsid w:val="00953F00"/>
    <w:rsid w:val="00954201"/>
    <w:rsid w:val="00955288"/>
    <w:rsid w:val="0095760A"/>
    <w:rsid w:val="00957BCD"/>
    <w:rsid w:val="00961E88"/>
    <w:rsid w:val="00962DC1"/>
    <w:rsid w:val="00964BC1"/>
    <w:rsid w:val="0096784D"/>
    <w:rsid w:val="00967BF7"/>
    <w:rsid w:val="00970DAF"/>
    <w:rsid w:val="00970EA6"/>
    <w:rsid w:val="0097322F"/>
    <w:rsid w:val="0097336F"/>
    <w:rsid w:val="009738B2"/>
    <w:rsid w:val="00973DF4"/>
    <w:rsid w:val="009745C1"/>
    <w:rsid w:val="00974A84"/>
    <w:rsid w:val="00976820"/>
    <w:rsid w:val="00977251"/>
    <w:rsid w:val="00977607"/>
    <w:rsid w:val="00977FF0"/>
    <w:rsid w:val="0098055F"/>
    <w:rsid w:val="009807F6"/>
    <w:rsid w:val="00980F99"/>
    <w:rsid w:val="009815F4"/>
    <w:rsid w:val="00983E49"/>
    <w:rsid w:val="009858F9"/>
    <w:rsid w:val="00986DD2"/>
    <w:rsid w:val="00990B96"/>
    <w:rsid w:val="009915BC"/>
    <w:rsid w:val="00992228"/>
    <w:rsid w:val="00992479"/>
    <w:rsid w:val="00993945"/>
    <w:rsid w:val="00994D9F"/>
    <w:rsid w:val="0099518C"/>
    <w:rsid w:val="00996CFA"/>
    <w:rsid w:val="009A014F"/>
    <w:rsid w:val="009A2781"/>
    <w:rsid w:val="009A545B"/>
    <w:rsid w:val="009B439C"/>
    <w:rsid w:val="009B444F"/>
    <w:rsid w:val="009B64DC"/>
    <w:rsid w:val="009B7A71"/>
    <w:rsid w:val="009C0F9E"/>
    <w:rsid w:val="009C2C89"/>
    <w:rsid w:val="009C3654"/>
    <w:rsid w:val="009C3C52"/>
    <w:rsid w:val="009C571F"/>
    <w:rsid w:val="009C7817"/>
    <w:rsid w:val="009D3C83"/>
    <w:rsid w:val="009D53A0"/>
    <w:rsid w:val="009D55DE"/>
    <w:rsid w:val="009D6317"/>
    <w:rsid w:val="009E5345"/>
    <w:rsid w:val="009E59DB"/>
    <w:rsid w:val="009E5F33"/>
    <w:rsid w:val="009E6166"/>
    <w:rsid w:val="009E6BB5"/>
    <w:rsid w:val="009F038A"/>
    <w:rsid w:val="009F10EC"/>
    <w:rsid w:val="009F2660"/>
    <w:rsid w:val="009F35DD"/>
    <w:rsid w:val="009F52A4"/>
    <w:rsid w:val="009F64E1"/>
    <w:rsid w:val="009F79CD"/>
    <w:rsid w:val="00A0015A"/>
    <w:rsid w:val="00A01886"/>
    <w:rsid w:val="00A01DA0"/>
    <w:rsid w:val="00A02887"/>
    <w:rsid w:val="00A054B4"/>
    <w:rsid w:val="00A11C50"/>
    <w:rsid w:val="00A14DA1"/>
    <w:rsid w:val="00A218B1"/>
    <w:rsid w:val="00A218D9"/>
    <w:rsid w:val="00A2472C"/>
    <w:rsid w:val="00A24734"/>
    <w:rsid w:val="00A24805"/>
    <w:rsid w:val="00A25898"/>
    <w:rsid w:val="00A26E42"/>
    <w:rsid w:val="00A30650"/>
    <w:rsid w:val="00A313F9"/>
    <w:rsid w:val="00A34375"/>
    <w:rsid w:val="00A404AB"/>
    <w:rsid w:val="00A42AB6"/>
    <w:rsid w:val="00A43A67"/>
    <w:rsid w:val="00A4443A"/>
    <w:rsid w:val="00A46371"/>
    <w:rsid w:val="00A5023E"/>
    <w:rsid w:val="00A52608"/>
    <w:rsid w:val="00A539A5"/>
    <w:rsid w:val="00A54F60"/>
    <w:rsid w:val="00A5547D"/>
    <w:rsid w:val="00A55948"/>
    <w:rsid w:val="00A57B9B"/>
    <w:rsid w:val="00A64FC7"/>
    <w:rsid w:val="00A6588D"/>
    <w:rsid w:val="00A67888"/>
    <w:rsid w:val="00A70661"/>
    <w:rsid w:val="00A70AE4"/>
    <w:rsid w:val="00A72FB1"/>
    <w:rsid w:val="00A731E6"/>
    <w:rsid w:val="00A73B1C"/>
    <w:rsid w:val="00A76BAC"/>
    <w:rsid w:val="00A76F83"/>
    <w:rsid w:val="00A82D5A"/>
    <w:rsid w:val="00A8399F"/>
    <w:rsid w:val="00A84970"/>
    <w:rsid w:val="00A852A8"/>
    <w:rsid w:val="00A85D68"/>
    <w:rsid w:val="00A8739B"/>
    <w:rsid w:val="00A90A92"/>
    <w:rsid w:val="00A916BB"/>
    <w:rsid w:val="00A91A15"/>
    <w:rsid w:val="00A92016"/>
    <w:rsid w:val="00A9257E"/>
    <w:rsid w:val="00A93788"/>
    <w:rsid w:val="00A94873"/>
    <w:rsid w:val="00A94BD3"/>
    <w:rsid w:val="00A977D3"/>
    <w:rsid w:val="00AA1A99"/>
    <w:rsid w:val="00AA2A75"/>
    <w:rsid w:val="00AA364A"/>
    <w:rsid w:val="00AA5D7A"/>
    <w:rsid w:val="00AA6410"/>
    <w:rsid w:val="00AA67F2"/>
    <w:rsid w:val="00AA7F04"/>
    <w:rsid w:val="00AB0C8E"/>
    <w:rsid w:val="00AB17A7"/>
    <w:rsid w:val="00AB381F"/>
    <w:rsid w:val="00AB3C9B"/>
    <w:rsid w:val="00AB6B19"/>
    <w:rsid w:val="00AB6B33"/>
    <w:rsid w:val="00AB7518"/>
    <w:rsid w:val="00AC0606"/>
    <w:rsid w:val="00AC231C"/>
    <w:rsid w:val="00AC3192"/>
    <w:rsid w:val="00AC4383"/>
    <w:rsid w:val="00AC4618"/>
    <w:rsid w:val="00AC63EB"/>
    <w:rsid w:val="00AC669D"/>
    <w:rsid w:val="00AD244A"/>
    <w:rsid w:val="00AD2D95"/>
    <w:rsid w:val="00AD486B"/>
    <w:rsid w:val="00AD4AB0"/>
    <w:rsid w:val="00AE1702"/>
    <w:rsid w:val="00AE1734"/>
    <w:rsid w:val="00AE1F16"/>
    <w:rsid w:val="00AE27A3"/>
    <w:rsid w:val="00AE2A3E"/>
    <w:rsid w:val="00AE3AED"/>
    <w:rsid w:val="00AE3CEC"/>
    <w:rsid w:val="00AE4074"/>
    <w:rsid w:val="00AE62F3"/>
    <w:rsid w:val="00AF1176"/>
    <w:rsid w:val="00AF3CB8"/>
    <w:rsid w:val="00AF6472"/>
    <w:rsid w:val="00AF6BA5"/>
    <w:rsid w:val="00AF6BE0"/>
    <w:rsid w:val="00AF7F1C"/>
    <w:rsid w:val="00B01717"/>
    <w:rsid w:val="00B0566A"/>
    <w:rsid w:val="00B06EC0"/>
    <w:rsid w:val="00B10DBA"/>
    <w:rsid w:val="00B131FC"/>
    <w:rsid w:val="00B14F28"/>
    <w:rsid w:val="00B2356D"/>
    <w:rsid w:val="00B2383D"/>
    <w:rsid w:val="00B25108"/>
    <w:rsid w:val="00B25763"/>
    <w:rsid w:val="00B32694"/>
    <w:rsid w:val="00B35BA7"/>
    <w:rsid w:val="00B36B49"/>
    <w:rsid w:val="00B4029D"/>
    <w:rsid w:val="00B4270B"/>
    <w:rsid w:val="00B434FA"/>
    <w:rsid w:val="00B44CCA"/>
    <w:rsid w:val="00B4720A"/>
    <w:rsid w:val="00B522CF"/>
    <w:rsid w:val="00B54926"/>
    <w:rsid w:val="00B614ED"/>
    <w:rsid w:val="00B6175F"/>
    <w:rsid w:val="00B62277"/>
    <w:rsid w:val="00B62846"/>
    <w:rsid w:val="00B71252"/>
    <w:rsid w:val="00B73E83"/>
    <w:rsid w:val="00B747DD"/>
    <w:rsid w:val="00B74F12"/>
    <w:rsid w:val="00B7583A"/>
    <w:rsid w:val="00B77588"/>
    <w:rsid w:val="00B805B0"/>
    <w:rsid w:val="00B8182A"/>
    <w:rsid w:val="00B83B5C"/>
    <w:rsid w:val="00B84E54"/>
    <w:rsid w:val="00B90C28"/>
    <w:rsid w:val="00B91E72"/>
    <w:rsid w:val="00B92F22"/>
    <w:rsid w:val="00B96D93"/>
    <w:rsid w:val="00B97BCF"/>
    <w:rsid w:val="00BA06EA"/>
    <w:rsid w:val="00BA2D9E"/>
    <w:rsid w:val="00BA4C35"/>
    <w:rsid w:val="00BA5390"/>
    <w:rsid w:val="00BA6244"/>
    <w:rsid w:val="00BA710C"/>
    <w:rsid w:val="00BB27A4"/>
    <w:rsid w:val="00BB2D55"/>
    <w:rsid w:val="00BB309C"/>
    <w:rsid w:val="00BB34D7"/>
    <w:rsid w:val="00BB5C65"/>
    <w:rsid w:val="00BB7466"/>
    <w:rsid w:val="00BC0ECD"/>
    <w:rsid w:val="00BC1951"/>
    <w:rsid w:val="00BC223C"/>
    <w:rsid w:val="00BC3962"/>
    <w:rsid w:val="00BC3FEB"/>
    <w:rsid w:val="00BC4A28"/>
    <w:rsid w:val="00BD0AA7"/>
    <w:rsid w:val="00BD0D10"/>
    <w:rsid w:val="00BD4019"/>
    <w:rsid w:val="00BD790E"/>
    <w:rsid w:val="00BE3239"/>
    <w:rsid w:val="00BE5068"/>
    <w:rsid w:val="00BE50CC"/>
    <w:rsid w:val="00BE5680"/>
    <w:rsid w:val="00BE58B9"/>
    <w:rsid w:val="00BF0663"/>
    <w:rsid w:val="00BF0DC0"/>
    <w:rsid w:val="00BF164A"/>
    <w:rsid w:val="00BF4577"/>
    <w:rsid w:val="00BF55FD"/>
    <w:rsid w:val="00BF7C6E"/>
    <w:rsid w:val="00C00B23"/>
    <w:rsid w:val="00C010C9"/>
    <w:rsid w:val="00C03A36"/>
    <w:rsid w:val="00C04F67"/>
    <w:rsid w:val="00C065DE"/>
    <w:rsid w:val="00C066EE"/>
    <w:rsid w:val="00C075D9"/>
    <w:rsid w:val="00C07C20"/>
    <w:rsid w:val="00C11540"/>
    <w:rsid w:val="00C1395B"/>
    <w:rsid w:val="00C179D6"/>
    <w:rsid w:val="00C17B93"/>
    <w:rsid w:val="00C21B8F"/>
    <w:rsid w:val="00C22031"/>
    <w:rsid w:val="00C23753"/>
    <w:rsid w:val="00C27B88"/>
    <w:rsid w:val="00C27DA4"/>
    <w:rsid w:val="00C304CC"/>
    <w:rsid w:val="00C30939"/>
    <w:rsid w:val="00C32084"/>
    <w:rsid w:val="00C332F8"/>
    <w:rsid w:val="00C33436"/>
    <w:rsid w:val="00C33BE0"/>
    <w:rsid w:val="00C35A9F"/>
    <w:rsid w:val="00C41FA5"/>
    <w:rsid w:val="00C42D9B"/>
    <w:rsid w:val="00C42FCA"/>
    <w:rsid w:val="00C44F11"/>
    <w:rsid w:val="00C45E2A"/>
    <w:rsid w:val="00C46852"/>
    <w:rsid w:val="00C53072"/>
    <w:rsid w:val="00C531FE"/>
    <w:rsid w:val="00C5591E"/>
    <w:rsid w:val="00C576A4"/>
    <w:rsid w:val="00C60D60"/>
    <w:rsid w:val="00C61247"/>
    <w:rsid w:val="00C6502E"/>
    <w:rsid w:val="00C6719C"/>
    <w:rsid w:val="00C67DC0"/>
    <w:rsid w:val="00C7447C"/>
    <w:rsid w:val="00C75417"/>
    <w:rsid w:val="00C75C0C"/>
    <w:rsid w:val="00C816CA"/>
    <w:rsid w:val="00C85715"/>
    <w:rsid w:val="00C860C0"/>
    <w:rsid w:val="00C864D0"/>
    <w:rsid w:val="00C90FF2"/>
    <w:rsid w:val="00C9332A"/>
    <w:rsid w:val="00C95330"/>
    <w:rsid w:val="00C9698E"/>
    <w:rsid w:val="00C973C6"/>
    <w:rsid w:val="00C97FCD"/>
    <w:rsid w:val="00CA3D94"/>
    <w:rsid w:val="00CA4F46"/>
    <w:rsid w:val="00CA5730"/>
    <w:rsid w:val="00CA664A"/>
    <w:rsid w:val="00CA679C"/>
    <w:rsid w:val="00CA746C"/>
    <w:rsid w:val="00CB0516"/>
    <w:rsid w:val="00CB148E"/>
    <w:rsid w:val="00CB183D"/>
    <w:rsid w:val="00CB4107"/>
    <w:rsid w:val="00CB64EF"/>
    <w:rsid w:val="00CB672F"/>
    <w:rsid w:val="00CC1C92"/>
    <w:rsid w:val="00CC3B98"/>
    <w:rsid w:val="00CC568B"/>
    <w:rsid w:val="00CC68A8"/>
    <w:rsid w:val="00CD07C6"/>
    <w:rsid w:val="00CD1C3F"/>
    <w:rsid w:val="00CD2848"/>
    <w:rsid w:val="00CD7635"/>
    <w:rsid w:val="00CE07B2"/>
    <w:rsid w:val="00CE08A0"/>
    <w:rsid w:val="00CE09E2"/>
    <w:rsid w:val="00CE298A"/>
    <w:rsid w:val="00CE305F"/>
    <w:rsid w:val="00CE3765"/>
    <w:rsid w:val="00CE644C"/>
    <w:rsid w:val="00CE6B33"/>
    <w:rsid w:val="00CE6DDD"/>
    <w:rsid w:val="00CF0487"/>
    <w:rsid w:val="00CF2499"/>
    <w:rsid w:val="00CF344F"/>
    <w:rsid w:val="00CF3AEB"/>
    <w:rsid w:val="00CF3B0F"/>
    <w:rsid w:val="00CF40E3"/>
    <w:rsid w:val="00D01C25"/>
    <w:rsid w:val="00D03269"/>
    <w:rsid w:val="00D03C5E"/>
    <w:rsid w:val="00D04BF8"/>
    <w:rsid w:val="00D06049"/>
    <w:rsid w:val="00D0768D"/>
    <w:rsid w:val="00D07EEF"/>
    <w:rsid w:val="00D1028E"/>
    <w:rsid w:val="00D11229"/>
    <w:rsid w:val="00D124B2"/>
    <w:rsid w:val="00D13511"/>
    <w:rsid w:val="00D13A6D"/>
    <w:rsid w:val="00D147B8"/>
    <w:rsid w:val="00D15767"/>
    <w:rsid w:val="00D16937"/>
    <w:rsid w:val="00D16B1B"/>
    <w:rsid w:val="00D261A9"/>
    <w:rsid w:val="00D30350"/>
    <w:rsid w:val="00D30A59"/>
    <w:rsid w:val="00D30C4C"/>
    <w:rsid w:val="00D31FBF"/>
    <w:rsid w:val="00D325E6"/>
    <w:rsid w:val="00D346BF"/>
    <w:rsid w:val="00D3556F"/>
    <w:rsid w:val="00D3733A"/>
    <w:rsid w:val="00D4493B"/>
    <w:rsid w:val="00D47497"/>
    <w:rsid w:val="00D474EC"/>
    <w:rsid w:val="00D5180A"/>
    <w:rsid w:val="00D52F4F"/>
    <w:rsid w:val="00D53C84"/>
    <w:rsid w:val="00D54882"/>
    <w:rsid w:val="00D5541A"/>
    <w:rsid w:val="00D555F2"/>
    <w:rsid w:val="00D570D5"/>
    <w:rsid w:val="00D577AE"/>
    <w:rsid w:val="00D6269C"/>
    <w:rsid w:val="00D660E3"/>
    <w:rsid w:val="00D66DDA"/>
    <w:rsid w:val="00D67433"/>
    <w:rsid w:val="00D70F4D"/>
    <w:rsid w:val="00D72635"/>
    <w:rsid w:val="00D75A4E"/>
    <w:rsid w:val="00D8064D"/>
    <w:rsid w:val="00D8075A"/>
    <w:rsid w:val="00D82A90"/>
    <w:rsid w:val="00D83CC9"/>
    <w:rsid w:val="00D84384"/>
    <w:rsid w:val="00D84BF9"/>
    <w:rsid w:val="00D84DA3"/>
    <w:rsid w:val="00D85965"/>
    <w:rsid w:val="00D87D96"/>
    <w:rsid w:val="00D91BEA"/>
    <w:rsid w:val="00D9410A"/>
    <w:rsid w:val="00D95348"/>
    <w:rsid w:val="00D95A58"/>
    <w:rsid w:val="00D97622"/>
    <w:rsid w:val="00DA0223"/>
    <w:rsid w:val="00DA1C07"/>
    <w:rsid w:val="00DA2EF7"/>
    <w:rsid w:val="00DA3C78"/>
    <w:rsid w:val="00DA4983"/>
    <w:rsid w:val="00DB178B"/>
    <w:rsid w:val="00DC0787"/>
    <w:rsid w:val="00DC0A7D"/>
    <w:rsid w:val="00DC395C"/>
    <w:rsid w:val="00DC51D6"/>
    <w:rsid w:val="00DD2671"/>
    <w:rsid w:val="00DD2919"/>
    <w:rsid w:val="00DD436E"/>
    <w:rsid w:val="00DD5092"/>
    <w:rsid w:val="00DD6038"/>
    <w:rsid w:val="00DE0809"/>
    <w:rsid w:val="00DE0A16"/>
    <w:rsid w:val="00DE1001"/>
    <w:rsid w:val="00DE4355"/>
    <w:rsid w:val="00DE6376"/>
    <w:rsid w:val="00DF107D"/>
    <w:rsid w:val="00DF27D1"/>
    <w:rsid w:val="00DF2B2D"/>
    <w:rsid w:val="00DF31AF"/>
    <w:rsid w:val="00DF4FFD"/>
    <w:rsid w:val="00DF592C"/>
    <w:rsid w:val="00DF7456"/>
    <w:rsid w:val="00DF7FD1"/>
    <w:rsid w:val="00E00287"/>
    <w:rsid w:val="00E0168C"/>
    <w:rsid w:val="00E02050"/>
    <w:rsid w:val="00E021FB"/>
    <w:rsid w:val="00E0399B"/>
    <w:rsid w:val="00E062F9"/>
    <w:rsid w:val="00E06A12"/>
    <w:rsid w:val="00E06B2C"/>
    <w:rsid w:val="00E10FDD"/>
    <w:rsid w:val="00E13783"/>
    <w:rsid w:val="00E1415D"/>
    <w:rsid w:val="00E14708"/>
    <w:rsid w:val="00E15191"/>
    <w:rsid w:val="00E2008C"/>
    <w:rsid w:val="00E203A6"/>
    <w:rsid w:val="00E23486"/>
    <w:rsid w:val="00E23726"/>
    <w:rsid w:val="00E23E11"/>
    <w:rsid w:val="00E245FF"/>
    <w:rsid w:val="00E279FC"/>
    <w:rsid w:val="00E27EB0"/>
    <w:rsid w:val="00E32CC4"/>
    <w:rsid w:val="00E334F0"/>
    <w:rsid w:val="00E33539"/>
    <w:rsid w:val="00E34E57"/>
    <w:rsid w:val="00E36169"/>
    <w:rsid w:val="00E36AE7"/>
    <w:rsid w:val="00E37382"/>
    <w:rsid w:val="00E445E7"/>
    <w:rsid w:val="00E4715C"/>
    <w:rsid w:val="00E54576"/>
    <w:rsid w:val="00E551D5"/>
    <w:rsid w:val="00E56483"/>
    <w:rsid w:val="00E66FF1"/>
    <w:rsid w:val="00E67711"/>
    <w:rsid w:val="00E722E1"/>
    <w:rsid w:val="00E73A17"/>
    <w:rsid w:val="00E77A3C"/>
    <w:rsid w:val="00E80B6E"/>
    <w:rsid w:val="00E82D0D"/>
    <w:rsid w:val="00E82F2B"/>
    <w:rsid w:val="00E83260"/>
    <w:rsid w:val="00E86175"/>
    <w:rsid w:val="00E8656F"/>
    <w:rsid w:val="00E86CFD"/>
    <w:rsid w:val="00E9056F"/>
    <w:rsid w:val="00E91035"/>
    <w:rsid w:val="00E92B37"/>
    <w:rsid w:val="00E942E5"/>
    <w:rsid w:val="00E95366"/>
    <w:rsid w:val="00E95696"/>
    <w:rsid w:val="00E958B6"/>
    <w:rsid w:val="00E962AC"/>
    <w:rsid w:val="00EA03CA"/>
    <w:rsid w:val="00EA0864"/>
    <w:rsid w:val="00EA5D66"/>
    <w:rsid w:val="00EA66C0"/>
    <w:rsid w:val="00EA7959"/>
    <w:rsid w:val="00EB49D6"/>
    <w:rsid w:val="00EB57FE"/>
    <w:rsid w:val="00EB741E"/>
    <w:rsid w:val="00EC0B3D"/>
    <w:rsid w:val="00EC51BB"/>
    <w:rsid w:val="00EC646E"/>
    <w:rsid w:val="00EC6C8A"/>
    <w:rsid w:val="00EC710E"/>
    <w:rsid w:val="00ED0386"/>
    <w:rsid w:val="00ED5481"/>
    <w:rsid w:val="00EE0FEE"/>
    <w:rsid w:val="00EE1E9D"/>
    <w:rsid w:val="00EE2AD1"/>
    <w:rsid w:val="00EE4CA3"/>
    <w:rsid w:val="00EF3022"/>
    <w:rsid w:val="00EF3157"/>
    <w:rsid w:val="00EF3E87"/>
    <w:rsid w:val="00EF4A9B"/>
    <w:rsid w:val="00EF5386"/>
    <w:rsid w:val="00EF6B7F"/>
    <w:rsid w:val="00F03A2C"/>
    <w:rsid w:val="00F047F0"/>
    <w:rsid w:val="00F055E0"/>
    <w:rsid w:val="00F100FD"/>
    <w:rsid w:val="00F10BEA"/>
    <w:rsid w:val="00F119CC"/>
    <w:rsid w:val="00F127DE"/>
    <w:rsid w:val="00F12AAC"/>
    <w:rsid w:val="00F14E0B"/>
    <w:rsid w:val="00F20379"/>
    <w:rsid w:val="00F2050C"/>
    <w:rsid w:val="00F25235"/>
    <w:rsid w:val="00F31CAF"/>
    <w:rsid w:val="00F3296E"/>
    <w:rsid w:val="00F32EB3"/>
    <w:rsid w:val="00F33205"/>
    <w:rsid w:val="00F33E67"/>
    <w:rsid w:val="00F35E59"/>
    <w:rsid w:val="00F36BA2"/>
    <w:rsid w:val="00F374EC"/>
    <w:rsid w:val="00F3761E"/>
    <w:rsid w:val="00F40BE3"/>
    <w:rsid w:val="00F413BC"/>
    <w:rsid w:val="00F4366E"/>
    <w:rsid w:val="00F46F32"/>
    <w:rsid w:val="00F47BEF"/>
    <w:rsid w:val="00F47ED1"/>
    <w:rsid w:val="00F52DE7"/>
    <w:rsid w:val="00F530CC"/>
    <w:rsid w:val="00F530DE"/>
    <w:rsid w:val="00F53E91"/>
    <w:rsid w:val="00F5580C"/>
    <w:rsid w:val="00F55C13"/>
    <w:rsid w:val="00F563D1"/>
    <w:rsid w:val="00F60083"/>
    <w:rsid w:val="00F607D7"/>
    <w:rsid w:val="00F6613D"/>
    <w:rsid w:val="00F66A5E"/>
    <w:rsid w:val="00F67DA9"/>
    <w:rsid w:val="00F7045F"/>
    <w:rsid w:val="00F70510"/>
    <w:rsid w:val="00F706A9"/>
    <w:rsid w:val="00F71F61"/>
    <w:rsid w:val="00F720CF"/>
    <w:rsid w:val="00F72584"/>
    <w:rsid w:val="00F72A55"/>
    <w:rsid w:val="00F72A73"/>
    <w:rsid w:val="00F72F5B"/>
    <w:rsid w:val="00F73896"/>
    <w:rsid w:val="00F7420A"/>
    <w:rsid w:val="00F74283"/>
    <w:rsid w:val="00F76BD6"/>
    <w:rsid w:val="00F7752F"/>
    <w:rsid w:val="00F77DB9"/>
    <w:rsid w:val="00F803E4"/>
    <w:rsid w:val="00F81AFD"/>
    <w:rsid w:val="00F823B2"/>
    <w:rsid w:val="00F83F37"/>
    <w:rsid w:val="00F83F8C"/>
    <w:rsid w:val="00F8403E"/>
    <w:rsid w:val="00F8492D"/>
    <w:rsid w:val="00F85604"/>
    <w:rsid w:val="00F91877"/>
    <w:rsid w:val="00F96149"/>
    <w:rsid w:val="00FA7DC7"/>
    <w:rsid w:val="00FB1527"/>
    <w:rsid w:val="00FB16F0"/>
    <w:rsid w:val="00FB3030"/>
    <w:rsid w:val="00FB37B9"/>
    <w:rsid w:val="00FB3B8B"/>
    <w:rsid w:val="00FB475E"/>
    <w:rsid w:val="00FB4BD1"/>
    <w:rsid w:val="00FB5523"/>
    <w:rsid w:val="00FB6021"/>
    <w:rsid w:val="00FB69C3"/>
    <w:rsid w:val="00FB69FB"/>
    <w:rsid w:val="00FB6C10"/>
    <w:rsid w:val="00FC12AE"/>
    <w:rsid w:val="00FC6850"/>
    <w:rsid w:val="00FC6FB0"/>
    <w:rsid w:val="00FC764D"/>
    <w:rsid w:val="00FD069D"/>
    <w:rsid w:val="00FD1560"/>
    <w:rsid w:val="00FD2744"/>
    <w:rsid w:val="00FD2806"/>
    <w:rsid w:val="00FD2B0B"/>
    <w:rsid w:val="00FD4BC4"/>
    <w:rsid w:val="00FD4BCD"/>
    <w:rsid w:val="00FD588F"/>
    <w:rsid w:val="00FE00E7"/>
    <w:rsid w:val="00FE1934"/>
    <w:rsid w:val="00FE54FA"/>
    <w:rsid w:val="00FF0A70"/>
    <w:rsid w:val="00FF2BD6"/>
    <w:rsid w:val="00FF3127"/>
    <w:rsid w:val="00FF3132"/>
    <w:rsid w:val="00FF45F5"/>
    <w:rsid w:val="00FF48EB"/>
    <w:rsid w:val="00FF54F0"/>
    <w:rsid w:val="00FF662D"/>
    <w:rsid w:val="00FF7542"/>
    <w:rsid w:val="00FF7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C4EBE"/>
  <w15:docId w15:val="{C09037A8-31FA-432A-A9B5-F12DC6B1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locked="1"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qFormat="1"/>
    <w:lsdException w:name="header" w:semiHidden="1" w:uiPriority="99"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annotation subject" w:locked="1"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1">
    <w:name w:val="Normal"/>
    <w:qFormat/>
    <w:rsid w:val="00416E29"/>
    <w:pPr>
      <w:widowControl w:val="0"/>
      <w:spacing w:line="360" w:lineRule="auto"/>
      <w:jc w:val="both"/>
    </w:pPr>
    <w:rPr>
      <w:rFonts w:ascii="Arial" w:eastAsia="微软雅黑" w:hAnsi="Arial"/>
      <w:kern w:val="2"/>
      <w:sz w:val="24"/>
      <w:szCs w:val="24"/>
    </w:rPr>
  </w:style>
  <w:style w:type="paragraph" w:styleId="1">
    <w:name w:val="heading 1"/>
    <w:basedOn w:val="a1"/>
    <w:next w:val="a1"/>
    <w:autoRedefine/>
    <w:qFormat/>
    <w:rsid w:val="00AB17A7"/>
    <w:pPr>
      <w:numPr>
        <w:numId w:val="2"/>
      </w:numPr>
      <w:spacing w:before="340" w:after="340" w:line="578" w:lineRule="auto"/>
      <w:outlineLvl w:val="0"/>
    </w:pPr>
    <w:rPr>
      <w:rFonts w:eastAsia="黑体"/>
      <w:b/>
      <w:bCs/>
      <w:kern w:val="44"/>
      <w:sz w:val="36"/>
      <w:szCs w:val="44"/>
    </w:rPr>
  </w:style>
  <w:style w:type="paragraph" w:styleId="2">
    <w:name w:val="heading 2"/>
    <w:basedOn w:val="a1"/>
    <w:next w:val="a1"/>
    <w:link w:val="20"/>
    <w:autoRedefine/>
    <w:qFormat/>
    <w:rsid w:val="00AE2A3E"/>
    <w:pPr>
      <w:numPr>
        <w:ilvl w:val="1"/>
        <w:numId w:val="2"/>
      </w:numPr>
      <w:spacing w:before="260" w:after="260" w:line="415" w:lineRule="auto"/>
      <w:jc w:val="left"/>
      <w:outlineLvl w:val="1"/>
    </w:pPr>
    <w:rPr>
      <w:rFonts w:eastAsia="黑体"/>
      <w:b/>
      <w:bCs/>
      <w:sz w:val="32"/>
      <w:szCs w:val="32"/>
    </w:rPr>
  </w:style>
  <w:style w:type="paragraph" w:styleId="3">
    <w:name w:val="heading 3"/>
    <w:basedOn w:val="a1"/>
    <w:next w:val="a1"/>
    <w:link w:val="30"/>
    <w:autoRedefine/>
    <w:qFormat/>
    <w:rsid w:val="0067601C"/>
    <w:pPr>
      <w:numPr>
        <w:ilvl w:val="2"/>
        <w:numId w:val="2"/>
      </w:numPr>
      <w:spacing w:before="220" w:after="220"/>
      <w:outlineLvl w:val="2"/>
    </w:pPr>
    <w:rPr>
      <w:rFonts w:eastAsia="黑体"/>
      <w:b/>
      <w:bCs/>
      <w:sz w:val="30"/>
    </w:rPr>
  </w:style>
  <w:style w:type="paragraph" w:styleId="4">
    <w:name w:val="heading 4"/>
    <w:basedOn w:val="a1"/>
    <w:next w:val="a1"/>
    <w:link w:val="40"/>
    <w:autoRedefine/>
    <w:qFormat/>
    <w:rsid w:val="0072241F"/>
    <w:pPr>
      <w:numPr>
        <w:ilvl w:val="3"/>
        <w:numId w:val="2"/>
      </w:numPr>
      <w:spacing w:before="200" w:after="200" w:line="377" w:lineRule="auto"/>
      <w:outlineLvl w:val="3"/>
    </w:pPr>
    <w:rPr>
      <w:rFonts w:eastAsia="黑体"/>
      <w:b/>
      <w:bCs/>
      <w:sz w:val="28"/>
      <w:szCs w:val="28"/>
    </w:rPr>
  </w:style>
  <w:style w:type="paragraph" w:styleId="5">
    <w:name w:val="heading 5"/>
    <w:basedOn w:val="a1"/>
    <w:next w:val="a1"/>
    <w:autoRedefine/>
    <w:qFormat/>
    <w:rsid w:val="0072241F"/>
    <w:pPr>
      <w:numPr>
        <w:ilvl w:val="4"/>
        <w:numId w:val="2"/>
      </w:numPr>
      <w:tabs>
        <w:tab w:val="clear" w:pos="1008"/>
        <w:tab w:val="num" w:pos="360"/>
      </w:tabs>
      <w:spacing w:before="160" w:after="160" w:line="377" w:lineRule="auto"/>
      <w:ind w:left="360" w:hangingChars="128" w:hanging="360"/>
      <w:outlineLvl w:val="4"/>
    </w:pPr>
    <w:rPr>
      <w:rFonts w:eastAsia="黑体"/>
      <w:b/>
      <w:bCs/>
      <w:szCs w:val="28"/>
    </w:rPr>
  </w:style>
  <w:style w:type="paragraph" w:styleId="6">
    <w:name w:val="heading 6"/>
    <w:basedOn w:val="a1"/>
    <w:next w:val="a1"/>
    <w:autoRedefine/>
    <w:qFormat/>
    <w:rsid w:val="004901EF"/>
    <w:pPr>
      <w:numPr>
        <w:ilvl w:val="5"/>
        <w:numId w:val="2"/>
      </w:numPr>
      <w:tabs>
        <w:tab w:val="clear" w:pos="1152"/>
        <w:tab w:val="num" w:pos="360"/>
      </w:tabs>
      <w:spacing w:before="120" w:after="120" w:line="319" w:lineRule="auto"/>
      <w:ind w:left="359" w:hangingChars="149" w:hanging="359"/>
      <w:outlineLvl w:val="5"/>
    </w:pPr>
    <w:rPr>
      <w:rFonts w:eastAsia="新宋体"/>
      <w:b/>
      <w:bCs/>
    </w:rPr>
  </w:style>
  <w:style w:type="paragraph" w:styleId="7">
    <w:name w:val="heading 7"/>
    <w:basedOn w:val="a1"/>
    <w:next w:val="a1"/>
    <w:qFormat/>
    <w:rsid w:val="004901EF"/>
    <w:pPr>
      <w:keepNext/>
      <w:keepLines/>
      <w:spacing w:before="80" w:after="80" w:line="319" w:lineRule="auto"/>
      <w:outlineLvl w:val="6"/>
    </w:pPr>
    <w:rPr>
      <w:rFonts w:eastAsia="新宋体"/>
      <w:b/>
      <w:bCs/>
    </w:rPr>
  </w:style>
  <w:style w:type="paragraph" w:styleId="8">
    <w:name w:val="heading 8"/>
    <w:aliases w:val="不用8,标题6,标题 8 Char,标题6 Char Char,ft,tt1,Figure,heading 8,Legal Level 1.1.1.,注意框体"/>
    <w:basedOn w:val="a1"/>
    <w:next w:val="a1"/>
    <w:qFormat/>
    <w:rsid w:val="004901EF"/>
    <w:pPr>
      <w:keepLines/>
      <w:numPr>
        <w:ilvl w:val="7"/>
        <w:numId w:val="2"/>
      </w:numPr>
      <w:spacing w:before="80" w:after="80" w:line="319" w:lineRule="auto"/>
      <w:outlineLvl w:val="7"/>
    </w:pPr>
    <w:rPr>
      <w:rFonts w:eastAsia="新宋体"/>
    </w:rPr>
  </w:style>
  <w:style w:type="paragraph" w:styleId="9">
    <w:name w:val="heading 9"/>
    <w:aliases w:val="PIM 9,Appendix,huh,不用9,tt,table title,标题 45,Figure Heading,FH,9,三级标题,ft1,table,heading 9,t,table left,tl,Legal Level 1.1.1.1."/>
    <w:basedOn w:val="a1"/>
    <w:next w:val="a1"/>
    <w:qFormat/>
    <w:rsid w:val="004901EF"/>
    <w:pPr>
      <w:keepLines/>
      <w:numPr>
        <w:ilvl w:val="8"/>
        <w:numId w:val="2"/>
      </w:numPr>
      <w:spacing w:before="80" w:after="80" w:line="319" w:lineRule="auto"/>
      <w:outlineLvl w:val="8"/>
    </w:pPr>
    <w:rPr>
      <w:rFonts w:eastAsia="新宋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0">
    <w:name w:val="toc 1"/>
    <w:basedOn w:val="a1"/>
    <w:next w:val="a1"/>
    <w:autoRedefine/>
    <w:uiPriority w:val="39"/>
    <w:locked/>
    <w:rsid w:val="00564346"/>
    <w:pPr>
      <w:spacing w:before="120" w:after="120"/>
      <w:jc w:val="left"/>
    </w:pPr>
    <w:rPr>
      <w:b/>
      <w:bCs/>
      <w:caps/>
    </w:rPr>
  </w:style>
  <w:style w:type="paragraph" w:styleId="21">
    <w:name w:val="toc 2"/>
    <w:basedOn w:val="a1"/>
    <w:next w:val="a1"/>
    <w:autoRedefine/>
    <w:uiPriority w:val="39"/>
    <w:locked/>
    <w:rsid w:val="00564346"/>
    <w:pPr>
      <w:jc w:val="left"/>
    </w:pPr>
    <w:rPr>
      <w:b/>
      <w:smallCaps/>
      <w:sz w:val="20"/>
      <w:szCs w:val="20"/>
    </w:rPr>
  </w:style>
  <w:style w:type="paragraph" w:styleId="31">
    <w:name w:val="toc 3"/>
    <w:basedOn w:val="a1"/>
    <w:next w:val="a1"/>
    <w:autoRedefine/>
    <w:uiPriority w:val="39"/>
    <w:locked/>
    <w:rsid w:val="00564346"/>
    <w:pPr>
      <w:jc w:val="left"/>
    </w:pPr>
    <w:rPr>
      <w:iCs/>
      <w:sz w:val="20"/>
      <w:szCs w:val="20"/>
    </w:rPr>
  </w:style>
  <w:style w:type="paragraph" w:styleId="41">
    <w:name w:val="toc 4"/>
    <w:basedOn w:val="a1"/>
    <w:next w:val="a1"/>
    <w:autoRedefine/>
    <w:uiPriority w:val="39"/>
    <w:locked/>
    <w:rsid w:val="00564346"/>
    <w:pPr>
      <w:jc w:val="left"/>
    </w:pPr>
    <w:rPr>
      <w:sz w:val="18"/>
      <w:szCs w:val="18"/>
    </w:rPr>
  </w:style>
  <w:style w:type="paragraph" w:styleId="50">
    <w:name w:val="toc 5"/>
    <w:basedOn w:val="a1"/>
    <w:next w:val="a1"/>
    <w:autoRedefine/>
    <w:semiHidden/>
    <w:locked/>
    <w:rsid w:val="007A3509"/>
    <w:pPr>
      <w:jc w:val="left"/>
    </w:pPr>
    <w:rPr>
      <w:rFonts w:ascii="Calibri" w:hAnsi="Calibri"/>
      <w:sz w:val="18"/>
      <w:szCs w:val="18"/>
    </w:rPr>
  </w:style>
  <w:style w:type="paragraph" w:styleId="60">
    <w:name w:val="toc 6"/>
    <w:basedOn w:val="a1"/>
    <w:next w:val="a1"/>
    <w:autoRedefine/>
    <w:semiHidden/>
    <w:locked/>
    <w:rsid w:val="007A3509"/>
    <w:pPr>
      <w:jc w:val="left"/>
    </w:pPr>
    <w:rPr>
      <w:rFonts w:ascii="Calibri" w:hAnsi="Calibri"/>
      <w:sz w:val="18"/>
      <w:szCs w:val="18"/>
    </w:rPr>
  </w:style>
  <w:style w:type="character" w:styleId="a5">
    <w:name w:val="annotation reference"/>
    <w:basedOn w:val="a2"/>
    <w:semiHidden/>
    <w:locked/>
    <w:rsid w:val="002F76CC"/>
    <w:rPr>
      <w:sz w:val="21"/>
      <w:szCs w:val="21"/>
    </w:rPr>
  </w:style>
  <w:style w:type="paragraph" w:styleId="a6">
    <w:name w:val="header"/>
    <w:aliases w:val="ho,header odd,headerU"/>
    <w:basedOn w:val="a1"/>
    <w:link w:val="a7"/>
    <w:uiPriority w:val="99"/>
    <w:rsid w:val="006D04FC"/>
    <w:pPr>
      <w:pBdr>
        <w:bottom w:val="thinThickSmallGap" w:sz="12" w:space="1" w:color="auto"/>
      </w:pBdr>
      <w:tabs>
        <w:tab w:val="center" w:pos="4153"/>
        <w:tab w:val="right" w:pos="8306"/>
      </w:tabs>
      <w:snapToGrid w:val="0"/>
      <w:jc w:val="center"/>
    </w:pPr>
    <w:rPr>
      <w:sz w:val="21"/>
      <w:szCs w:val="18"/>
    </w:rPr>
  </w:style>
  <w:style w:type="paragraph" w:styleId="a8">
    <w:name w:val="footer"/>
    <w:basedOn w:val="a1"/>
    <w:autoRedefine/>
    <w:semiHidden/>
    <w:rsid w:val="00436564"/>
    <w:pPr>
      <w:pBdr>
        <w:top w:val="single" w:sz="6" w:space="0" w:color="auto"/>
      </w:pBdr>
      <w:tabs>
        <w:tab w:val="center" w:pos="4153"/>
        <w:tab w:val="right" w:pos="8280"/>
      </w:tabs>
      <w:snapToGrid w:val="0"/>
      <w:spacing w:line="240" w:lineRule="auto"/>
      <w:ind w:right="28"/>
    </w:pPr>
    <w:rPr>
      <w:rFonts w:ascii="Arial Unicode MS" w:hAnsi="Arial Unicode MS"/>
      <w:kern w:val="0"/>
      <w:sz w:val="21"/>
      <w:szCs w:val="21"/>
    </w:rPr>
  </w:style>
  <w:style w:type="character" w:styleId="a9">
    <w:name w:val="page number"/>
    <w:semiHidden/>
    <w:rsid w:val="004901EF"/>
    <w:rPr>
      <w:rFonts w:ascii="黑体" w:eastAsia="黑体"/>
      <w:b/>
    </w:rPr>
  </w:style>
  <w:style w:type="table" w:styleId="aa">
    <w:name w:val="Table Grid"/>
    <w:basedOn w:val="a3"/>
    <w:locked/>
    <w:rsid w:val="004901E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80">
    <w:name w:val="toc 8"/>
    <w:basedOn w:val="a1"/>
    <w:next w:val="a1"/>
    <w:autoRedefine/>
    <w:semiHidden/>
    <w:locked/>
    <w:rsid w:val="007A3509"/>
    <w:pPr>
      <w:jc w:val="left"/>
    </w:pPr>
    <w:rPr>
      <w:rFonts w:ascii="Calibri" w:hAnsi="Calibri"/>
      <w:sz w:val="18"/>
      <w:szCs w:val="18"/>
    </w:rPr>
  </w:style>
  <w:style w:type="paragraph" w:styleId="90">
    <w:name w:val="toc 9"/>
    <w:basedOn w:val="a1"/>
    <w:next w:val="a1"/>
    <w:autoRedefine/>
    <w:semiHidden/>
    <w:locked/>
    <w:rsid w:val="007A3509"/>
    <w:pPr>
      <w:jc w:val="left"/>
    </w:pPr>
    <w:rPr>
      <w:rFonts w:ascii="Calibri" w:hAnsi="Calibri"/>
      <w:sz w:val="18"/>
      <w:szCs w:val="18"/>
    </w:rPr>
  </w:style>
  <w:style w:type="paragraph" w:customStyle="1" w:styleId="a0">
    <w:name w:val="图案编号"/>
    <w:basedOn w:val="a1"/>
    <w:link w:val="Char"/>
    <w:autoRedefine/>
    <w:rsid w:val="00FB6C10"/>
    <w:pPr>
      <w:numPr>
        <w:numId w:val="3"/>
      </w:numPr>
      <w:spacing w:line="240" w:lineRule="auto"/>
      <w:jc w:val="center"/>
      <w:textAlignment w:val="center"/>
    </w:pPr>
    <w:rPr>
      <w:sz w:val="21"/>
    </w:rPr>
  </w:style>
  <w:style w:type="paragraph" w:customStyle="1" w:styleId="a">
    <w:name w:val="表格编号"/>
    <w:basedOn w:val="a0"/>
    <w:next w:val="a1"/>
    <w:autoRedefine/>
    <w:rsid w:val="004901EF"/>
    <w:pPr>
      <w:numPr>
        <w:numId w:val="1"/>
      </w:numPr>
    </w:pPr>
  </w:style>
  <w:style w:type="paragraph" w:styleId="ab">
    <w:name w:val="Balloon Text"/>
    <w:basedOn w:val="a1"/>
    <w:semiHidden/>
    <w:locked/>
    <w:rsid w:val="004901EF"/>
    <w:rPr>
      <w:sz w:val="18"/>
      <w:szCs w:val="18"/>
    </w:rPr>
  </w:style>
  <w:style w:type="paragraph" w:styleId="ac">
    <w:name w:val="Document Map"/>
    <w:basedOn w:val="a1"/>
    <w:semiHidden/>
    <w:locked/>
    <w:rsid w:val="004901EF"/>
    <w:pPr>
      <w:shd w:val="clear" w:color="auto" w:fill="000080"/>
    </w:pPr>
  </w:style>
  <w:style w:type="paragraph" w:styleId="70">
    <w:name w:val="toc 7"/>
    <w:basedOn w:val="a1"/>
    <w:next w:val="a1"/>
    <w:autoRedefine/>
    <w:semiHidden/>
    <w:locked/>
    <w:rsid w:val="007A3509"/>
    <w:pPr>
      <w:jc w:val="left"/>
    </w:pPr>
    <w:rPr>
      <w:rFonts w:ascii="Calibri" w:hAnsi="Calibri"/>
      <w:sz w:val="18"/>
      <w:szCs w:val="18"/>
    </w:rPr>
  </w:style>
  <w:style w:type="character" w:styleId="ad">
    <w:name w:val="Hyperlink"/>
    <w:basedOn w:val="a2"/>
    <w:uiPriority w:val="99"/>
    <w:rsid w:val="004901EF"/>
    <w:rPr>
      <w:color w:val="0000FF"/>
      <w:u w:val="single"/>
    </w:rPr>
  </w:style>
  <w:style w:type="paragraph" w:customStyle="1" w:styleId="700">
    <w:name w:val="样式 标题 7 + 左侧:  0 厘米 首行缩进:  0 厘米"/>
    <w:basedOn w:val="7"/>
    <w:autoRedefine/>
    <w:semiHidden/>
    <w:qFormat/>
    <w:rsid w:val="004901EF"/>
    <w:pPr>
      <w:keepLines w:val="0"/>
      <w:numPr>
        <w:ilvl w:val="6"/>
        <w:numId w:val="2"/>
      </w:numPr>
      <w:tabs>
        <w:tab w:val="clear" w:pos="1296"/>
        <w:tab w:val="num" w:pos="360"/>
      </w:tabs>
      <w:ind w:left="359" w:hangingChars="149" w:hanging="359"/>
    </w:pPr>
    <w:rPr>
      <w:rFonts w:cs="宋体"/>
      <w:szCs w:val="20"/>
    </w:rPr>
  </w:style>
  <w:style w:type="paragraph" w:customStyle="1" w:styleId="225">
    <w:name w:val="样式 首行缩进:  2.25 字符"/>
    <w:basedOn w:val="a1"/>
    <w:link w:val="225Char"/>
    <w:autoRedefine/>
    <w:rsid w:val="00374764"/>
    <w:pPr>
      <w:ind w:firstLineChars="225" w:firstLine="225"/>
    </w:pPr>
    <w:rPr>
      <w:rFonts w:cs="宋体"/>
      <w:szCs w:val="20"/>
    </w:rPr>
  </w:style>
  <w:style w:type="character" w:styleId="ae">
    <w:name w:val="line number"/>
    <w:basedOn w:val="a2"/>
    <w:locked/>
    <w:rsid w:val="00940301"/>
  </w:style>
  <w:style w:type="character" w:customStyle="1" w:styleId="30">
    <w:name w:val="标题 3 字符"/>
    <w:basedOn w:val="a2"/>
    <w:link w:val="3"/>
    <w:rsid w:val="0067601C"/>
    <w:rPr>
      <w:rFonts w:ascii="Arial" w:eastAsia="黑体" w:hAnsi="Arial"/>
      <w:b/>
      <w:bCs/>
      <w:kern w:val="2"/>
      <w:sz w:val="30"/>
      <w:szCs w:val="24"/>
    </w:rPr>
  </w:style>
  <w:style w:type="paragraph" w:styleId="af">
    <w:name w:val="caption"/>
    <w:basedOn w:val="a1"/>
    <w:next w:val="a1"/>
    <w:qFormat/>
    <w:locked/>
    <w:rsid w:val="00EF6B7F"/>
    <w:rPr>
      <w:rFonts w:eastAsia="黑体" w:cs="Arial"/>
      <w:sz w:val="20"/>
      <w:szCs w:val="20"/>
    </w:rPr>
  </w:style>
  <w:style w:type="paragraph" w:styleId="af0">
    <w:name w:val="annotation text"/>
    <w:basedOn w:val="a1"/>
    <w:semiHidden/>
    <w:qFormat/>
    <w:locked/>
    <w:rsid w:val="002F76CC"/>
    <w:pPr>
      <w:jc w:val="left"/>
    </w:pPr>
  </w:style>
  <w:style w:type="paragraph" w:styleId="af1">
    <w:name w:val="annotation subject"/>
    <w:basedOn w:val="af0"/>
    <w:next w:val="af0"/>
    <w:semiHidden/>
    <w:locked/>
    <w:rsid w:val="002F76CC"/>
    <w:rPr>
      <w:b/>
      <w:bCs/>
    </w:rPr>
  </w:style>
  <w:style w:type="character" w:customStyle="1" w:styleId="40">
    <w:name w:val="标题 4 字符"/>
    <w:basedOn w:val="a2"/>
    <w:link w:val="4"/>
    <w:qFormat/>
    <w:rsid w:val="0072241F"/>
    <w:rPr>
      <w:rFonts w:ascii="Arial" w:eastAsia="黑体" w:hAnsi="Arial"/>
      <w:b/>
      <w:bCs/>
      <w:kern w:val="2"/>
      <w:sz w:val="28"/>
      <w:szCs w:val="28"/>
    </w:rPr>
  </w:style>
  <w:style w:type="character" w:customStyle="1" w:styleId="20">
    <w:name w:val="标题 2 字符"/>
    <w:basedOn w:val="a2"/>
    <w:link w:val="2"/>
    <w:rsid w:val="00AE2A3E"/>
    <w:rPr>
      <w:rFonts w:ascii="Arial" w:eastAsia="黑体" w:hAnsi="Arial"/>
      <w:b/>
      <w:bCs/>
      <w:kern w:val="2"/>
      <w:sz w:val="32"/>
      <w:szCs w:val="32"/>
    </w:rPr>
  </w:style>
  <w:style w:type="paragraph" w:styleId="af2">
    <w:name w:val="No Spacing"/>
    <w:link w:val="af3"/>
    <w:uiPriority w:val="1"/>
    <w:qFormat/>
    <w:rsid w:val="00FB6C10"/>
    <w:rPr>
      <w:rFonts w:ascii="Calibri" w:hAnsi="Calibri"/>
      <w:sz w:val="22"/>
      <w:szCs w:val="22"/>
    </w:rPr>
  </w:style>
  <w:style w:type="character" w:customStyle="1" w:styleId="Char">
    <w:name w:val="图案编号 Char"/>
    <w:basedOn w:val="a2"/>
    <w:link w:val="a0"/>
    <w:rsid w:val="00FB6C10"/>
    <w:rPr>
      <w:rFonts w:ascii="Arial" w:eastAsia="微软雅黑" w:hAnsi="Arial"/>
      <w:kern w:val="2"/>
      <w:sz w:val="21"/>
      <w:szCs w:val="24"/>
    </w:rPr>
  </w:style>
  <w:style w:type="character" w:customStyle="1" w:styleId="225Char">
    <w:name w:val="样式 首行缩进:  2.25 字符 Char"/>
    <w:basedOn w:val="a2"/>
    <w:link w:val="225"/>
    <w:rsid w:val="00F119CC"/>
    <w:rPr>
      <w:rFonts w:eastAsia="宋体" w:cs="宋体"/>
      <w:kern w:val="2"/>
      <w:sz w:val="24"/>
      <w:lang w:val="en-US" w:eastAsia="zh-CN" w:bidi="ar-SA"/>
    </w:rPr>
  </w:style>
  <w:style w:type="character" w:customStyle="1" w:styleId="af3">
    <w:name w:val="无间隔 字符"/>
    <w:basedOn w:val="a2"/>
    <w:link w:val="af2"/>
    <w:uiPriority w:val="1"/>
    <w:rsid w:val="00FB6C10"/>
    <w:rPr>
      <w:rFonts w:ascii="Calibri" w:hAnsi="Calibri"/>
      <w:sz w:val="22"/>
      <w:szCs w:val="22"/>
      <w:lang w:val="en-US" w:eastAsia="zh-CN" w:bidi="ar-SA"/>
    </w:rPr>
  </w:style>
  <w:style w:type="character" w:styleId="af4">
    <w:name w:val="Placeholder Text"/>
    <w:basedOn w:val="a2"/>
    <w:uiPriority w:val="99"/>
    <w:semiHidden/>
    <w:rsid w:val="00FB6C10"/>
    <w:rPr>
      <w:color w:val="808080"/>
    </w:rPr>
  </w:style>
  <w:style w:type="table" w:styleId="-3">
    <w:name w:val="Light List Accent 3"/>
    <w:basedOn w:val="a3"/>
    <w:uiPriority w:val="61"/>
    <w:rsid w:val="00DD6038"/>
    <w:rPr>
      <w:rFonts w:ascii="Calibri" w:hAnsi="Calibri"/>
      <w:sz w:val="22"/>
      <w:szCs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a7">
    <w:name w:val="页眉 字符"/>
    <w:aliases w:val="ho 字符,header odd 字符,headerU 字符"/>
    <w:basedOn w:val="a2"/>
    <w:link w:val="a6"/>
    <w:uiPriority w:val="99"/>
    <w:rsid w:val="007E199D"/>
    <w:rPr>
      <w:rFonts w:ascii="Arial" w:hAnsi="Arial"/>
      <w:kern w:val="2"/>
      <w:sz w:val="21"/>
      <w:szCs w:val="18"/>
    </w:rPr>
  </w:style>
  <w:style w:type="paragraph" w:styleId="af5">
    <w:name w:val="List Paragraph"/>
    <w:basedOn w:val="a1"/>
    <w:uiPriority w:val="34"/>
    <w:qFormat/>
    <w:rsid w:val="00D47497"/>
    <w:pPr>
      <w:ind w:firstLineChars="200" w:firstLine="420"/>
    </w:pPr>
  </w:style>
  <w:style w:type="character" w:styleId="af6">
    <w:name w:val="FollowedHyperlink"/>
    <w:basedOn w:val="a2"/>
    <w:semiHidden/>
    <w:unhideWhenUsed/>
    <w:locked/>
    <w:rsid w:val="00634DB7"/>
    <w:rPr>
      <w:color w:val="800080" w:themeColor="followedHyperlink"/>
      <w:u w:val="single"/>
    </w:rPr>
  </w:style>
  <w:style w:type="paragraph" w:styleId="af7">
    <w:name w:val="Normal (Web)"/>
    <w:basedOn w:val="a1"/>
    <w:uiPriority w:val="99"/>
    <w:unhideWhenUsed/>
    <w:locked/>
    <w:rsid w:val="00B74F12"/>
    <w:pPr>
      <w:widowControl/>
      <w:spacing w:before="100" w:beforeAutospacing="1" w:after="100" w:afterAutospacing="1" w:line="240" w:lineRule="auto"/>
      <w:jc w:val="left"/>
    </w:pPr>
    <w:rPr>
      <w:rFonts w:ascii="宋体" w:eastAsia="宋体" w:hAnsi="宋体" w:cs="宋体"/>
      <w:kern w:val="0"/>
    </w:rPr>
  </w:style>
  <w:style w:type="character" w:styleId="af8">
    <w:name w:val="Strong"/>
    <w:basedOn w:val="a2"/>
    <w:uiPriority w:val="22"/>
    <w:qFormat/>
    <w:locked/>
    <w:rsid w:val="00B74F12"/>
    <w:rPr>
      <w:b/>
      <w:bCs/>
    </w:rPr>
  </w:style>
  <w:style w:type="paragraph" w:customStyle="1" w:styleId="11">
    <w:name w:val="列出段落1"/>
    <w:basedOn w:val="a1"/>
    <w:uiPriority w:val="34"/>
    <w:qFormat/>
    <w:rsid w:val="00F100FD"/>
    <w:pPr>
      <w:ind w:firstLineChars="200" w:firstLine="420"/>
    </w:pPr>
  </w:style>
  <w:style w:type="character" w:customStyle="1" w:styleId="apple-converted-space">
    <w:name w:val="apple-converted-space"/>
    <w:basedOn w:val="a2"/>
    <w:rsid w:val="005562B2"/>
  </w:style>
  <w:style w:type="paragraph" w:styleId="TOC">
    <w:name w:val="TOC Heading"/>
    <w:basedOn w:val="1"/>
    <w:next w:val="a1"/>
    <w:uiPriority w:val="39"/>
    <w:unhideWhenUsed/>
    <w:qFormat/>
    <w:rsid w:val="001878AE"/>
    <w:pPr>
      <w:keepNext/>
      <w:keepLines/>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f9">
    <w:name w:val="*正文"/>
    <w:basedOn w:val="a1"/>
    <w:link w:val="Char0"/>
    <w:qFormat/>
    <w:rsid w:val="0012435A"/>
    <w:pPr>
      <w:spacing w:line="300" w:lineRule="auto"/>
      <w:ind w:firstLineChars="200" w:firstLine="200"/>
    </w:pPr>
    <w:rPr>
      <w:rFonts w:ascii="宋体" w:eastAsia="宋体" w:hAnsi="宋体"/>
      <w:sz w:val="21"/>
      <w:szCs w:val="22"/>
      <w:lang w:val="x-none" w:eastAsia="x-none"/>
    </w:rPr>
  </w:style>
  <w:style w:type="character" w:customStyle="1" w:styleId="Char0">
    <w:name w:val="*正文 Char"/>
    <w:link w:val="af9"/>
    <w:rsid w:val="0012435A"/>
    <w:rPr>
      <w:rFonts w:ascii="宋体" w:hAnsi="宋体"/>
      <w:kern w:val="2"/>
      <w:sz w:val="21"/>
      <w:szCs w:val="2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19319">
      <w:bodyDiv w:val="1"/>
      <w:marLeft w:val="0"/>
      <w:marRight w:val="0"/>
      <w:marTop w:val="0"/>
      <w:marBottom w:val="0"/>
      <w:divBdr>
        <w:top w:val="none" w:sz="0" w:space="0" w:color="auto"/>
        <w:left w:val="none" w:sz="0" w:space="0" w:color="auto"/>
        <w:bottom w:val="none" w:sz="0" w:space="0" w:color="auto"/>
        <w:right w:val="none" w:sz="0" w:space="0" w:color="auto"/>
      </w:divBdr>
      <w:divsChild>
        <w:div w:id="1816800619">
          <w:marLeft w:val="0"/>
          <w:marRight w:val="0"/>
          <w:marTop w:val="0"/>
          <w:marBottom w:val="0"/>
          <w:divBdr>
            <w:top w:val="none" w:sz="0" w:space="0" w:color="auto"/>
            <w:left w:val="none" w:sz="0" w:space="0" w:color="auto"/>
            <w:bottom w:val="none" w:sz="0" w:space="0" w:color="auto"/>
            <w:right w:val="none" w:sz="0" w:space="0" w:color="auto"/>
          </w:divBdr>
        </w:div>
      </w:divsChild>
    </w:div>
    <w:div w:id="331882458">
      <w:bodyDiv w:val="1"/>
      <w:marLeft w:val="0"/>
      <w:marRight w:val="0"/>
      <w:marTop w:val="0"/>
      <w:marBottom w:val="0"/>
      <w:divBdr>
        <w:top w:val="none" w:sz="0" w:space="0" w:color="auto"/>
        <w:left w:val="none" w:sz="0" w:space="0" w:color="auto"/>
        <w:bottom w:val="none" w:sz="0" w:space="0" w:color="auto"/>
        <w:right w:val="none" w:sz="0" w:space="0" w:color="auto"/>
      </w:divBdr>
    </w:div>
    <w:div w:id="380179946">
      <w:bodyDiv w:val="1"/>
      <w:marLeft w:val="0"/>
      <w:marRight w:val="0"/>
      <w:marTop w:val="0"/>
      <w:marBottom w:val="0"/>
      <w:divBdr>
        <w:top w:val="none" w:sz="0" w:space="0" w:color="auto"/>
        <w:left w:val="none" w:sz="0" w:space="0" w:color="auto"/>
        <w:bottom w:val="none" w:sz="0" w:space="0" w:color="auto"/>
        <w:right w:val="none" w:sz="0" w:space="0" w:color="auto"/>
      </w:divBdr>
      <w:divsChild>
        <w:div w:id="1824733482">
          <w:marLeft w:val="0"/>
          <w:marRight w:val="0"/>
          <w:marTop w:val="0"/>
          <w:marBottom w:val="0"/>
          <w:divBdr>
            <w:top w:val="none" w:sz="0" w:space="0" w:color="auto"/>
            <w:left w:val="none" w:sz="0" w:space="0" w:color="auto"/>
            <w:bottom w:val="none" w:sz="0" w:space="0" w:color="auto"/>
            <w:right w:val="none" w:sz="0" w:space="0" w:color="auto"/>
          </w:divBdr>
        </w:div>
      </w:divsChild>
    </w:div>
    <w:div w:id="418796567">
      <w:bodyDiv w:val="1"/>
      <w:marLeft w:val="0"/>
      <w:marRight w:val="0"/>
      <w:marTop w:val="0"/>
      <w:marBottom w:val="0"/>
      <w:divBdr>
        <w:top w:val="none" w:sz="0" w:space="0" w:color="auto"/>
        <w:left w:val="none" w:sz="0" w:space="0" w:color="auto"/>
        <w:bottom w:val="none" w:sz="0" w:space="0" w:color="auto"/>
        <w:right w:val="none" w:sz="0" w:space="0" w:color="auto"/>
      </w:divBdr>
    </w:div>
    <w:div w:id="428506185">
      <w:bodyDiv w:val="1"/>
      <w:marLeft w:val="0"/>
      <w:marRight w:val="0"/>
      <w:marTop w:val="0"/>
      <w:marBottom w:val="0"/>
      <w:divBdr>
        <w:top w:val="none" w:sz="0" w:space="0" w:color="auto"/>
        <w:left w:val="none" w:sz="0" w:space="0" w:color="auto"/>
        <w:bottom w:val="none" w:sz="0" w:space="0" w:color="auto"/>
        <w:right w:val="none" w:sz="0" w:space="0" w:color="auto"/>
      </w:divBdr>
    </w:div>
    <w:div w:id="476145347">
      <w:bodyDiv w:val="1"/>
      <w:marLeft w:val="0"/>
      <w:marRight w:val="0"/>
      <w:marTop w:val="0"/>
      <w:marBottom w:val="0"/>
      <w:divBdr>
        <w:top w:val="none" w:sz="0" w:space="0" w:color="auto"/>
        <w:left w:val="none" w:sz="0" w:space="0" w:color="auto"/>
        <w:bottom w:val="none" w:sz="0" w:space="0" w:color="auto"/>
        <w:right w:val="none" w:sz="0" w:space="0" w:color="auto"/>
      </w:divBdr>
      <w:divsChild>
        <w:div w:id="1240822012">
          <w:marLeft w:val="0"/>
          <w:marRight w:val="0"/>
          <w:marTop w:val="0"/>
          <w:marBottom w:val="0"/>
          <w:divBdr>
            <w:top w:val="none" w:sz="0" w:space="0" w:color="auto"/>
            <w:left w:val="none" w:sz="0" w:space="0" w:color="auto"/>
            <w:bottom w:val="none" w:sz="0" w:space="0" w:color="auto"/>
            <w:right w:val="none" w:sz="0" w:space="0" w:color="auto"/>
          </w:divBdr>
        </w:div>
      </w:divsChild>
    </w:div>
    <w:div w:id="483812532">
      <w:bodyDiv w:val="1"/>
      <w:marLeft w:val="0"/>
      <w:marRight w:val="0"/>
      <w:marTop w:val="0"/>
      <w:marBottom w:val="0"/>
      <w:divBdr>
        <w:top w:val="none" w:sz="0" w:space="0" w:color="auto"/>
        <w:left w:val="none" w:sz="0" w:space="0" w:color="auto"/>
        <w:bottom w:val="none" w:sz="0" w:space="0" w:color="auto"/>
        <w:right w:val="none" w:sz="0" w:space="0" w:color="auto"/>
      </w:divBdr>
    </w:div>
    <w:div w:id="596258356">
      <w:bodyDiv w:val="1"/>
      <w:marLeft w:val="0"/>
      <w:marRight w:val="0"/>
      <w:marTop w:val="0"/>
      <w:marBottom w:val="0"/>
      <w:divBdr>
        <w:top w:val="none" w:sz="0" w:space="0" w:color="auto"/>
        <w:left w:val="none" w:sz="0" w:space="0" w:color="auto"/>
        <w:bottom w:val="none" w:sz="0" w:space="0" w:color="auto"/>
        <w:right w:val="none" w:sz="0" w:space="0" w:color="auto"/>
      </w:divBdr>
      <w:divsChild>
        <w:div w:id="1345209583">
          <w:marLeft w:val="0"/>
          <w:marRight w:val="0"/>
          <w:marTop w:val="0"/>
          <w:marBottom w:val="0"/>
          <w:divBdr>
            <w:top w:val="none" w:sz="0" w:space="0" w:color="auto"/>
            <w:left w:val="none" w:sz="0" w:space="0" w:color="auto"/>
            <w:bottom w:val="none" w:sz="0" w:space="0" w:color="auto"/>
            <w:right w:val="none" w:sz="0" w:space="0" w:color="auto"/>
          </w:divBdr>
        </w:div>
      </w:divsChild>
    </w:div>
    <w:div w:id="938219612">
      <w:bodyDiv w:val="1"/>
      <w:marLeft w:val="0"/>
      <w:marRight w:val="0"/>
      <w:marTop w:val="0"/>
      <w:marBottom w:val="0"/>
      <w:divBdr>
        <w:top w:val="none" w:sz="0" w:space="0" w:color="auto"/>
        <w:left w:val="none" w:sz="0" w:space="0" w:color="auto"/>
        <w:bottom w:val="none" w:sz="0" w:space="0" w:color="auto"/>
        <w:right w:val="none" w:sz="0" w:space="0" w:color="auto"/>
      </w:divBdr>
    </w:div>
    <w:div w:id="1063917402">
      <w:bodyDiv w:val="1"/>
      <w:marLeft w:val="0"/>
      <w:marRight w:val="0"/>
      <w:marTop w:val="0"/>
      <w:marBottom w:val="0"/>
      <w:divBdr>
        <w:top w:val="none" w:sz="0" w:space="0" w:color="auto"/>
        <w:left w:val="none" w:sz="0" w:space="0" w:color="auto"/>
        <w:bottom w:val="none" w:sz="0" w:space="0" w:color="auto"/>
        <w:right w:val="none" w:sz="0" w:space="0" w:color="auto"/>
      </w:divBdr>
      <w:divsChild>
        <w:div w:id="623583683">
          <w:marLeft w:val="0"/>
          <w:marRight w:val="0"/>
          <w:marTop w:val="0"/>
          <w:marBottom w:val="0"/>
          <w:divBdr>
            <w:top w:val="none" w:sz="0" w:space="0" w:color="auto"/>
            <w:left w:val="none" w:sz="0" w:space="0" w:color="auto"/>
            <w:bottom w:val="none" w:sz="0" w:space="0" w:color="auto"/>
            <w:right w:val="none" w:sz="0" w:space="0" w:color="auto"/>
          </w:divBdr>
        </w:div>
      </w:divsChild>
    </w:div>
    <w:div w:id="1190266102">
      <w:bodyDiv w:val="1"/>
      <w:marLeft w:val="0"/>
      <w:marRight w:val="0"/>
      <w:marTop w:val="0"/>
      <w:marBottom w:val="0"/>
      <w:divBdr>
        <w:top w:val="none" w:sz="0" w:space="0" w:color="auto"/>
        <w:left w:val="none" w:sz="0" w:space="0" w:color="auto"/>
        <w:bottom w:val="none" w:sz="0" w:space="0" w:color="auto"/>
        <w:right w:val="none" w:sz="0" w:space="0" w:color="auto"/>
      </w:divBdr>
    </w:div>
    <w:div w:id="1313871126">
      <w:bodyDiv w:val="1"/>
      <w:marLeft w:val="0"/>
      <w:marRight w:val="0"/>
      <w:marTop w:val="0"/>
      <w:marBottom w:val="0"/>
      <w:divBdr>
        <w:top w:val="none" w:sz="0" w:space="0" w:color="auto"/>
        <w:left w:val="none" w:sz="0" w:space="0" w:color="auto"/>
        <w:bottom w:val="none" w:sz="0" w:space="0" w:color="auto"/>
        <w:right w:val="none" w:sz="0" w:space="0" w:color="auto"/>
      </w:divBdr>
    </w:div>
    <w:div w:id="1379548671">
      <w:bodyDiv w:val="1"/>
      <w:marLeft w:val="0"/>
      <w:marRight w:val="0"/>
      <w:marTop w:val="0"/>
      <w:marBottom w:val="0"/>
      <w:divBdr>
        <w:top w:val="none" w:sz="0" w:space="0" w:color="auto"/>
        <w:left w:val="none" w:sz="0" w:space="0" w:color="auto"/>
        <w:bottom w:val="none" w:sz="0" w:space="0" w:color="auto"/>
        <w:right w:val="none" w:sz="0" w:space="0" w:color="auto"/>
      </w:divBdr>
      <w:divsChild>
        <w:div w:id="381443601">
          <w:marLeft w:val="0"/>
          <w:marRight w:val="0"/>
          <w:marTop w:val="0"/>
          <w:marBottom w:val="0"/>
          <w:divBdr>
            <w:top w:val="none" w:sz="0" w:space="0" w:color="auto"/>
            <w:left w:val="none" w:sz="0" w:space="0" w:color="auto"/>
            <w:bottom w:val="none" w:sz="0" w:space="0" w:color="auto"/>
            <w:right w:val="none" w:sz="0" w:space="0" w:color="auto"/>
          </w:divBdr>
        </w:div>
      </w:divsChild>
    </w:div>
    <w:div w:id="1400519999">
      <w:bodyDiv w:val="1"/>
      <w:marLeft w:val="0"/>
      <w:marRight w:val="0"/>
      <w:marTop w:val="0"/>
      <w:marBottom w:val="0"/>
      <w:divBdr>
        <w:top w:val="none" w:sz="0" w:space="0" w:color="auto"/>
        <w:left w:val="none" w:sz="0" w:space="0" w:color="auto"/>
        <w:bottom w:val="none" w:sz="0" w:space="0" w:color="auto"/>
        <w:right w:val="none" w:sz="0" w:space="0" w:color="auto"/>
      </w:divBdr>
      <w:divsChild>
        <w:div w:id="632180019">
          <w:marLeft w:val="0"/>
          <w:marRight w:val="0"/>
          <w:marTop w:val="0"/>
          <w:marBottom w:val="0"/>
          <w:divBdr>
            <w:top w:val="none" w:sz="0" w:space="0" w:color="auto"/>
            <w:left w:val="none" w:sz="0" w:space="0" w:color="auto"/>
            <w:bottom w:val="none" w:sz="0" w:space="0" w:color="auto"/>
            <w:right w:val="none" w:sz="0" w:space="0" w:color="auto"/>
          </w:divBdr>
        </w:div>
        <w:div w:id="877543838">
          <w:marLeft w:val="0"/>
          <w:marRight w:val="0"/>
          <w:marTop w:val="0"/>
          <w:marBottom w:val="0"/>
          <w:divBdr>
            <w:top w:val="none" w:sz="0" w:space="0" w:color="auto"/>
            <w:left w:val="none" w:sz="0" w:space="0" w:color="auto"/>
            <w:bottom w:val="none" w:sz="0" w:space="0" w:color="auto"/>
            <w:right w:val="none" w:sz="0" w:space="0" w:color="auto"/>
          </w:divBdr>
        </w:div>
      </w:divsChild>
    </w:div>
    <w:div w:id="1625116483">
      <w:bodyDiv w:val="1"/>
      <w:marLeft w:val="0"/>
      <w:marRight w:val="0"/>
      <w:marTop w:val="0"/>
      <w:marBottom w:val="0"/>
      <w:divBdr>
        <w:top w:val="none" w:sz="0" w:space="0" w:color="auto"/>
        <w:left w:val="none" w:sz="0" w:space="0" w:color="auto"/>
        <w:bottom w:val="none" w:sz="0" w:space="0" w:color="auto"/>
        <w:right w:val="none" w:sz="0" w:space="0" w:color="auto"/>
      </w:divBdr>
      <w:divsChild>
        <w:div w:id="1578444738">
          <w:marLeft w:val="0"/>
          <w:marRight w:val="0"/>
          <w:marTop w:val="0"/>
          <w:marBottom w:val="0"/>
          <w:divBdr>
            <w:top w:val="none" w:sz="0" w:space="0" w:color="auto"/>
            <w:left w:val="none" w:sz="0" w:space="0" w:color="auto"/>
            <w:bottom w:val="none" w:sz="0" w:space="0" w:color="auto"/>
            <w:right w:val="none" w:sz="0" w:space="0" w:color="auto"/>
          </w:divBdr>
        </w:div>
      </w:divsChild>
    </w:div>
    <w:div w:id="1644461461">
      <w:bodyDiv w:val="1"/>
      <w:marLeft w:val="0"/>
      <w:marRight w:val="0"/>
      <w:marTop w:val="0"/>
      <w:marBottom w:val="0"/>
      <w:divBdr>
        <w:top w:val="none" w:sz="0" w:space="0" w:color="auto"/>
        <w:left w:val="none" w:sz="0" w:space="0" w:color="auto"/>
        <w:bottom w:val="none" w:sz="0" w:space="0" w:color="auto"/>
        <w:right w:val="none" w:sz="0" w:space="0" w:color="auto"/>
      </w:divBdr>
      <w:divsChild>
        <w:div w:id="1152672654">
          <w:marLeft w:val="0"/>
          <w:marRight w:val="0"/>
          <w:marTop w:val="0"/>
          <w:marBottom w:val="0"/>
          <w:divBdr>
            <w:top w:val="none" w:sz="0" w:space="0" w:color="auto"/>
            <w:left w:val="none" w:sz="0" w:space="0" w:color="auto"/>
            <w:bottom w:val="none" w:sz="0" w:space="0" w:color="auto"/>
            <w:right w:val="none" w:sz="0" w:space="0" w:color="auto"/>
          </w:divBdr>
        </w:div>
      </w:divsChild>
    </w:div>
    <w:div w:id="1843738275">
      <w:bodyDiv w:val="1"/>
      <w:marLeft w:val="0"/>
      <w:marRight w:val="0"/>
      <w:marTop w:val="0"/>
      <w:marBottom w:val="0"/>
      <w:divBdr>
        <w:top w:val="none" w:sz="0" w:space="0" w:color="auto"/>
        <w:left w:val="none" w:sz="0" w:space="0" w:color="auto"/>
        <w:bottom w:val="none" w:sz="0" w:space="0" w:color="auto"/>
        <w:right w:val="none" w:sz="0" w:space="0" w:color="auto"/>
      </w:divBdr>
      <w:divsChild>
        <w:div w:id="1618025790">
          <w:marLeft w:val="0"/>
          <w:marRight w:val="0"/>
          <w:marTop w:val="0"/>
          <w:marBottom w:val="0"/>
          <w:divBdr>
            <w:top w:val="none" w:sz="0" w:space="0" w:color="auto"/>
            <w:left w:val="none" w:sz="0" w:space="0" w:color="auto"/>
            <w:bottom w:val="none" w:sz="0" w:space="0" w:color="auto"/>
            <w:right w:val="none" w:sz="0" w:space="0" w:color="auto"/>
          </w:divBdr>
        </w:div>
      </w:divsChild>
    </w:div>
    <w:div w:id="1850022847">
      <w:bodyDiv w:val="1"/>
      <w:marLeft w:val="0"/>
      <w:marRight w:val="0"/>
      <w:marTop w:val="0"/>
      <w:marBottom w:val="0"/>
      <w:divBdr>
        <w:top w:val="none" w:sz="0" w:space="0" w:color="auto"/>
        <w:left w:val="none" w:sz="0" w:space="0" w:color="auto"/>
        <w:bottom w:val="none" w:sz="0" w:space="0" w:color="auto"/>
        <w:right w:val="none" w:sz="0" w:space="0" w:color="auto"/>
      </w:divBdr>
    </w:div>
    <w:div w:id="1868642317">
      <w:bodyDiv w:val="1"/>
      <w:marLeft w:val="0"/>
      <w:marRight w:val="0"/>
      <w:marTop w:val="0"/>
      <w:marBottom w:val="0"/>
      <w:divBdr>
        <w:top w:val="none" w:sz="0" w:space="0" w:color="auto"/>
        <w:left w:val="none" w:sz="0" w:space="0" w:color="auto"/>
        <w:bottom w:val="none" w:sz="0" w:space="0" w:color="auto"/>
        <w:right w:val="none" w:sz="0" w:space="0" w:color="auto"/>
      </w:divBdr>
    </w:div>
    <w:div w:id="2017727120">
      <w:bodyDiv w:val="1"/>
      <w:marLeft w:val="0"/>
      <w:marRight w:val="0"/>
      <w:marTop w:val="0"/>
      <w:marBottom w:val="0"/>
      <w:divBdr>
        <w:top w:val="none" w:sz="0" w:space="0" w:color="auto"/>
        <w:left w:val="none" w:sz="0" w:space="0" w:color="auto"/>
        <w:bottom w:val="none" w:sz="0" w:space="0" w:color="auto"/>
        <w:right w:val="none" w:sz="0" w:space="0" w:color="auto"/>
      </w:divBdr>
    </w:div>
    <w:div w:id="2031175427">
      <w:bodyDiv w:val="1"/>
      <w:marLeft w:val="0"/>
      <w:marRight w:val="0"/>
      <w:marTop w:val="0"/>
      <w:marBottom w:val="0"/>
      <w:divBdr>
        <w:top w:val="none" w:sz="0" w:space="0" w:color="auto"/>
        <w:left w:val="none" w:sz="0" w:space="0" w:color="auto"/>
        <w:bottom w:val="none" w:sz="0" w:space="0" w:color="auto"/>
        <w:right w:val="none" w:sz="0" w:space="0" w:color="auto"/>
      </w:divBdr>
    </w:div>
    <w:div w:id="2103254433">
      <w:bodyDiv w:val="1"/>
      <w:marLeft w:val="0"/>
      <w:marRight w:val="0"/>
      <w:marTop w:val="0"/>
      <w:marBottom w:val="0"/>
      <w:divBdr>
        <w:top w:val="none" w:sz="0" w:space="0" w:color="auto"/>
        <w:left w:val="none" w:sz="0" w:space="0" w:color="auto"/>
        <w:bottom w:val="none" w:sz="0" w:space="0" w:color="auto"/>
        <w:right w:val="none" w:sz="0" w:space="0" w:color="auto"/>
      </w:divBdr>
    </w:div>
    <w:div w:id="213601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comments" Target="comments.xml"/><Relationship Id="rId47" Type="http://schemas.openxmlformats.org/officeDocument/2006/relationships/image" Target="media/image27.jpg"/><Relationship Id="rId63" Type="http://schemas.openxmlformats.org/officeDocument/2006/relationships/image" Target="media/image43.jpg"/><Relationship Id="rId68" Type="http://schemas.openxmlformats.org/officeDocument/2006/relationships/image" Target="media/image47.png"/><Relationship Id="rId84" Type="http://schemas.openxmlformats.org/officeDocument/2006/relationships/image" Target="media/image60.png"/><Relationship Id="rId89" Type="http://schemas.openxmlformats.org/officeDocument/2006/relationships/image" Target="media/image64.emf"/><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oleObject" Target="embeddings/Microsoft_Visio_2003-2010_Drawing17.vsd"/><Relationship Id="rId2" Type="http://schemas.openxmlformats.org/officeDocument/2006/relationships/numbering" Target="numbering.xml"/><Relationship Id="rId16" Type="http://schemas.openxmlformats.org/officeDocument/2006/relationships/oleObject" Target="embeddings/Microsoft_Visio_2003-2010_Drawing3.vsd"/><Relationship Id="rId29" Type="http://schemas.openxmlformats.org/officeDocument/2006/relationships/image" Target="media/image14.emf"/><Relationship Id="rId107" Type="http://schemas.openxmlformats.org/officeDocument/2006/relationships/theme" Target="theme/theme1.xml"/><Relationship Id="rId11" Type="http://schemas.openxmlformats.org/officeDocument/2006/relationships/image" Target="media/image3.emf"/><Relationship Id="rId24" Type="http://schemas.openxmlformats.org/officeDocument/2006/relationships/image" Target="media/image10.jp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oleObject" Target="embeddings/Microsoft_Visio_2003-2010_Drawing11.vsd"/><Relationship Id="rId74" Type="http://schemas.openxmlformats.org/officeDocument/2006/relationships/image" Target="media/image52.png"/><Relationship Id="rId79" Type="http://schemas.openxmlformats.org/officeDocument/2006/relationships/image" Target="media/image56.emf"/><Relationship Id="rId87" Type="http://schemas.openxmlformats.org/officeDocument/2006/relationships/image" Target="media/image62.png"/><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jpg"/><Relationship Id="rId82" Type="http://schemas.openxmlformats.org/officeDocument/2006/relationships/image" Target="media/image58.png"/><Relationship Id="rId90" Type="http://schemas.openxmlformats.org/officeDocument/2006/relationships/oleObject" Target="embeddings/Microsoft_Visio_2003-2010_Drawing16.vsd"/><Relationship Id="rId95" Type="http://schemas.openxmlformats.org/officeDocument/2006/relationships/image" Target="media/image67.emf"/><Relationship Id="rId19" Type="http://schemas.openxmlformats.org/officeDocument/2006/relationships/image" Target="media/image7.emf"/><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oleObject" Target="embeddings/Microsoft_Visio_2003-2010_Drawing7.vsd"/><Relationship Id="rId30" Type="http://schemas.openxmlformats.org/officeDocument/2006/relationships/oleObject" Target="embeddings/Microsoft_Visio_2003-2010_Drawing8.vsd"/><Relationship Id="rId35" Type="http://schemas.openxmlformats.org/officeDocument/2006/relationships/oleObject" Target="embeddings/Microsoft_Visio_2003-2010_Drawing9.vsd"/><Relationship Id="rId43" Type="http://schemas.microsoft.com/office/2011/relationships/commentsExtended" Target="commentsExtended.xml"/><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jpeg"/><Relationship Id="rId69" Type="http://schemas.openxmlformats.org/officeDocument/2006/relationships/image" Target="media/image48.png"/><Relationship Id="rId77" Type="http://schemas.openxmlformats.org/officeDocument/2006/relationships/image" Target="media/image54.png"/><Relationship Id="rId100" Type="http://schemas.openxmlformats.org/officeDocument/2006/relationships/image" Target="media/image70.emf"/><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oleObject" Target="embeddings/Microsoft_Visio_2003-2010_Drawing12.vsd"/><Relationship Id="rId80" Type="http://schemas.openxmlformats.org/officeDocument/2006/relationships/oleObject" Target="embeddings/Microsoft_Visio_2003-2010_Drawing14.vsd"/><Relationship Id="rId85" Type="http://schemas.openxmlformats.org/officeDocument/2006/relationships/image" Target="media/image61.emf"/><Relationship Id="rId93" Type="http://schemas.openxmlformats.org/officeDocument/2006/relationships/image" Target="media/image66.emf"/><Relationship Id="rId98" Type="http://schemas.openxmlformats.org/officeDocument/2006/relationships/image" Target="media/image69.emf"/><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image" Target="media/image46.png"/><Relationship Id="rId103" Type="http://schemas.openxmlformats.org/officeDocument/2006/relationships/header" Target="header2.xml"/><Relationship Id="rId20" Type="http://schemas.openxmlformats.org/officeDocument/2006/relationships/oleObject" Target="embeddings/Microsoft_Visio_2003-2010_Drawing5.vsd"/><Relationship Id="rId41" Type="http://schemas.openxmlformats.org/officeDocument/2006/relationships/image" Target="media/image23.jpg"/><Relationship Id="rId54" Type="http://schemas.openxmlformats.org/officeDocument/2006/relationships/image" Target="media/image34.jpg"/><Relationship Id="rId62" Type="http://schemas.openxmlformats.org/officeDocument/2006/relationships/image" Target="media/image42.jpg"/><Relationship Id="rId70" Type="http://schemas.openxmlformats.org/officeDocument/2006/relationships/image" Target="media/image49.png"/><Relationship Id="rId75" Type="http://schemas.openxmlformats.org/officeDocument/2006/relationships/image" Target="media/image53.emf"/><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5.emf"/><Relationship Id="rId96" Type="http://schemas.openxmlformats.org/officeDocument/2006/relationships/oleObject" Target="embeddings/Microsoft_Visio_2003-2010_Drawing1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jpg"/><Relationship Id="rId57" Type="http://schemas.openxmlformats.org/officeDocument/2006/relationships/image" Target="media/image37.jpg"/><Relationship Id="rId106" Type="http://schemas.microsoft.com/office/2011/relationships/people" Target="people.xml"/><Relationship Id="rId10" Type="http://schemas.openxmlformats.org/officeDocument/2006/relationships/oleObject" Target="embeddings/Microsoft_Visio_2003-2010_Drawing.vsd"/><Relationship Id="rId31" Type="http://schemas.openxmlformats.org/officeDocument/2006/relationships/image" Target="media/image15.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emf"/><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oleObject" Target="embeddings/Microsoft_Visio_2003-2010_Drawing15.vsd"/><Relationship Id="rId94" Type="http://schemas.openxmlformats.org/officeDocument/2006/relationships/oleObject" Target="embeddings/Microsoft_Visio_2003-2010_Drawing18.vsd"/><Relationship Id="rId99" Type="http://schemas.openxmlformats.org/officeDocument/2006/relationships/oleObject" Target="embeddings/Microsoft_Visio_2003-2010_Drawing20.vsd"/><Relationship Id="rId101" Type="http://schemas.openxmlformats.org/officeDocument/2006/relationships/oleObject" Target="embeddings/Microsoft_Visio_2003-2010_Drawing21.vsd"/><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Microsoft_Visio_2003-2010_Drawing4.vsd"/><Relationship Id="rId39" Type="http://schemas.openxmlformats.org/officeDocument/2006/relationships/oleObject" Target="embeddings/Microsoft_Visio_2003-2010_Drawing10.vsd"/><Relationship Id="rId34" Type="http://schemas.openxmlformats.org/officeDocument/2006/relationships/image" Target="media/image18.emf"/><Relationship Id="rId50" Type="http://schemas.openxmlformats.org/officeDocument/2006/relationships/image" Target="media/image30.jpg"/><Relationship Id="rId55" Type="http://schemas.openxmlformats.org/officeDocument/2006/relationships/image" Target="media/image35.jpg"/><Relationship Id="rId76" Type="http://schemas.openxmlformats.org/officeDocument/2006/relationships/oleObject" Target="embeddings/Microsoft_Visio_2003-2010_Drawing13.vsd"/><Relationship Id="rId97" Type="http://schemas.openxmlformats.org/officeDocument/2006/relationships/image" Target="media/image68.png"/><Relationship Id="rId10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roada\%232&#25991;&#26723;&#27169;&#26495;\&#20248;&#20113;UYUN_&#25991;&#26723;&#27169;&#26495;\&#20248;&#20113;DOC&#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70CD5-A16C-41B5-9589-2E446E3F7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优云DOC模板.dotx</Template>
  <TotalTime>216</TotalTime>
  <Pages>61</Pages>
  <Words>2921</Words>
  <Characters>16654</Characters>
  <Application>Microsoft Office Word</Application>
  <DocSecurity>0</DocSecurity>
  <Lines>138</Lines>
  <Paragraphs>39</Paragraphs>
  <ScaleCrop>false</ScaleCrop>
  <Company>Broada</Company>
  <LinksUpToDate>false</LinksUpToDate>
  <CharactersWithSpaces>19536</CharactersWithSpaces>
  <SharedDoc>false</SharedDoc>
  <HLinks>
    <vt:vector size="66" baseType="variant">
      <vt:variant>
        <vt:i4>1376309</vt:i4>
      </vt:variant>
      <vt:variant>
        <vt:i4>44</vt:i4>
      </vt:variant>
      <vt:variant>
        <vt:i4>0</vt:i4>
      </vt:variant>
      <vt:variant>
        <vt:i4>5</vt:i4>
      </vt:variant>
      <vt:variant>
        <vt:lpwstr/>
      </vt:variant>
      <vt:variant>
        <vt:lpwstr>_Toc225655734</vt:lpwstr>
      </vt:variant>
      <vt:variant>
        <vt:i4>1376309</vt:i4>
      </vt:variant>
      <vt:variant>
        <vt:i4>38</vt:i4>
      </vt:variant>
      <vt:variant>
        <vt:i4>0</vt:i4>
      </vt:variant>
      <vt:variant>
        <vt:i4>5</vt:i4>
      </vt:variant>
      <vt:variant>
        <vt:lpwstr/>
      </vt:variant>
      <vt:variant>
        <vt:lpwstr>_Toc225655733</vt:lpwstr>
      </vt:variant>
      <vt:variant>
        <vt:i4>1376309</vt:i4>
      </vt:variant>
      <vt:variant>
        <vt:i4>32</vt:i4>
      </vt:variant>
      <vt:variant>
        <vt:i4>0</vt:i4>
      </vt:variant>
      <vt:variant>
        <vt:i4>5</vt:i4>
      </vt:variant>
      <vt:variant>
        <vt:lpwstr/>
      </vt:variant>
      <vt:variant>
        <vt:lpwstr>_Toc225655732</vt:lpwstr>
      </vt:variant>
      <vt:variant>
        <vt:i4>1376309</vt:i4>
      </vt:variant>
      <vt:variant>
        <vt:i4>26</vt:i4>
      </vt:variant>
      <vt:variant>
        <vt:i4>0</vt:i4>
      </vt:variant>
      <vt:variant>
        <vt:i4>5</vt:i4>
      </vt:variant>
      <vt:variant>
        <vt:lpwstr/>
      </vt:variant>
      <vt:variant>
        <vt:lpwstr>_Toc225655731</vt:lpwstr>
      </vt:variant>
      <vt:variant>
        <vt:i4>1376309</vt:i4>
      </vt:variant>
      <vt:variant>
        <vt:i4>20</vt:i4>
      </vt:variant>
      <vt:variant>
        <vt:i4>0</vt:i4>
      </vt:variant>
      <vt:variant>
        <vt:i4>5</vt:i4>
      </vt:variant>
      <vt:variant>
        <vt:lpwstr/>
      </vt:variant>
      <vt:variant>
        <vt:lpwstr>_Toc225655730</vt:lpwstr>
      </vt:variant>
      <vt:variant>
        <vt:i4>1310773</vt:i4>
      </vt:variant>
      <vt:variant>
        <vt:i4>14</vt:i4>
      </vt:variant>
      <vt:variant>
        <vt:i4>0</vt:i4>
      </vt:variant>
      <vt:variant>
        <vt:i4>5</vt:i4>
      </vt:variant>
      <vt:variant>
        <vt:lpwstr/>
      </vt:variant>
      <vt:variant>
        <vt:lpwstr>_Toc225655729</vt:lpwstr>
      </vt:variant>
      <vt:variant>
        <vt:i4>1310773</vt:i4>
      </vt:variant>
      <vt:variant>
        <vt:i4>8</vt:i4>
      </vt:variant>
      <vt:variant>
        <vt:i4>0</vt:i4>
      </vt:variant>
      <vt:variant>
        <vt:i4>5</vt:i4>
      </vt:variant>
      <vt:variant>
        <vt:lpwstr/>
      </vt:variant>
      <vt:variant>
        <vt:lpwstr>_Toc225655728</vt:lpwstr>
      </vt:variant>
      <vt:variant>
        <vt:i4>1310773</vt:i4>
      </vt:variant>
      <vt:variant>
        <vt:i4>2</vt:i4>
      </vt:variant>
      <vt:variant>
        <vt:i4>0</vt:i4>
      </vt:variant>
      <vt:variant>
        <vt:i4>5</vt:i4>
      </vt:variant>
      <vt:variant>
        <vt:lpwstr/>
      </vt:variant>
      <vt:variant>
        <vt:lpwstr>_Toc225655727</vt:lpwstr>
      </vt:variant>
      <vt:variant>
        <vt:i4>2883628</vt:i4>
      </vt:variant>
      <vt:variant>
        <vt:i4>3</vt:i4>
      </vt:variant>
      <vt:variant>
        <vt:i4>0</vt:i4>
      </vt:variant>
      <vt:variant>
        <vt:i4>5</vt:i4>
      </vt:variant>
      <vt:variant>
        <vt:lpwstr>http://www.broada.com/</vt:lpwstr>
      </vt:variant>
      <vt:variant>
        <vt:lpwstr/>
      </vt:variant>
      <vt:variant>
        <vt:i4>4587588</vt:i4>
      </vt:variant>
      <vt:variant>
        <vt:i4>-1</vt:i4>
      </vt:variant>
      <vt:variant>
        <vt:i4>2059</vt:i4>
      </vt:variant>
      <vt:variant>
        <vt:i4>1</vt:i4>
      </vt:variant>
      <vt:variant>
        <vt:lpwstr>http://www.broada.com.cn/images/logo1.gif</vt:lpwstr>
      </vt:variant>
      <vt:variant>
        <vt:lpwstr/>
      </vt:variant>
      <vt:variant>
        <vt:i4>4587588</vt:i4>
      </vt:variant>
      <vt:variant>
        <vt:i4>-1</vt:i4>
      </vt:variant>
      <vt:variant>
        <vt:i4>1224</vt:i4>
      </vt:variant>
      <vt:variant>
        <vt:i4>1</vt:i4>
      </vt:variant>
      <vt:variant>
        <vt:lpwstr>http://www.broada.com.cn/images/logo1.gif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xiezm</dc:creator>
  <cp:lastModifiedBy>Zeming Xie</cp:lastModifiedBy>
  <cp:revision>10</cp:revision>
  <dcterms:created xsi:type="dcterms:W3CDTF">2017-02-28T07:16:00Z</dcterms:created>
  <dcterms:modified xsi:type="dcterms:W3CDTF">2017-02-28T10:51:00Z</dcterms:modified>
</cp:coreProperties>
</file>